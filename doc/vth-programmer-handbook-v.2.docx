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45128" w14:textId="6E61A7A7" w:rsidR="002F7404" w:rsidRDefault="007E1D2B" w:rsidP="008E42FD">
      <w:r>
        <w:rPr>
          <w:noProof/>
          <w:lang w:eastAsia="fr-FR"/>
        </w:rPr>
        <mc:AlternateContent>
          <mc:Choice Requires="wps">
            <w:drawing>
              <wp:anchor distT="0" distB="0" distL="114300" distR="114300" simplePos="0" relativeHeight="251656192" behindDoc="1" locked="0" layoutInCell="1" allowOverlap="1" wp14:anchorId="37BB3788" wp14:editId="2761CF7D">
                <wp:simplePos x="0" y="0"/>
                <wp:positionH relativeFrom="page">
                  <wp:posOffset>509905</wp:posOffset>
                </wp:positionH>
                <wp:positionV relativeFrom="page">
                  <wp:posOffset>819785</wp:posOffset>
                </wp:positionV>
                <wp:extent cx="6560185" cy="1435100"/>
                <wp:effectExtent l="0" t="635" r="0" b="2540"/>
                <wp:wrapTopAndBottom/>
                <wp:docPr id="2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0185" cy="143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1C6490" w14:paraId="55AE4277" w14:textId="77777777">
                              <w:trPr>
                                <w:trHeight w:val="144"/>
                                <w:jc w:val="center"/>
                              </w:trPr>
                              <w:tc>
                                <w:tcPr>
                                  <w:tcW w:w="0" w:type="auto"/>
                                  <w:shd w:val="clear" w:color="auto" w:fill="F4B29B"/>
                                  <w:tcMar>
                                    <w:top w:w="0" w:type="dxa"/>
                                    <w:bottom w:w="0" w:type="dxa"/>
                                  </w:tcMar>
                                  <w:vAlign w:val="center"/>
                                </w:tcPr>
                                <w:p w14:paraId="54FBA9CF" w14:textId="77777777" w:rsidR="001C6490" w:rsidRPr="00780493" w:rsidRDefault="001C6490" w:rsidP="00550E37">
                                  <w:pPr>
                                    <w:rPr>
                                      <w:szCs w:val="22"/>
                                    </w:rPr>
                                  </w:pPr>
                                </w:p>
                              </w:tc>
                            </w:tr>
                            <w:tr w:rsidR="001C6490" w:rsidRPr="007600C7" w14:paraId="6EB7CB89" w14:textId="77777777" w:rsidTr="00F01D35">
                              <w:trPr>
                                <w:trHeight w:val="1440"/>
                                <w:jc w:val="center"/>
                              </w:trPr>
                              <w:tc>
                                <w:tcPr>
                                  <w:tcW w:w="0" w:type="auto"/>
                                  <w:shd w:val="clear" w:color="auto" w:fill="D34817"/>
                                  <w:tcMar>
                                    <w:left w:w="142" w:type="dxa"/>
                                    <w:right w:w="142" w:type="dxa"/>
                                  </w:tcMar>
                                  <w:vAlign w:val="center"/>
                                </w:tcPr>
                                <w:p w14:paraId="1938A806" w14:textId="77777777" w:rsidR="001C6490" w:rsidRPr="007600C7" w:rsidRDefault="001C6490" w:rsidP="004B6B72">
                                  <w:pPr>
                                    <w:jc w:val="right"/>
                                    <w:rPr>
                                      <w:rFonts w:cs="Courier New"/>
                                      <w:b/>
                                      <w:smallCaps/>
                                      <w:color w:val="FFFFFF"/>
                                      <w:sz w:val="56"/>
                                      <w:szCs w:val="56"/>
                                      <w:lang w:val="en-US"/>
                                    </w:rPr>
                                  </w:pPr>
                                  <w:r w:rsidRPr="007600C7">
                                    <w:rPr>
                                      <w:rFonts w:cs="Courier New"/>
                                      <w:b/>
                                      <w:smallCaps/>
                                      <w:color w:val="FFFFFF"/>
                                      <w:sz w:val="56"/>
                                      <w:szCs w:val="56"/>
                                      <w:lang w:val="en-US"/>
                                    </w:rPr>
                                    <w:t xml:space="preserve">Vinci </w:t>
                                  </w:r>
                                  <w:r w:rsidR="00E91AAC">
                                    <w:rPr>
                                      <w:rFonts w:cs="Courier New"/>
                                      <w:b/>
                                      <w:smallCaps/>
                                      <w:color w:val="FFFFFF"/>
                                      <w:sz w:val="56"/>
                                      <w:szCs w:val="56"/>
                                      <w:lang w:val="en-US"/>
                                    </w:rPr>
                                    <w:t>Quiz</w:t>
                                  </w:r>
                                  <w:r w:rsidRPr="007600C7">
                                    <w:rPr>
                                      <w:rFonts w:cs="Courier New"/>
                                      <w:b/>
                                      <w:smallCaps/>
                                      <w:color w:val="FFFFFF"/>
                                      <w:sz w:val="56"/>
                                      <w:szCs w:val="56"/>
                                      <w:lang w:val="en-US"/>
                                    </w:rPr>
                                    <w:t xml:space="preserve"> </w:t>
                                  </w:r>
                                </w:p>
                                <w:p w14:paraId="2D92AB06" w14:textId="77777777" w:rsidR="001C6490" w:rsidRPr="007600C7" w:rsidRDefault="001C6490" w:rsidP="004B6B72">
                                  <w:pPr>
                                    <w:jc w:val="right"/>
                                    <w:rPr>
                                      <w:rFonts w:ascii="Courier New" w:hAnsi="Courier New" w:cs="Courier New"/>
                                      <w:sz w:val="40"/>
                                      <w:szCs w:val="40"/>
                                      <w:lang w:val="en-US"/>
                                    </w:rPr>
                                  </w:pPr>
                                  <w:r>
                                    <w:rPr>
                                      <w:rFonts w:cs="Courier New"/>
                                      <w:sz w:val="40"/>
                                      <w:szCs w:val="40"/>
                                      <w:lang w:val="en-US"/>
                                    </w:rPr>
                                    <w:t>Réalisation</w:t>
                                  </w:r>
                                </w:p>
                              </w:tc>
                            </w:tr>
                            <w:tr w:rsidR="001C6490" w:rsidRPr="007600C7" w14:paraId="0210CD62" w14:textId="77777777">
                              <w:trPr>
                                <w:trHeight w:val="144"/>
                                <w:jc w:val="center"/>
                              </w:trPr>
                              <w:tc>
                                <w:tcPr>
                                  <w:tcW w:w="0" w:type="auto"/>
                                  <w:shd w:val="clear" w:color="auto" w:fill="918485"/>
                                  <w:tcMar>
                                    <w:top w:w="0" w:type="dxa"/>
                                    <w:bottom w:w="0" w:type="dxa"/>
                                  </w:tcMar>
                                  <w:vAlign w:val="center"/>
                                </w:tcPr>
                                <w:p w14:paraId="1C08361E" w14:textId="77777777" w:rsidR="001C6490" w:rsidRPr="007600C7" w:rsidRDefault="001C6490" w:rsidP="00780493">
                                  <w:pPr>
                                    <w:jc w:val="center"/>
                                    <w:rPr>
                                      <w:szCs w:val="22"/>
                                      <w:lang w:val="en-US"/>
                                    </w:rPr>
                                  </w:pPr>
                                </w:p>
                              </w:tc>
                            </w:tr>
                          </w:tbl>
                          <w:p w14:paraId="59A3C9B8" w14:textId="77777777" w:rsidR="001C6490" w:rsidRPr="00403263" w:rsidRDefault="001C6490" w:rsidP="00403263">
                            <w:pPr>
                              <w:rPr>
                                <w:sz w:val="10"/>
                                <w:szCs w:val="1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B3788" id="Rectangle 8" o:spid="_x0000_s1026" style="position:absolute;left:0;text-align:left;margin-left:40.15pt;margin-top:64.55pt;width:516.55pt;height: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1C6490" w14:paraId="55AE4277" w14:textId="77777777">
                        <w:trPr>
                          <w:trHeight w:val="144"/>
                          <w:jc w:val="center"/>
                        </w:trPr>
                        <w:tc>
                          <w:tcPr>
                            <w:tcW w:w="0" w:type="auto"/>
                            <w:shd w:val="clear" w:color="auto" w:fill="F4B29B"/>
                            <w:tcMar>
                              <w:top w:w="0" w:type="dxa"/>
                              <w:bottom w:w="0" w:type="dxa"/>
                            </w:tcMar>
                            <w:vAlign w:val="center"/>
                          </w:tcPr>
                          <w:p w14:paraId="54FBA9CF" w14:textId="77777777" w:rsidR="001C6490" w:rsidRPr="00780493" w:rsidRDefault="001C6490" w:rsidP="00550E37">
                            <w:pPr>
                              <w:rPr>
                                <w:szCs w:val="22"/>
                              </w:rPr>
                            </w:pPr>
                          </w:p>
                        </w:tc>
                      </w:tr>
                      <w:tr w:rsidR="001C6490" w:rsidRPr="007600C7" w14:paraId="6EB7CB89" w14:textId="77777777" w:rsidTr="00F01D35">
                        <w:trPr>
                          <w:trHeight w:val="1440"/>
                          <w:jc w:val="center"/>
                        </w:trPr>
                        <w:tc>
                          <w:tcPr>
                            <w:tcW w:w="0" w:type="auto"/>
                            <w:shd w:val="clear" w:color="auto" w:fill="D34817"/>
                            <w:tcMar>
                              <w:left w:w="142" w:type="dxa"/>
                              <w:right w:w="142" w:type="dxa"/>
                            </w:tcMar>
                            <w:vAlign w:val="center"/>
                          </w:tcPr>
                          <w:p w14:paraId="1938A806" w14:textId="77777777" w:rsidR="001C6490" w:rsidRPr="007600C7" w:rsidRDefault="001C6490" w:rsidP="004B6B72">
                            <w:pPr>
                              <w:jc w:val="right"/>
                              <w:rPr>
                                <w:rFonts w:cs="Courier New"/>
                                <w:b/>
                                <w:smallCaps/>
                                <w:color w:val="FFFFFF"/>
                                <w:sz w:val="56"/>
                                <w:szCs w:val="56"/>
                                <w:lang w:val="en-US"/>
                              </w:rPr>
                            </w:pPr>
                            <w:r w:rsidRPr="007600C7">
                              <w:rPr>
                                <w:rFonts w:cs="Courier New"/>
                                <w:b/>
                                <w:smallCaps/>
                                <w:color w:val="FFFFFF"/>
                                <w:sz w:val="56"/>
                                <w:szCs w:val="56"/>
                                <w:lang w:val="en-US"/>
                              </w:rPr>
                              <w:t xml:space="preserve">Vinci </w:t>
                            </w:r>
                            <w:r w:rsidR="00E91AAC">
                              <w:rPr>
                                <w:rFonts w:cs="Courier New"/>
                                <w:b/>
                                <w:smallCaps/>
                                <w:color w:val="FFFFFF"/>
                                <w:sz w:val="56"/>
                                <w:szCs w:val="56"/>
                                <w:lang w:val="en-US"/>
                              </w:rPr>
                              <w:t>Quiz</w:t>
                            </w:r>
                            <w:r w:rsidRPr="007600C7">
                              <w:rPr>
                                <w:rFonts w:cs="Courier New"/>
                                <w:b/>
                                <w:smallCaps/>
                                <w:color w:val="FFFFFF"/>
                                <w:sz w:val="56"/>
                                <w:szCs w:val="56"/>
                                <w:lang w:val="en-US"/>
                              </w:rPr>
                              <w:t xml:space="preserve"> </w:t>
                            </w:r>
                          </w:p>
                          <w:p w14:paraId="2D92AB06" w14:textId="77777777" w:rsidR="001C6490" w:rsidRPr="007600C7" w:rsidRDefault="001C6490" w:rsidP="004B6B72">
                            <w:pPr>
                              <w:jc w:val="right"/>
                              <w:rPr>
                                <w:rFonts w:ascii="Courier New" w:hAnsi="Courier New" w:cs="Courier New"/>
                                <w:sz w:val="40"/>
                                <w:szCs w:val="40"/>
                                <w:lang w:val="en-US"/>
                              </w:rPr>
                            </w:pPr>
                            <w:r>
                              <w:rPr>
                                <w:rFonts w:cs="Courier New"/>
                                <w:sz w:val="40"/>
                                <w:szCs w:val="40"/>
                                <w:lang w:val="en-US"/>
                              </w:rPr>
                              <w:t>Réalisation</w:t>
                            </w:r>
                          </w:p>
                        </w:tc>
                      </w:tr>
                      <w:tr w:rsidR="001C6490" w:rsidRPr="007600C7" w14:paraId="0210CD62" w14:textId="77777777">
                        <w:trPr>
                          <w:trHeight w:val="144"/>
                          <w:jc w:val="center"/>
                        </w:trPr>
                        <w:tc>
                          <w:tcPr>
                            <w:tcW w:w="0" w:type="auto"/>
                            <w:shd w:val="clear" w:color="auto" w:fill="918485"/>
                            <w:tcMar>
                              <w:top w:w="0" w:type="dxa"/>
                              <w:bottom w:w="0" w:type="dxa"/>
                            </w:tcMar>
                            <w:vAlign w:val="center"/>
                          </w:tcPr>
                          <w:p w14:paraId="1C08361E" w14:textId="77777777" w:rsidR="001C6490" w:rsidRPr="007600C7" w:rsidRDefault="001C6490" w:rsidP="00780493">
                            <w:pPr>
                              <w:jc w:val="center"/>
                              <w:rPr>
                                <w:szCs w:val="22"/>
                                <w:lang w:val="en-US"/>
                              </w:rPr>
                            </w:pPr>
                          </w:p>
                        </w:tc>
                      </w:tr>
                    </w:tbl>
                    <w:p w14:paraId="59A3C9B8" w14:textId="77777777" w:rsidR="001C6490" w:rsidRPr="00403263" w:rsidRDefault="001C6490" w:rsidP="00403263">
                      <w:pPr>
                        <w:rPr>
                          <w:sz w:val="10"/>
                          <w:szCs w:val="10"/>
                          <w:lang w:val="en-US"/>
                        </w:rPr>
                      </w:pPr>
                    </w:p>
                  </w:txbxContent>
                </v:textbox>
                <w10:wrap type="topAndBottom" anchorx="page" anchory="page"/>
              </v:rect>
            </w:pict>
          </mc:Fallback>
        </mc:AlternateContent>
      </w:r>
      <w:r>
        <w:rPr>
          <w:noProof/>
        </w:rPr>
        <w:drawing>
          <wp:anchor distT="0" distB="0" distL="114300" distR="114300" simplePos="0" relativeHeight="251657216" behindDoc="0" locked="0" layoutInCell="1" allowOverlap="1" wp14:anchorId="244E3F2A" wp14:editId="3CE69D7F">
            <wp:simplePos x="0" y="0"/>
            <wp:positionH relativeFrom="column">
              <wp:posOffset>-44450</wp:posOffset>
            </wp:positionH>
            <wp:positionV relativeFrom="paragraph">
              <wp:posOffset>444500</wp:posOffset>
            </wp:positionV>
            <wp:extent cx="2980055" cy="107823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055"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5168" behindDoc="0" locked="0" layoutInCell="1" allowOverlap="1" wp14:anchorId="68D9F12B" wp14:editId="42F097D3">
                <wp:simplePos x="0" y="0"/>
                <wp:positionH relativeFrom="page">
                  <wp:posOffset>492125</wp:posOffset>
                </wp:positionH>
                <wp:positionV relativeFrom="page">
                  <wp:posOffset>673735</wp:posOffset>
                </wp:positionV>
                <wp:extent cx="6583680" cy="9601200"/>
                <wp:effectExtent l="6350" t="6985" r="1270" b="254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3680" cy="9601200"/>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E43C4F" id="AutoShape 7" o:spid="_x0000_s1026" style="position:absolute;margin-left:38.75pt;margin-top:53.05pt;width:518.4pt;height:75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" filled="f" fillcolor="black">
                <w10:wrap anchorx="page" anchory="page"/>
              </v:roundrect>
            </w:pict>
          </mc:Fallback>
        </mc:AlternateContent>
      </w:r>
    </w:p>
    <w:p w14:paraId="388A27B3" w14:textId="77777777" w:rsidR="002F7404" w:rsidRDefault="002F7404" w:rsidP="00E326EB">
      <w:pPr>
        <w:pStyle w:val="Titre"/>
      </w:pPr>
      <w:bookmarkStart w:id="0" w:name="_Toc133046378"/>
      <w:r>
        <w:t>Page de service</w:t>
      </w:r>
      <w:bookmarkEnd w:id="0"/>
    </w:p>
    <w:p w14:paraId="2721D266" w14:textId="77777777" w:rsidR="002F7404" w:rsidRPr="00403263" w:rsidRDefault="002F7404" w:rsidP="008E42FD">
      <w:pPr>
        <w:rPr>
          <w:sz w:val="10"/>
          <w:szCs w:val="10"/>
        </w:rPr>
      </w:pPr>
    </w:p>
    <w:p w14:paraId="57915AC3" w14:textId="77777777" w:rsidR="002F7404" w:rsidRPr="005716BD" w:rsidRDefault="002F7404" w:rsidP="00CA0734">
      <w:r w:rsidRPr="00A638FE">
        <w:rPr>
          <w:b/>
          <w:bCs/>
          <w:u w:val="single"/>
        </w:rPr>
        <w:t>Référence :</w:t>
      </w:r>
      <w:r w:rsidRPr="00A638FE">
        <w:t xml:space="preserve"> </w:t>
      </w:r>
      <w:r w:rsidR="005716BD" w:rsidRPr="005716BD">
        <w:t xml:space="preserve">Vinci </w:t>
      </w:r>
      <w:r w:rsidR="00A53417">
        <w:t>Quiz</w:t>
      </w:r>
    </w:p>
    <w:p w14:paraId="7E53BE28" w14:textId="77777777" w:rsidR="002F7404" w:rsidRPr="00185A51" w:rsidRDefault="002F7404" w:rsidP="00053A61">
      <w:pPr>
        <w:rPr>
          <w:b/>
          <w:bCs/>
          <w:u w:val="single"/>
        </w:rPr>
      </w:pPr>
      <w:r w:rsidRPr="00185A51">
        <w:rPr>
          <w:b/>
          <w:bCs/>
          <w:u w:val="single"/>
        </w:rPr>
        <w:t>Plan de classement :</w:t>
      </w:r>
      <w:r w:rsidR="00A24B36" w:rsidRPr="00185A51">
        <w:rPr>
          <w:bCs/>
        </w:rPr>
        <w:t xml:space="preserve"> </w:t>
      </w:r>
      <w:r w:rsidR="00185A51" w:rsidRPr="00185A51">
        <w:rPr>
          <w:bCs/>
        </w:rPr>
        <w:t>analyse-conception</w:t>
      </w:r>
      <w:r w:rsidR="00DC2E6D">
        <w:rPr>
          <w:bCs/>
        </w:rPr>
        <w:t>-</w:t>
      </w:r>
      <w:r w:rsidR="00A53417">
        <w:rPr>
          <w:bCs/>
        </w:rPr>
        <w:t>quiz</w:t>
      </w:r>
    </w:p>
    <w:p w14:paraId="6DB30422" w14:textId="77777777" w:rsidR="002F7404" w:rsidRPr="006843D8" w:rsidRDefault="002F7404" w:rsidP="00053A61">
      <w:r w:rsidRPr="006843D8">
        <w:rPr>
          <w:b/>
          <w:bCs/>
          <w:u w:val="single"/>
        </w:rPr>
        <w:t>Niveau de confidentialité :</w:t>
      </w:r>
      <w:r>
        <w:t xml:space="preserve"> </w:t>
      </w:r>
      <w:proofErr w:type="spellStart"/>
      <w:r w:rsidR="00A24B36">
        <w:t>confidential</w:t>
      </w:r>
      <w:proofErr w:type="spellEnd"/>
    </w:p>
    <w:p w14:paraId="07B27315" w14:textId="77777777" w:rsidR="002F7404" w:rsidRPr="00F4047D" w:rsidRDefault="002F7404" w:rsidP="00C11C71">
      <w:pPr>
        <w:rPr>
          <w:sz w:val="10"/>
          <w:szCs w:val="10"/>
        </w:rPr>
      </w:pPr>
    </w:p>
    <w:p w14:paraId="63F5A14D" w14:textId="77777777" w:rsidR="002F7404" w:rsidRPr="006D2130" w:rsidRDefault="002F7404" w:rsidP="00054A72">
      <w:pPr>
        <w:rPr>
          <w:b/>
          <w:bCs/>
          <w:u w:val="single"/>
        </w:rPr>
      </w:pPr>
      <w:r w:rsidRPr="006D2130">
        <w:rPr>
          <w:b/>
          <w:bCs/>
          <w:u w:val="single"/>
        </w:rPr>
        <w:t>Mises à jour</w:t>
      </w:r>
    </w:p>
    <w:p w14:paraId="6139FB69" w14:textId="77777777" w:rsidR="002F7404" w:rsidRPr="000F396A" w:rsidRDefault="002F7404" w:rsidP="00484012">
      <w:pPr>
        <w:rPr>
          <w:bCs/>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2F7404" w14:paraId="64389D5A" w14:textId="77777777" w:rsidTr="00FD61B8">
        <w:tc>
          <w:tcPr>
            <w:tcW w:w="960" w:type="dxa"/>
            <w:tcBorders>
              <w:top w:val="single" w:sz="8" w:space="0" w:color="808080"/>
              <w:bottom w:val="single" w:sz="8" w:space="0" w:color="808080"/>
            </w:tcBorders>
            <w:shd w:val="clear" w:color="auto" w:fill="E6E6E6"/>
          </w:tcPr>
          <w:p w14:paraId="086ECF54" w14:textId="77777777" w:rsidR="002F7404" w:rsidRDefault="002F7404" w:rsidP="00054A72">
            <w:pPr>
              <w:rPr>
                <w:bCs/>
              </w:rPr>
            </w:pPr>
            <w:r>
              <w:rPr>
                <w:bCs/>
              </w:rPr>
              <w:t>Version</w:t>
            </w:r>
          </w:p>
        </w:tc>
        <w:tc>
          <w:tcPr>
            <w:tcW w:w="1440" w:type="dxa"/>
            <w:tcBorders>
              <w:top w:val="single" w:sz="8" w:space="0" w:color="808080"/>
              <w:bottom w:val="single" w:sz="8" w:space="0" w:color="808080"/>
            </w:tcBorders>
            <w:shd w:val="clear" w:color="auto" w:fill="E6E6E6"/>
          </w:tcPr>
          <w:p w14:paraId="1E147760" w14:textId="77777777" w:rsidR="002F7404" w:rsidRDefault="002F7404" w:rsidP="00054A72">
            <w:pPr>
              <w:rPr>
                <w:bCs/>
              </w:rPr>
            </w:pPr>
            <w:r>
              <w:rPr>
                <w:bCs/>
              </w:rPr>
              <w:t>Date</w:t>
            </w:r>
          </w:p>
        </w:tc>
        <w:tc>
          <w:tcPr>
            <w:tcW w:w="2280" w:type="dxa"/>
            <w:tcBorders>
              <w:top w:val="single" w:sz="8" w:space="0" w:color="808080"/>
              <w:bottom w:val="single" w:sz="8" w:space="0" w:color="808080"/>
            </w:tcBorders>
            <w:shd w:val="clear" w:color="auto" w:fill="E6E6E6"/>
          </w:tcPr>
          <w:p w14:paraId="123457A6" w14:textId="77777777" w:rsidR="002F7404" w:rsidRDefault="002F7404" w:rsidP="00054A72">
            <w:pPr>
              <w:rPr>
                <w:bCs/>
              </w:rPr>
            </w:pPr>
            <w:r>
              <w:rPr>
                <w:bCs/>
              </w:rPr>
              <w:t>Auteur</w:t>
            </w:r>
          </w:p>
        </w:tc>
        <w:tc>
          <w:tcPr>
            <w:tcW w:w="5511" w:type="dxa"/>
            <w:tcBorders>
              <w:top w:val="single" w:sz="8" w:space="0" w:color="808080"/>
              <w:bottom w:val="single" w:sz="8" w:space="0" w:color="808080"/>
            </w:tcBorders>
            <w:shd w:val="clear" w:color="auto" w:fill="E6E6E6"/>
          </w:tcPr>
          <w:p w14:paraId="7D133080" w14:textId="77777777" w:rsidR="002F7404" w:rsidRDefault="002F7404" w:rsidP="00054A72">
            <w:r>
              <w:rPr>
                <w:bCs/>
              </w:rPr>
              <w:t>Description du changement</w:t>
            </w:r>
          </w:p>
        </w:tc>
      </w:tr>
      <w:tr w:rsidR="002F7404" w14:paraId="3C1E14A5" w14:textId="77777777" w:rsidTr="00FD61B8">
        <w:tc>
          <w:tcPr>
            <w:tcW w:w="960" w:type="dxa"/>
            <w:tcBorders>
              <w:top w:val="single" w:sz="8" w:space="0" w:color="808080"/>
              <w:bottom w:val="single" w:sz="8" w:space="0" w:color="808080"/>
            </w:tcBorders>
          </w:tcPr>
          <w:p w14:paraId="6AF97377" w14:textId="77777777" w:rsidR="002F7404" w:rsidRDefault="002F7404" w:rsidP="003A227D">
            <w:r>
              <w:t>1.0.0</w:t>
            </w:r>
          </w:p>
        </w:tc>
        <w:tc>
          <w:tcPr>
            <w:tcW w:w="1440" w:type="dxa"/>
            <w:tcBorders>
              <w:top w:val="single" w:sz="8" w:space="0" w:color="808080"/>
              <w:bottom w:val="single" w:sz="8" w:space="0" w:color="808080"/>
            </w:tcBorders>
          </w:tcPr>
          <w:p w14:paraId="7ECF7A0A" w14:textId="77777777" w:rsidR="002F7404" w:rsidRDefault="00FD0981" w:rsidP="007600C7">
            <w:r>
              <w:t>1</w:t>
            </w:r>
            <w:r w:rsidR="00DB090D">
              <w:t>2</w:t>
            </w:r>
            <w:r w:rsidR="00921CE5">
              <w:t>-</w:t>
            </w:r>
            <w:r w:rsidR="005716BD">
              <w:t>0</w:t>
            </w:r>
            <w:r w:rsidR="007600C7">
              <w:t>4</w:t>
            </w:r>
            <w:r w:rsidR="00921CE5">
              <w:t>-201</w:t>
            </w:r>
            <w:r w:rsidR="005716BD">
              <w:t>6</w:t>
            </w:r>
          </w:p>
        </w:tc>
        <w:tc>
          <w:tcPr>
            <w:tcW w:w="2280" w:type="dxa"/>
            <w:tcBorders>
              <w:top w:val="single" w:sz="8" w:space="0" w:color="808080"/>
              <w:bottom w:val="single" w:sz="8" w:space="0" w:color="808080"/>
            </w:tcBorders>
          </w:tcPr>
          <w:p w14:paraId="3A6A4175" w14:textId="77777777" w:rsidR="00A2627A" w:rsidRDefault="00A2627A" w:rsidP="00A2627A">
            <w:r>
              <w:t>Rodriguez Thomas</w:t>
            </w:r>
          </w:p>
          <w:p w14:paraId="195DEEDD" w14:textId="77777777" w:rsidR="00A2627A" w:rsidRDefault="00A2627A" w:rsidP="00A2627A">
            <w:proofErr w:type="spellStart"/>
            <w:r>
              <w:t>Cucherat</w:t>
            </w:r>
            <w:proofErr w:type="spellEnd"/>
            <w:r>
              <w:t xml:space="preserve"> Julian</w:t>
            </w:r>
          </w:p>
          <w:p w14:paraId="7889BB5A" w14:textId="43A14118" w:rsidR="002F7404" w:rsidRDefault="00A2627A" w:rsidP="00A2627A">
            <w:r>
              <w:t>Ponson Nathan</w:t>
            </w:r>
          </w:p>
        </w:tc>
        <w:tc>
          <w:tcPr>
            <w:tcW w:w="5511" w:type="dxa"/>
            <w:tcBorders>
              <w:top w:val="single" w:sz="8" w:space="0" w:color="808080"/>
              <w:bottom w:val="single" w:sz="8" w:space="0" w:color="808080"/>
            </w:tcBorders>
          </w:tcPr>
          <w:p w14:paraId="2139CF26" w14:textId="77777777" w:rsidR="002F7404" w:rsidRDefault="000D2650" w:rsidP="003A227D">
            <w:r>
              <w:t>Création</w:t>
            </w:r>
            <w:r w:rsidR="00BC041F">
              <w:t xml:space="preserve"> Networking Inc.</w:t>
            </w:r>
          </w:p>
          <w:p w14:paraId="56E57749" w14:textId="160E4386" w:rsidR="00A2627A" w:rsidRDefault="00A2627A" w:rsidP="003A227D">
            <w:r>
              <w:t>Standalone PC</w:t>
            </w:r>
          </w:p>
        </w:tc>
      </w:tr>
      <w:tr w:rsidR="000312E8" w14:paraId="1B329931" w14:textId="77777777" w:rsidTr="00FD61B8">
        <w:tc>
          <w:tcPr>
            <w:tcW w:w="960" w:type="dxa"/>
            <w:tcBorders>
              <w:top w:val="single" w:sz="8" w:space="0" w:color="808080"/>
              <w:bottom w:val="single" w:sz="8" w:space="0" w:color="808080"/>
            </w:tcBorders>
          </w:tcPr>
          <w:p w14:paraId="16C287D2" w14:textId="1D76128C" w:rsidR="000312E8" w:rsidRDefault="005A6DF3" w:rsidP="003A227D">
            <w:r>
              <w:t>2</w:t>
            </w:r>
            <w:r w:rsidR="000312E8">
              <w:t>.0.0</w:t>
            </w:r>
          </w:p>
        </w:tc>
        <w:tc>
          <w:tcPr>
            <w:tcW w:w="1440" w:type="dxa"/>
            <w:tcBorders>
              <w:top w:val="single" w:sz="8" w:space="0" w:color="808080"/>
              <w:bottom w:val="single" w:sz="8" w:space="0" w:color="808080"/>
            </w:tcBorders>
          </w:tcPr>
          <w:p w14:paraId="3FE13B1C" w14:textId="4D7CD322" w:rsidR="000312E8" w:rsidRDefault="000312E8" w:rsidP="007600C7">
            <w:r>
              <w:t>11-04-2023</w:t>
            </w:r>
          </w:p>
        </w:tc>
        <w:tc>
          <w:tcPr>
            <w:tcW w:w="2280" w:type="dxa"/>
            <w:tcBorders>
              <w:top w:val="single" w:sz="8" w:space="0" w:color="808080"/>
              <w:bottom w:val="single" w:sz="8" w:space="0" w:color="808080"/>
            </w:tcBorders>
          </w:tcPr>
          <w:p w14:paraId="77C84002" w14:textId="77777777" w:rsidR="00A2627A" w:rsidRDefault="00A2627A" w:rsidP="00A2627A">
            <w:r>
              <w:t>Rodriguez Thomas</w:t>
            </w:r>
          </w:p>
          <w:p w14:paraId="584C7D91" w14:textId="77777777" w:rsidR="00A2627A" w:rsidRDefault="00A2627A" w:rsidP="00A2627A">
            <w:proofErr w:type="spellStart"/>
            <w:r>
              <w:t>Cucherat</w:t>
            </w:r>
            <w:proofErr w:type="spellEnd"/>
            <w:r>
              <w:t xml:space="preserve"> Julian</w:t>
            </w:r>
          </w:p>
          <w:p w14:paraId="097A12CC" w14:textId="77777777" w:rsidR="00A2627A" w:rsidRDefault="00A2627A" w:rsidP="00A2627A">
            <w:r>
              <w:t>Ponson Nathan</w:t>
            </w:r>
          </w:p>
          <w:p w14:paraId="3EA58760" w14:textId="2B2FDDE6" w:rsidR="000312E8" w:rsidRDefault="00A2627A" w:rsidP="00A2627A">
            <w:r>
              <w:t>Celio Poncet</w:t>
            </w:r>
          </w:p>
        </w:tc>
        <w:tc>
          <w:tcPr>
            <w:tcW w:w="5511" w:type="dxa"/>
            <w:tcBorders>
              <w:top w:val="single" w:sz="8" w:space="0" w:color="808080"/>
              <w:bottom w:val="single" w:sz="8" w:space="0" w:color="808080"/>
            </w:tcBorders>
          </w:tcPr>
          <w:p w14:paraId="53C6835C" w14:textId="116E4684" w:rsidR="00A2627A" w:rsidRDefault="00A2627A" w:rsidP="00A2627A">
            <w:r>
              <w:t xml:space="preserve">Développement de la </w:t>
            </w:r>
            <w:r>
              <w:t>BDD</w:t>
            </w:r>
            <w:r>
              <w:t xml:space="preserve"> et du serveur</w:t>
            </w:r>
            <w:r w:rsidR="00CE2B57">
              <w:t>.</w:t>
            </w:r>
          </w:p>
          <w:p w14:paraId="6F473E6C" w14:textId="31046A49" w:rsidR="000312E8" w:rsidRDefault="00A2627A" w:rsidP="00A2627A">
            <w:r>
              <w:t>Multiplayer</w:t>
            </w:r>
          </w:p>
        </w:tc>
      </w:tr>
    </w:tbl>
    <w:p w14:paraId="1C716DBE" w14:textId="77777777" w:rsidR="002F7404" w:rsidRPr="000F396A" w:rsidRDefault="002F7404" w:rsidP="000F396A">
      <w:pPr>
        <w:rPr>
          <w:bCs/>
          <w:sz w:val="10"/>
          <w:szCs w:val="10"/>
        </w:rPr>
      </w:pPr>
    </w:p>
    <w:p w14:paraId="468BCE44" w14:textId="77777777" w:rsidR="002F7404" w:rsidRPr="006D2130" w:rsidRDefault="002F7404" w:rsidP="00054A72">
      <w:pPr>
        <w:rPr>
          <w:b/>
          <w:bCs/>
          <w:u w:val="single"/>
        </w:rPr>
      </w:pPr>
      <w:r w:rsidRPr="006D2130">
        <w:rPr>
          <w:b/>
          <w:bCs/>
          <w:u w:val="single"/>
        </w:rPr>
        <w:t>Validation</w:t>
      </w:r>
    </w:p>
    <w:p w14:paraId="7C74E20A" w14:textId="77777777" w:rsidR="002F7404" w:rsidRPr="000F396A" w:rsidRDefault="002F7404" w:rsidP="00054A72">
      <w:pPr>
        <w:rPr>
          <w:bCs/>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786"/>
        <w:gridCol w:w="5005"/>
      </w:tblGrid>
      <w:tr w:rsidR="002F7404" w14:paraId="0285C44D" w14:textId="77777777" w:rsidTr="00CE7C83">
        <w:tc>
          <w:tcPr>
            <w:tcW w:w="960" w:type="dxa"/>
            <w:tcBorders>
              <w:top w:val="single" w:sz="8" w:space="0" w:color="808080"/>
              <w:bottom w:val="single" w:sz="8" w:space="0" w:color="808080"/>
            </w:tcBorders>
            <w:shd w:val="clear" w:color="auto" w:fill="E6E6E6"/>
          </w:tcPr>
          <w:p w14:paraId="2B108395" w14:textId="77777777" w:rsidR="002F7404" w:rsidRDefault="002F7404" w:rsidP="00907896">
            <w:pPr>
              <w:rPr>
                <w:bCs/>
              </w:rPr>
            </w:pPr>
            <w:r>
              <w:rPr>
                <w:bCs/>
              </w:rPr>
              <w:t>Version</w:t>
            </w:r>
          </w:p>
        </w:tc>
        <w:tc>
          <w:tcPr>
            <w:tcW w:w="1440" w:type="dxa"/>
            <w:tcBorders>
              <w:top w:val="single" w:sz="8" w:space="0" w:color="808080"/>
              <w:bottom w:val="single" w:sz="8" w:space="0" w:color="808080"/>
            </w:tcBorders>
            <w:shd w:val="clear" w:color="auto" w:fill="E6E6E6"/>
          </w:tcPr>
          <w:p w14:paraId="3394BEFA" w14:textId="77777777" w:rsidR="002F7404" w:rsidRDefault="002F7404" w:rsidP="00907896">
            <w:r>
              <w:rPr>
                <w:bCs/>
              </w:rPr>
              <w:t>Date</w:t>
            </w:r>
          </w:p>
        </w:tc>
        <w:tc>
          <w:tcPr>
            <w:tcW w:w="2786" w:type="dxa"/>
            <w:tcBorders>
              <w:top w:val="single" w:sz="8" w:space="0" w:color="808080"/>
              <w:bottom w:val="single" w:sz="8" w:space="0" w:color="808080"/>
            </w:tcBorders>
            <w:shd w:val="clear" w:color="auto" w:fill="E6E6E6"/>
          </w:tcPr>
          <w:p w14:paraId="6C6F3A1C" w14:textId="77777777" w:rsidR="002F7404" w:rsidRDefault="002F7404" w:rsidP="00054A72">
            <w:pPr>
              <w:rPr>
                <w:bCs/>
              </w:rPr>
            </w:pPr>
            <w:r>
              <w:rPr>
                <w:bCs/>
              </w:rPr>
              <w:t>Nom</w:t>
            </w:r>
          </w:p>
        </w:tc>
        <w:tc>
          <w:tcPr>
            <w:tcW w:w="5005" w:type="dxa"/>
            <w:tcBorders>
              <w:top w:val="single" w:sz="8" w:space="0" w:color="808080"/>
              <w:bottom w:val="single" w:sz="8" w:space="0" w:color="808080"/>
            </w:tcBorders>
            <w:shd w:val="clear" w:color="auto" w:fill="E6E6E6"/>
          </w:tcPr>
          <w:p w14:paraId="02153458" w14:textId="77777777" w:rsidR="002F7404" w:rsidRDefault="002F7404" w:rsidP="00054A72">
            <w:pPr>
              <w:rPr>
                <w:bCs/>
              </w:rPr>
            </w:pPr>
            <w:r>
              <w:rPr>
                <w:bCs/>
              </w:rPr>
              <w:t>Rôle</w:t>
            </w:r>
          </w:p>
        </w:tc>
      </w:tr>
      <w:tr w:rsidR="002F7404" w:rsidRPr="00A3312E" w14:paraId="6B9C85BF" w14:textId="77777777" w:rsidTr="00CE7C83">
        <w:tc>
          <w:tcPr>
            <w:tcW w:w="960" w:type="dxa"/>
            <w:tcBorders>
              <w:top w:val="single" w:sz="8" w:space="0" w:color="808080"/>
              <w:bottom w:val="single" w:sz="8" w:space="0" w:color="808080"/>
            </w:tcBorders>
          </w:tcPr>
          <w:p w14:paraId="60C87785" w14:textId="77777777" w:rsidR="002F7404" w:rsidRDefault="00CE7C83" w:rsidP="00907896">
            <w:r>
              <w:t>1.0.0</w:t>
            </w:r>
          </w:p>
        </w:tc>
        <w:tc>
          <w:tcPr>
            <w:tcW w:w="1440" w:type="dxa"/>
            <w:tcBorders>
              <w:top w:val="single" w:sz="8" w:space="0" w:color="808080"/>
              <w:bottom w:val="single" w:sz="8" w:space="0" w:color="808080"/>
            </w:tcBorders>
          </w:tcPr>
          <w:p w14:paraId="059E06FA" w14:textId="77777777" w:rsidR="002F7404" w:rsidRDefault="00A643C9" w:rsidP="00185A51">
            <w:r>
              <w:t>1</w:t>
            </w:r>
            <w:r w:rsidR="000339C6">
              <w:t>8</w:t>
            </w:r>
            <w:r w:rsidR="005716BD">
              <w:t>-</w:t>
            </w:r>
            <w:r w:rsidR="002E0F92">
              <w:t>12</w:t>
            </w:r>
            <w:r w:rsidR="005716BD">
              <w:t>-20</w:t>
            </w:r>
            <w:r w:rsidR="002E0F92">
              <w:t>22</w:t>
            </w:r>
          </w:p>
        </w:tc>
        <w:tc>
          <w:tcPr>
            <w:tcW w:w="2786" w:type="dxa"/>
            <w:tcBorders>
              <w:top w:val="single" w:sz="8" w:space="0" w:color="808080"/>
              <w:bottom w:val="single" w:sz="8" w:space="0" w:color="808080"/>
            </w:tcBorders>
          </w:tcPr>
          <w:p w14:paraId="1A7E529B" w14:textId="77777777" w:rsidR="002F7404" w:rsidRDefault="00CE7C83" w:rsidP="00F1749A">
            <w:r>
              <w:t>Delphine TALARON</w:t>
            </w:r>
          </w:p>
        </w:tc>
        <w:tc>
          <w:tcPr>
            <w:tcW w:w="5005" w:type="dxa"/>
            <w:tcBorders>
              <w:top w:val="single" w:sz="8" w:space="0" w:color="808080"/>
              <w:bottom w:val="single" w:sz="8" w:space="0" w:color="808080"/>
            </w:tcBorders>
          </w:tcPr>
          <w:p w14:paraId="7B33B71B" w14:textId="77777777" w:rsidR="00CE7C83" w:rsidRPr="00A3312E" w:rsidRDefault="00CE7C83" w:rsidP="00F1749A">
            <w:r w:rsidRPr="00A3312E">
              <w:t xml:space="preserve">Direction </w:t>
            </w:r>
            <w:r w:rsidR="005716BD" w:rsidRPr="00A3312E">
              <w:t>Technique</w:t>
            </w:r>
          </w:p>
          <w:p w14:paraId="0A048CDC" w14:textId="77777777" w:rsidR="002F7404" w:rsidRPr="00A3312E" w:rsidRDefault="005716BD" w:rsidP="00F1749A">
            <w:r>
              <w:t xml:space="preserve">Vinci </w:t>
            </w:r>
            <w:r w:rsidR="00A53417">
              <w:t>Quiz</w:t>
            </w:r>
            <w:r>
              <w:t xml:space="preserve"> Project</w:t>
            </w:r>
          </w:p>
        </w:tc>
      </w:tr>
    </w:tbl>
    <w:p w14:paraId="6EC3E892" w14:textId="77777777" w:rsidR="002F7404" w:rsidRPr="00A3312E" w:rsidRDefault="002F7404" w:rsidP="000F396A">
      <w:pPr>
        <w:rPr>
          <w:bCs/>
          <w:sz w:val="10"/>
          <w:szCs w:val="10"/>
        </w:rPr>
      </w:pPr>
    </w:p>
    <w:p w14:paraId="6CBE105D" w14:textId="77777777" w:rsidR="002F7404" w:rsidRPr="006D2130" w:rsidRDefault="002F7404" w:rsidP="008E42FD">
      <w:pPr>
        <w:rPr>
          <w:b/>
          <w:bCs/>
          <w:u w:val="single"/>
        </w:rPr>
      </w:pPr>
      <w:r w:rsidRPr="006D2130">
        <w:rPr>
          <w:b/>
          <w:bCs/>
          <w:u w:val="single"/>
        </w:rPr>
        <w:t>Diffusion</w:t>
      </w:r>
    </w:p>
    <w:p w14:paraId="5286AC35" w14:textId="77777777" w:rsidR="002F7404" w:rsidRPr="000F396A" w:rsidRDefault="002F7404" w:rsidP="008E42FD">
      <w:pPr>
        <w:rPr>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2F7404" w14:paraId="513B564C" w14:textId="77777777" w:rsidTr="00FD61B8">
        <w:tc>
          <w:tcPr>
            <w:tcW w:w="960" w:type="dxa"/>
            <w:tcBorders>
              <w:top w:val="single" w:sz="8" w:space="0" w:color="808080"/>
              <w:bottom w:val="single" w:sz="8" w:space="0" w:color="808080"/>
            </w:tcBorders>
            <w:shd w:val="clear" w:color="auto" w:fill="E6E6E6"/>
          </w:tcPr>
          <w:p w14:paraId="138940CD" w14:textId="77777777" w:rsidR="002F7404" w:rsidRDefault="002F7404" w:rsidP="00907896">
            <w:pPr>
              <w:rPr>
                <w:bCs/>
              </w:rPr>
            </w:pPr>
            <w:r>
              <w:rPr>
                <w:bCs/>
              </w:rPr>
              <w:t>Version</w:t>
            </w:r>
          </w:p>
        </w:tc>
        <w:tc>
          <w:tcPr>
            <w:tcW w:w="1440" w:type="dxa"/>
            <w:tcBorders>
              <w:top w:val="single" w:sz="8" w:space="0" w:color="808080"/>
              <w:bottom w:val="single" w:sz="8" w:space="0" w:color="808080"/>
            </w:tcBorders>
            <w:shd w:val="clear" w:color="auto" w:fill="E6E6E6"/>
          </w:tcPr>
          <w:p w14:paraId="1387C042" w14:textId="77777777" w:rsidR="002F7404" w:rsidRDefault="002F7404" w:rsidP="00907896">
            <w:r>
              <w:rPr>
                <w:bCs/>
              </w:rPr>
              <w:t>Date</w:t>
            </w:r>
          </w:p>
        </w:tc>
        <w:tc>
          <w:tcPr>
            <w:tcW w:w="2280" w:type="dxa"/>
            <w:tcBorders>
              <w:top w:val="single" w:sz="8" w:space="0" w:color="808080"/>
              <w:bottom w:val="single" w:sz="8" w:space="0" w:color="808080"/>
            </w:tcBorders>
            <w:shd w:val="clear" w:color="auto" w:fill="E6E6E6"/>
          </w:tcPr>
          <w:p w14:paraId="59E757E7" w14:textId="77777777" w:rsidR="002F7404" w:rsidRDefault="002F7404" w:rsidP="00907896">
            <w:pPr>
              <w:rPr>
                <w:bCs/>
              </w:rPr>
            </w:pPr>
            <w:r>
              <w:rPr>
                <w:bCs/>
              </w:rPr>
              <w:t>Nom</w:t>
            </w:r>
          </w:p>
        </w:tc>
        <w:tc>
          <w:tcPr>
            <w:tcW w:w="5511" w:type="dxa"/>
            <w:tcBorders>
              <w:top w:val="single" w:sz="8" w:space="0" w:color="808080"/>
              <w:bottom w:val="single" w:sz="8" w:space="0" w:color="808080"/>
            </w:tcBorders>
            <w:shd w:val="clear" w:color="auto" w:fill="E6E6E6"/>
          </w:tcPr>
          <w:p w14:paraId="1B240E0A" w14:textId="77777777" w:rsidR="002F7404" w:rsidRDefault="002F7404" w:rsidP="00907896">
            <w:pPr>
              <w:rPr>
                <w:bCs/>
              </w:rPr>
            </w:pPr>
            <w:r>
              <w:rPr>
                <w:bCs/>
              </w:rPr>
              <w:t>Rôle</w:t>
            </w:r>
          </w:p>
        </w:tc>
      </w:tr>
      <w:tr w:rsidR="002F7404" w14:paraId="1C8B9D5A" w14:textId="77777777" w:rsidTr="00FD61B8">
        <w:tc>
          <w:tcPr>
            <w:tcW w:w="960" w:type="dxa"/>
            <w:tcBorders>
              <w:top w:val="single" w:sz="8" w:space="0" w:color="808080"/>
              <w:bottom w:val="single" w:sz="8" w:space="0" w:color="808080"/>
            </w:tcBorders>
          </w:tcPr>
          <w:p w14:paraId="6C6A7214" w14:textId="77777777" w:rsidR="002F7404" w:rsidRDefault="00CE7C83" w:rsidP="00907896">
            <w:r>
              <w:t>1.</w:t>
            </w:r>
            <w:r w:rsidR="005716BD">
              <w:t>0</w:t>
            </w:r>
            <w:r>
              <w:t>.0</w:t>
            </w:r>
          </w:p>
        </w:tc>
        <w:tc>
          <w:tcPr>
            <w:tcW w:w="1440" w:type="dxa"/>
            <w:tcBorders>
              <w:top w:val="single" w:sz="8" w:space="0" w:color="808080"/>
              <w:bottom w:val="single" w:sz="8" w:space="0" w:color="808080"/>
            </w:tcBorders>
          </w:tcPr>
          <w:p w14:paraId="4AA76C9D" w14:textId="77777777" w:rsidR="002F7404" w:rsidRDefault="002E0F92" w:rsidP="00185A51">
            <w:r>
              <w:t>18</w:t>
            </w:r>
            <w:r w:rsidR="005716BD">
              <w:t>-</w:t>
            </w:r>
            <w:r>
              <w:t>12</w:t>
            </w:r>
            <w:r w:rsidR="005716BD">
              <w:t>-20</w:t>
            </w:r>
            <w:r>
              <w:t>22</w:t>
            </w:r>
          </w:p>
        </w:tc>
        <w:tc>
          <w:tcPr>
            <w:tcW w:w="2280" w:type="dxa"/>
            <w:tcBorders>
              <w:top w:val="single" w:sz="8" w:space="0" w:color="808080"/>
              <w:bottom w:val="single" w:sz="8" w:space="0" w:color="808080"/>
            </w:tcBorders>
          </w:tcPr>
          <w:p w14:paraId="13FEACE9" w14:textId="77777777" w:rsidR="002F7404" w:rsidRDefault="005716BD" w:rsidP="00907896">
            <w:r>
              <w:t>All</w:t>
            </w:r>
          </w:p>
        </w:tc>
        <w:tc>
          <w:tcPr>
            <w:tcW w:w="5511" w:type="dxa"/>
            <w:tcBorders>
              <w:top w:val="single" w:sz="8" w:space="0" w:color="808080"/>
              <w:bottom w:val="single" w:sz="8" w:space="0" w:color="808080"/>
            </w:tcBorders>
          </w:tcPr>
          <w:p w14:paraId="2C3C335F" w14:textId="77777777" w:rsidR="002F7404" w:rsidRDefault="00CE7C83" w:rsidP="00907896">
            <w:r>
              <w:t>SLAM</w:t>
            </w:r>
            <w:r w:rsidR="00BC041F">
              <w:t xml:space="preserve"> Networking Inc.</w:t>
            </w:r>
          </w:p>
        </w:tc>
      </w:tr>
      <w:tr w:rsidR="00901BEC" w14:paraId="1F56B954" w14:textId="77777777" w:rsidTr="00FD61B8">
        <w:tc>
          <w:tcPr>
            <w:tcW w:w="960" w:type="dxa"/>
            <w:tcBorders>
              <w:top w:val="single" w:sz="8" w:space="0" w:color="808080"/>
              <w:bottom w:val="single" w:sz="8" w:space="0" w:color="808080"/>
            </w:tcBorders>
          </w:tcPr>
          <w:p w14:paraId="3320575E" w14:textId="77777777" w:rsidR="00901BEC" w:rsidRDefault="00901BEC" w:rsidP="00901BEC"/>
        </w:tc>
        <w:tc>
          <w:tcPr>
            <w:tcW w:w="1440" w:type="dxa"/>
            <w:tcBorders>
              <w:top w:val="single" w:sz="8" w:space="0" w:color="808080"/>
              <w:bottom w:val="single" w:sz="8" w:space="0" w:color="808080"/>
            </w:tcBorders>
          </w:tcPr>
          <w:p w14:paraId="7AC48A89" w14:textId="77777777" w:rsidR="00901BEC" w:rsidRDefault="00901BEC" w:rsidP="00901BEC"/>
        </w:tc>
        <w:tc>
          <w:tcPr>
            <w:tcW w:w="2280" w:type="dxa"/>
            <w:tcBorders>
              <w:top w:val="single" w:sz="8" w:space="0" w:color="808080"/>
              <w:bottom w:val="single" w:sz="8" w:space="0" w:color="808080"/>
            </w:tcBorders>
          </w:tcPr>
          <w:p w14:paraId="61039E5B" w14:textId="77777777" w:rsidR="00901BEC" w:rsidRDefault="00901BEC" w:rsidP="00901BEC"/>
        </w:tc>
        <w:tc>
          <w:tcPr>
            <w:tcW w:w="5511" w:type="dxa"/>
            <w:tcBorders>
              <w:top w:val="single" w:sz="8" w:space="0" w:color="808080"/>
              <w:bottom w:val="single" w:sz="8" w:space="0" w:color="808080"/>
            </w:tcBorders>
          </w:tcPr>
          <w:p w14:paraId="62DEFB2C" w14:textId="77777777" w:rsidR="00901BEC" w:rsidRDefault="00901BEC" w:rsidP="00901BEC"/>
        </w:tc>
      </w:tr>
    </w:tbl>
    <w:p w14:paraId="5D108608" w14:textId="77777777" w:rsidR="002F7404" w:rsidRDefault="002F7404" w:rsidP="008E42FD"/>
    <w:p w14:paraId="5DF2DBCA" w14:textId="77777777" w:rsidR="00CC0F59" w:rsidRDefault="00CC0F59" w:rsidP="00CC0F59">
      <w:pPr>
        <w:pStyle w:val="Titre"/>
      </w:pPr>
      <w:bookmarkStart w:id="1" w:name="_Toc133046379"/>
      <w:r>
        <w:t>Objet du document</w:t>
      </w:r>
      <w:bookmarkEnd w:id="1"/>
    </w:p>
    <w:p w14:paraId="48E6AA07" w14:textId="77777777" w:rsidR="00CC0F59" w:rsidRDefault="00CC0F59" w:rsidP="008E42FD"/>
    <w:p w14:paraId="5415999F" w14:textId="77777777" w:rsidR="00CC0F59" w:rsidRDefault="00CC0F59" w:rsidP="00CC0F59">
      <w:r>
        <w:t>Ce document décrit l'implémentation Java du projet Vinci Thermo Green.</w:t>
      </w:r>
    </w:p>
    <w:p w14:paraId="5BB342C0" w14:textId="77777777" w:rsidR="00CC0F59" w:rsidRDefault="00CC0F59" w:rsidP="00CC0F59">
      <w:r>
        <w:t>Ce projet vise à produire une application réalise l'implémentation du diagramme des classes métier et du diagramme de séquence objet présenté dans la documentation d'analyse conception.</w:t>
      </w:r>
    </w:p>
    <w:p w14:paraId="07149F5D" w14:textId="77777777" w:rsidR="00CC0F59" w:rsidRDefault="00CC0F59" w:rsidP="008E42FD"/>
    <w:p w14:paraId="3D325D92" w14:textId="77777777" w:rsidR="002F7404" w:rsidRPr="00F608E8" w:rsidRDefault="00CC0F59" w:rsidP="0012542F">
      <w:pPr>
        <w:pStyle w:val="Titre"/>
      </w:pPr>
      <w:r>
        <w:br w:type="page"/>
      </w:r>
      <w:bookmarkStart w:id="2" w:name="_Toc133046380"/>
      <w:r w:rsidR="002F7404" w:rsidRPr="00F608E8">
        <w:lastRenderedPageBreak/>
        <w:t>Sommaire</w:t>
      </w:r>
      <w:bookmarkEnd w:id="2"/>
    </w:p>
    <w:p w14:paraId="503C7903" w14:textId="77777777" w:rsidR="002F7404" w:rsidRDefault="002F7404" w:rsidP="00F608E8"/>
    <w:p w14:paraId="1A91DE19" w14:textId="2810EF8D" w:rsidR="00D55839" w:rsidRDefault="002F7404">
      <w:pPr>
        <w:pStyle w:val="TM1"/>
        <w:rPr>
          <w:rFonts w:asciiTheme="minorHAnsi" w:eastAsiaTheme="minorEastAsia" w:hAnsiTheme="minorHAnsi" w:cstheme="minorBidi"/>
          <w:smallCaps w:val="0"/>
          <w:color w:val="auto"/>
          <w:sz w:val="22"/>
          <w:szCs w:val="22"/>
          <w:lang w:eastAsia="fr-FR"/>
        </w:rPr>
      </w:pPr>
      <w:r>
        <w:fldChar w:fldCharType="begin"/>
      </w:r>
      <w:r>
        <w:instrText xml:space="preserve"> TOC \o "1-3" \h \z \u </w:instrText>
      </w:r>
      <w:r>
        <w:fldChar w:fldCharType="separate"/>
      </w:r>
      <w:hyperlink w:anchor="_Toc133046378" w:history="1">
        <w:r w:rsidR="00D55839" w:rsidRPr="00F57073">
          <w:rPr>
            <w:rStyle w:val="Lienhypertexte"/>
          </w:rPr>
          <w:t>Page de service</w:t>
        </w:r>
        <w:r w:rsidR="00D55839">
          <w:rPr>
            <w:webHidden/>
          </w:rPr>
          <w:tab/>
        </w:r>
        <w:r w:rsidR="00D55839">
          <w:rPr>
            <w:webHidden/>
          </w:rPr>
          <w:fldChar w:fldCharType="begin"/>
        </w:r>
        <w:r w:rsidR="00D55839">
          <w:rPr>
            <w:webHidden/>
          </w:rPr>
          <w:instrText xml:space="preserve"> PAGEREF _Toc133046378 \h </w:instrText>
        </w:r>
        <w:r w:rsidR="00D55839">
          <w:rPr>
            <w:webHidden/>
          </w:rPr>
        </w:r>
        <w:r w:rsidR="00D55839">
          <w:rPr>
            <w:webHidden/>
          </w:rPr>
          <w:fldChar w:fldCharType="separate"/>
        </w:r>
        <w:r w:rsidR="00D55839">
          <w:rPr>
            <w:webHidden/>
          </w:rPr>
          <w:t>0</w:t>
        </w:r>
        <w:r w:rsidR="00D55839">
          <w:rPr>
            <w:webHidden/>
          </w:rPr>
          <w:fldChar w:fldCharType="end"/>
        </w:r>
      </w:hyperlink>
    </w:p>
    <w:p w14:paraId="6902121D" w14:textId="7CC3C6E9" w:rsidR="00D55839" w:rsidRDefault="00D55839">
      <w:pPr>
        <w:pStyle w:val="TM1"/>
        <w:rPr>
          <w:rFonts w:asciiTheme="minorHAnsi" w:eastAsiaTheme="minorEastAsia" w:hAnsiTheme="minorHAnsi" w:cstheme="minorBidi"/>
          <w:smallCaps w:val="0"/>
          <w:color w:val="auto"/>
          <w:sz w:val="22"/>
          <w:szCs w:val="22"/>
          <w:lang w:eastAsia="fr-FR"/>
        </w:rPr>
      </w:pPr>
      <w:hyperlink w:anchor="_Toc133046379" w:history="1">
        <w:r w:rsidRPr="00F57073">
          <w:rPr>
            <w:rStyle w:val="Lienhypertexte"/>
          </w:rPr>
          <w:t>Objet du document</w:t>
        </w:r>
        <w:r>
          <w:rPr>
            <w:webHidden/>
          </w:rPr>
          <w:tab/>
        </w:r>
        <w:r>
          <w:rPr>
            <w:webHidden/>
          </w:rPr>
          <w:fldChar w:fldCharType="begin"/>
        </w:r>
        <w:r>
          <w:rPr>
            <w:webHidden/>
          </w:rPr>
          <w:instrText xml:space="preserve"> PAGEREF _Toc133046379 \h </w:instrText>
        </w:r>
        <w:r>
          <w:rPr>
            <w:webHidden/>
          </w:rPr>
        </w:r>
        <w:r>
          <w:rPr>
            <w:webHidden/>
          </w:rPr>
          <w:fldChar w:fldCharType="separate"/>
        </w:r>
        <w:r>
          <w:rPr>
            <w:webHidden/>
          </w:rPr>
          <w:t>0</w:t>
        </w:r>
        <w:r>
          <w:rPr>
            <w:webHidden/>
          </w:rPr>
          <w:fldChar w:fldCharType="end"/>
        </w:r>
      </w:hyperlink>
    </w:p>
    <w:p w14:paraId="0F7DC2BF" w14:textId="16D87491" w:rsidR="00D55839" w:rsidRDefault="00D55839">
      <w:pPr>
        <w:pStyle w:val="TM1"/>
        <w:rPr>
          <w:rFonts w:asciiTheme="minorHAnsi" w:eastAsiaTheme="minorEastAsia" w:hAnsiTheme="minorHAnsi" w:cstheme="minorBidi"/>
          <w:smallCaps w:val="0"/>
          <w:color w:val="auto"/>
          <w:sz w:val="22"/>
          <w:szCs w:val="22"/>
          <w:lang w:eastAsia="fr-FR"/>
        </w:rPr>
      </w:pPr>
      <w:hyperlink w:anchor="_Toc133046380" w:history="1">
        <w:r w:rsidRPr="00F57073">
          <w:rPr>
            <w:rStyle w:val="Lienhypertexte"/>
          </w:rPr>
          <w:t>Sommaire</w:t>
        </w:r>
        <w:r>
          <w:rPr>
            <w:webHidden/>
          </w:rPr>
          <w:tab/>
        </w:r>
        <w:r>
          <w:rPr>
            <w:webHidden/>
          </w:rPr>
          <w:fldChar w:fldCharType="begin"/>
        </w:r>
        <w:r>
          <w:rPr>
            <w:webHidden/>
          </w:rPr>
          <w:instrText xml:space="preserve"> PAGEREF _Toc133046380 \h </w:instrText>
        </w:r>
        <w:r>
          <w:rPr>
            <w:webHidden/>
          </w:rPr>
        </w:r>
        <w:r>
          <w:rPr>
            <w:webHidden/>
          </w:rPr>
          <w:fldChar w:fldCharType="separate"/>
        </w:r>
        <w:r>
          <w:rPr>
            <w:webHidden/>
          </w:rPr>
          <w:t>1</w:t>
        </w:r>
        <w:r>
          <w:rPr>
            <w:webHidden/>
          </w:rPr>
          <w:fldChar w:fldCharType="end"/>
        </w:r>
      </w:hyperlink>
    </w:p>
    <w:p w14:paraId="66A4D58D" w14:textId="635BDD2A" w:rsidR="00D55839" w:rsidRDefault="00D55839">
      <w:pPr>
        <w:pStyle w:val="TM1"/>
        <w:rPr>
          <w:rFonts w:asciiTheme="minorHAnsi" w:eastAsiaTheme="minorEastAsia" w:hAnsiTheme="minorHAnsi" w:cstheme="minorBidi"/>
          <w:smallCaps w:val="0"/>
          <w:color w:val="auto"/>
          <w:sz w:val="22"/>
          <w:szCs w:val="22"/>
          <w:lang w:eastAsia="fr-FR"/>
        </w:rPr>
      </w:pPr>
      <w:hyperlink w:anchor="_Toc133046381" w:history="1">
        <w:r w:rsidRPr="00F57073">
          <w:rPr>
            <w:rStyle w:val="Lienhypertexte"/>
          </w:rPr>
          <w:t>1</w:t>
        </w:r>
        <w:r>
          <w:rPr>
            <w:rFonts w:asciiTheme="minorHAnsi" w:eastAsiaTheme="minorEastAsia" w:hAnsiTheme="minorHAnsi" w:cstheme="minorBidi"/>
            <w:smallCaps w:val="0"/>
            <w:color w:val="auto"/>
            <w:sz w:val="22"/>
            <w:szCs w:val="22"/>
            <w:lang w:eastAsia="fr-FR"/>
          </w:rPr>
          <w:tab/>
        </w:r>
        <w:r w:rsidRPr="00F57073">
          <w:rPr>
            <w:rStyle w:val="Lienhypertexte"/>
          </w:rPr>
          <w:t>Architecture</w:t>
        </w:r>
        <w:r>
          <w:rPr>
            <w:webHidden/>
          </w:rPr>
          <w:tab/>
        </w:r>
        <w:r>
          <w:rPr>
            <w:webHidden/>
          </w:rPr>
          <w:fldChar w:fldCharType="begin"/>
        </w:r>
        <w:r>
          <w:rPr>
            <w:webHidden/>
          </w:rPr>
          <w:instrText xml:space="preserve"> PAGEREF _Toc133046381 \h </w:instrText>
        </w:r>
        <w:r>
          <w:rPr>
            <w:webHidden/>
          </w:rPr>
        </w:r>
        <w:r>
          <w:rPr>
            <w:webHidden/>
          </w:rPr>
          <w:fldChar w:fldCharType="separate"/>
        </w:r>
        <w:r>
          <w:rPr>
            <w:webHidden/>
          </w:rPr>
          <w:t>2</w:t>
        </w:r>
        <w:r>
          <w:rPr>
            <w:webHidden/>
          </w:rPr>
          <w:fldChar w:fldCharType="end"/>
        </w:r>
      </w:hyperlink>
    </w:p>
    <w:p w14:paraId="5CA17CF4" w14:textId="27A7F5D2" w:rsidR="00D55839" w:rsidRDefault="00D55839">
      <w:pPr>
        <w:pStyle w:val="TM2"/>
        <w:rPr>
          <w:rFonts w:asciiTheme="minorHAnsi" w:eastAsiaTheme="minorEastAsia" w:hAnsiTheme="minorHAnsi" w:cstheme="minorBidi"/>
          <w:smallCaps w:val="0"/>
          <w:sz w:val="22"/>
          <w:szCs w:val="22"/>
          <w:lang w:eastAsia="fr-FR"/>
        </w:rPr>
      </w:pPr>
      <w:hyperlink w:anchor="_Toc133046382" w:history="1">
        <w:r w:rsidRPr="00F57073">
          <w:rPr>
            <w:rStyle w:val="Lienhypertexte"/>
          </w:rPr>
          <w:t>1.1</w:t>
        </w:r>
        <w:r>
          <w:rPr>
            <w:rFonts w:asciiTheme="minorHAnsi" w:eastAsiaTheme="minorEastAsia" w:hAnsiTheme="minorHAnsi" w:cstheme="minorBidi"/>
            <w:smallCaps w:val="0"/>
            <w:sz w:val="22"/>
            <w:szCs w:val="22"/>
            <w:lang w:eastAsia="fr-FR"/>
          </w:rPr>
          <w:tab/>
        </w:r>
        <w:r w:rsidRPr="00F57073">
          <w:rPr>
            <w:rStyle w:val="Lienhypertexte"/>
          </w:rPr>
          <w:t>Prérequis</w:t>
        </w:r>
        <w:r>
          <w:rPr>
            <w:webHidden/>
          </w:rPr>
          <w:tab/>
        </w:r>
        <w:r>
          <w:rPr>
            <w:webHidden/>
          </w:rPr>
          <w:fldChar w:fldCharType="begin"/>
        </w:r>
        <w:r>
          <w:rPr>
            <w:webHidden/>
          </w:rPr>
          <w:instrText xml:space="preserve"> PAGEREF _Toc133046382 \h </w:instrText>
        </w:r>
        <w:r>
          <w:rPr>
            <w:webHidden/>
          </w:rPr>
        </w:r>
        <w:r>
          <w:rPr>
            <w:webHidden/>
          </w:rPr>
          <w:fldChar w:fldCharType="separate"/>
        </w:r>
        <w:r>
          <w:rPr>
            <w:webHidden/>
          </w:rPr>
          <w:t>3</w:t>
        </w:r>
        <w:r>
          <w:rPr>
            <w:webHidden/>
          </w:rPr>
          <w:fldChar w:fldCharType="end"/>
        </w:r>
      </w:hyperlink>
    </w:p>
    <w:p w14:paraId="3A438AB6" w14:textId="6C59118B" w:rsidR="00D55839" w:rsidRDefault="00D55839">
      <w:pPr>
        <w:pStyle w:val="TM1"/>
        <w:rPr>
          <w:rFonts w:asciiTheme="minorHAnsi" w:eastAsiaTheme="minorEastAsia" w:hAnsiTheme="minorHAnsi" w:cstheme="minorBidi"/>
          <w:smallCaps w:val="0"/>
          <w:color w:val="auto"/>
          <w:sz w:val="22"/>
          <w:szCs w:val="22"/>
          <w:lang w:eastAsia="fr-FR"/>
        </w:rPr>
      </w:pPr>
      <w:hyperlink w:anchor="_Toc133046383" w:history="1">
        <w:r w:rsidRPr="00F57073">
          <w:rPr>
            <w:rStyle w:val="Lienhypertexte"/>
          </w:rPr>
          <w:t>2</w:t>
        </w:r>
        <w:r>
          <w:rPr>
            <w:rFonts w:asciiTheme="minorHAnsi" w:eastAsiaTheme="minorEastAsia" w:hAnsiTheme="minorHAnsi" w:cstheme="minorBidi"/>
            <w:smallCaps w:val="0"/>
            <w:color w:val="auto"/>
            <w:sz w:val="22"/>
            <w:szCs w:val="22"/>
            <w:lang w:eastAsia="fr-FR"/>
          </w:rPr>
          <w:tab/>
        </w:r>
        <w:r w:rsidRPr="00F57073">
          <w:rPr>
            <w:rStyle w:val="Lienhypertexte"/>
          </w:rPr>
          <w:t>Implémentation des classes métiers</w:t>
        </w:r>
        <w:r>
          <w:rPr>
            <w:webHidden/>
          </w:rPr>
          <w:tab/>
        </w:r>
        <w:r>
          <w:rPr>
            <w:webHidden/>
          </w:rPr>
          <w:fldChar w:fldCharType="begin"/>
        </w:r>
        <w:r>
          <w:rPr>
            <w:webHidden/>
          </w:rPr>
          <w:instrText xml:space="preserve"> PAGEREF _Toc133046383 \h </w:instrText>
        </w:r>
        <w:r>
          <w:rPr>
            <w:webHidden/>
          </w:rPr>
        </w:r>
        <w:r>
          <w:rPr>
            <w:webHidden/>
          </w:rPr>
          <w:fldChar w:fldCharType="separate"/>
        </w:r>
        <w:r>
          <w:rPr>
            <w:webHidden/>
          </w:rPr>
          <w:t>4</w:t>
        </w:r>
        <w:r>
          <w:rPr>
            <w:webHidden/>
          </w:rPr>
          <w:fldChar w:fldCharType="end"/>
        </w:r>
      </w:hyperlink>
    </w:p>
    <w:p w14:paraId="4C2D3B70" w14:textId="76B1ACD6" w:rsidR="00D55839" w:rsidRDefault="00D55839">
      <w:pPr>
        <w:pStyle w:val="TM1"/>
        <w:rPr>
          <w:rFonts w:asciiTheme="minorHAnsi" w:eastAsiaTheme="minorEastAsia" w:hAnsiTheme="minorHAnsi" w:cstheme="minorBidi"/>
          <w:smallCaps w:val="0"/>
          <w:color w:val="auto"/>
          <w:sz w:val="22"/>
          <w:szCs w:val="22"/>
          <w:lang w:eastAsia="fr-FR"/>
        </w:rPr>
      </w:pPr>
      <w:hyperlink w:anchor="_Toc133046384" w:history="1">
        <w:r w:rsidRPr="00F57073">
          <w:rPr>
            <w:rStyle w:val="Lienhypertexte"/>
          </w:rPr>
          <w:t>3</w:t>
        </w:r>
        <w:r>
          <w:rPr>
            <w:rFonts w:asciiTheme="minorHAnsi" w:eastAsiaTheme="minorEastAsia" w:hAnsiTheme="minorHAnsi" w:cstheme="minorBidi"/>
            <w:smallCaps w:val="0"/>
            <w:color w:val="auto"/>
            <w:sz w:val="22"/>
            <w:szCs w:val="22"/>
            <w:lang w:eastAsia="fr-FR"/>
          </w:rPr>
          <w:tab/>
        </w:r>
        <w:r w:rsidRPr="00F57073">
          <w:rPr>
            <w:rStyle w:val="Lienhypertexte"/>
          </w:rPr>
          <w:t>Accès aux données</w:t>
        </w:r>
        <w:r>
          <w:rPr>
            <w:webHidden/>
          </w:rPr>
          <w:tab/>
        </w:r>
        <w:r>
          <w:rPr>
            <w:webHidden/>
          </w:rPr>
          <w:fldChar w:fldCharType="begin"/>
        </w:r>
        <w:r>
          <w:rPr>
            <w:webHidden/>
          </w:rPr>
          <w:instrText xml:space="preserve"> PAGEREF _Toc133046384 \h </w:instrText>
        </w:r>
        <w:r>
          <w:rPr>
            <w:webHidden/>
          </w:rPr>
        </w:r>
        <w:r>
          <w:rPr>
            <w:webHidden/>
          </w:rPr>
          <w:fldChar w:fldCharType="separate"/>
        </w:r>
        <w:r>
          <w:rPr>
            <w:webHidden/>
          </w:rPr>
          <w:t>5</w:t>
        </w:r>
        <w:r>
          <w:rPr>
            <w:webHidden/>
          </w:rPr>
          <w:fldChar w:fldCharType="end"/>
        </w:r>
      </w:hyperlink>
    </w:p>
    <w:p w14:paraId="7E4E10EC" w14:textId="3E94AA51" w:rsidR="00D55839" w:rsidRDefault="00D55839">
      <w:pPr>
        <w:pStyle w:val="TM2"/>
        <w:rPr>
          <w:rFonts w:asciiTheme="minorHAnsi" w:eastAsiaTheme="minorEastAsia" w:hAnsiTheme="minorHAnsi" w:cstheme="minorBidi"/>
          <w:smallCaps w:val="0"/>
          <w:sz w:val="22"/>
          <w:szCs w:val="22"/>
          <w:lang w:eastAsia="fr-FR"/>
        </w:rPr>
      </w:pPr>
      <w:hyperlink w:anchor="_Toc133046385" w:history="1">
        <w:r w:rsidRPr="00F57073">
          <w:rPr>
            <w:rStyle w:val="Lienhypertexte"/>
          </w:rPr>
          <w:t>3.1</w:t>
        </w:r>
        <w:r>
          <w:rPr>
            <w:rFonts w:asciiTheme="minorHAnsi" w:eastAsiaTheme="minorEastAsia" w:hAnsiTheme="minorHAnsi" w:cstheme="minorBidi"/>
            <w:smallCaps w:val="0"/>
            <w:sz w:val="22"/>
            <w:szCs w:val="22"/>
            <w:lang w:eastAsia="fr-FR"/>
          </w:rPr>
          <w:tab/>
        </w:r>
        <w:r w:rsidRPr="00F57073">
          <w:rPr>
            <w:rStyle w:val="Lienhypertexte"/>
          </w:rPr>
          <w:t>Lire un fichier PROPERTIES</w:t>
        </w:r>
        <w:r>
          <w:rPr>
            <w:webHidden/>
          </w:rPr>
          <w:tab/>
        </w:r>
        <w:r>
          <w:rPr>
            <w:webHidden/>
          </w:rPr>
          <w:fldChar w:fldCharType="begin"/>
        </w:r>
        <w:r>
          <w:rPr>
            <w:webHidden/>
          </w:rPr>
          <w:instrText xml:space="preserve"> PAGEREF _Toc133046385 \h </w:instrText>
        </w:r>
        <w:r>
          <w:rPr>
            <w:webHidden/>
          </w:rPr>
        </w:r>
        <w:r>
          <w:rPr>
            <w:webHidden/>
          </w:rPr>
          <w:fldChar w:fldCharType="separate"/>
        </w:r>
        <w:r>
          <w:rPr>
            <w:webHidden/>
          </w:rPr>
          <w:t>6</w:t>
        </w:r>
        <w:r>
          <w:rPr>
            <w:webHidden/>
          </w:rPr>
          <w:fldChar w:fldCharType="end"/>
        </w:r>
      </w:hyperlink>
    </w:p>
    <w:p w14:paraId="13EC3AC1" w14:textId="54A3B30D" w:rsidR="00D55839" w:rsidRDefault="00D55839">
      <w:pPr>
        <w:pStyle w:val="TM2"/>
        <w:rPr>
          <w:rFonts w:asciiTheme="minorHAnsi" w:eastAsiaTheme="minorEastAsia" w:hAnsiTheme="minorHAnsi" w:cstheme="minorBidi"/>
          <w:smallCaps w:val="0"/>
          <w:sz w:val="22"/>
          <w:szCs w:val="22"/>
          <w:lang w:eastAsia="fr-FR"/>
        </w:rPr>
      </w:pPr>
      <w:hyperlink w:anchor="_Toc133046386" w:history="1">
        <w:r w:rsidRPr="00F57073">
          <w:rPr>
            <w:rStyle w:val="Lienhypertexte"/>
          </w:rPr>
          <w:t>3.2</w:t>
        </w:r>
        <w:r>
          <w:rPr>
            <w:rFonts w:asciiTheme="minorHAnsi" w:eastAsiaTheme="minorEastAsia" w:hAnsiTheme="minorHAnsi" w:cstheme="minorBidi"/>
            <w:smallCaps w:val="0"/>
            <w:sz w:val="22"/>
            <w:szCs w:val="22"/>
            <w:lang w:eastAsia="fr-FR"/>
          </w:rPr>
          <w:tab/>
        </w:r>
        <w:r w:rsidRPr="00F57073">
          <w:rPr>
            <w:rStyle w:val="Lienhypertexte"/>
          </w:rPr>
          <w:t>Lire et écrire dans une base de données – JDBC</w:t>
        </w:r>
        <w:r>
          <w:rPr>
            <w:webHidden/>
          </w:rPr>
          <w:tab/>
        </w:r>
        <w:r>
          <w:rPr>
            <w:webHidden/>
          </w:rPr>
          <w:fldChar w:fldCharType="begin"/>
        </w:r>
        <w:r>
          <w:rPr>
            <w:webHidden/>
          </w:rPr>
          <w:instrText xml:space="preserve"> PAGEREF _Toc133046386 \h </w:instrText>
        </w:r>
        <w:r>
          <w:rPr>
            <w:webHidden/>
          </w:rPr>
        </w:r>
        <w:r>
          <w:rPr>
            <w:webHidden/>
          </w:rPr>
          <w:fldChar w:fldCharType="separate"/>
        </w:r>
        <w:r>
          <w:rPr>
            <w:webHidden/>
          </w:rPr>
          <w:t>6</w:t>
        </w:r>
        <w:r>
          <w:rPr>
            <w:webHidden/>
          </w:rPr>
          <w:fldChar w:fldCharType="end"/>
        </w:r>
      </w:hyperlink>
    </w:p>
    <w:p w14:paraId="6896ABE4" w14:textId="3246F0CC"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87" w:history="1">
        <w:r w:rsidRPr="00F57073">
          <w:rPr>
            <w:rStyle w:val="Lienhypertexte"/>
          </w:rPr>
          <w:t>3.2.1</w:t>
        </w:r>
        <w:r>
          <w:rPr>
            <w:rFonts w:asciiTheme="minorHAnsi" w:eastAsiaTheme="minorEastAsia" w:hAnsiTheme="minorHAnsi" w:cstheme="minorBidi"/>
            <w:smallCaps w:val="0"/>
            <w:sz w:val="22"/>
            <w:szCs w:val="22"/>
            <w:lang w:eastAsia="fr-FR"/>
          </w:rPr>
          <w:tab/>
        </w:r>
        <w:r w:rsidRPr="00F57073">
          <w:rPr>
            <w:rStyle w:val="Lienhypertexte"/>
          </w:rPr>
          <w:t>Se connecter à une base de données</w:t>
        </w:r>
        <w:r>
          <w:rPr>
            <w:webHidden/>
          </w:rPr>
          <w:tab/>
        </w:r>
        <w:r>
          <w:rPr>
            <w:webHidden/>
          </w:rPr>
          <w:fldChar w:fldCharType="begin"/>
        </w:r>
        <w:r>
          <w:rPr>
            <w:webHidden/>
          </w:rPr>
          <w:instrText xml:space="preserve"> PAGEREF _Toc133046387 \h </w:instrText>
        </w:r>
        <w:r>
          <w:rPr>
            <w:webHidden/>
          </w:rPr>
        </w:r>
        <w:r>
          <w:rPr>
            <w:webHidden/>
          </w:rPr>
          <w:fldChar w:fldCharType="separate"/>
        </w:r>
        <w:r>
          <w:rPr>
            <w:webHidden/>
          </w:rPr>
          <w:t>7</w:t>
        </w:r>
        <w:r>
          <w:rPr>
            <w:webHidden/>
          </w:rPr>
          <w:fldChar w:fldCharType="end"/>
        </w:r>
      </w:hyperlink>
    </w:p>
    <w:p w14:paraId="774D495A" w14:textId="57CB1FE8"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88" w:history="1">
        <w:r w:rsidRPr="00F57073">
          <w:rPr>
            <w:rStyle w:val="Lienhypertexte"/>
          </w:rPr>
          <w:t>3.2.2</w:t>
        </w:r>
        <w:r>
          <w:rPr>
            <w:rFonts w:asciiTheme="minorHAnsi" w:eastAsiaTheme="minorEastAsia" w:hAnsiTheme="minorHAnsi" w:cstheme="minorBidi"/>
            <w:smallCaps w:val="0"/>
            <w:sz w:val="22"/>
            <w:szCs w:val="22"/>
            <w:lang w:eastAsia="fr-FR"/>
          </w:rPr>
          <w:tab/>
        </w:r>
        <w:r w:rsidRPr="00F57073">
          <w:rPr>
            <w:rStyle w:val="Lienhypertexte"/>
          </w:rPr>
          <w:t>Envoyer une requête SQL</w:t>
        </w:r>
        <w:r>
          <w:rPr>
            <w:webHidden/>
          </w:rPr>
          <w:tab/>
        </w:r>
        <w:r>
          <w:rPr>
            <w:webHidden/>
          </w:rPr>
          <w:fldChar w:fldCharType="begin"/>
        </w:r>
        <w:r>
          <w:rPr>
            <w:webHidden/>
          </w:rPr>
          <w:instrText xml:space="preserve"> PAGEREF _Toc133046388 \h </w:instrText>
        </w:r>
        <w:r>
          <w:rPr>
            <w:webHidden/>
          </w:rPr>
        </w:r>
        <w:r>
          <w:rPr>
            <w:webHidden/>
          </w:rPr>
          <w:fldChar w:fldCharType="separate"/>
        </w:r>
        <w:r>
          <w:rPr>
            <w:webHidden/>
          </w:rPr>
          <w:t>8</w:t>
        </w:r>
        <w:r>
          <w:rPr>
            <w:webHidden/>
          </w:rPr>
          <w:fldChar w:fldCharType="end"/>
        </w:r>
      </w:hyperlink>
    </w:p>
    <w:p w14:paraId="6B0407BD" w14:textId="560E0F6C"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89" w:history="1">
        <w:r w:rsidRPr="00F57073">
          <w:rPr>
            <w:rStyle w:val="Lienhypertexte"/>
          </w:rPr>
          <w:t>3.2.3</w:t>
        </w:r>
        <w:r>
          <w:rPr>
            <w:rFonts w:asciiTheme="minorHAnsi" w:eastAsiaTheme="minorEastAsia" w:hAnsiTheme="minorHAnsi" w:cstheme="minorBidi"/>
            <w:smallCaps w:val="0"/>
            <w:sz w:val="22"/>
            <w:szCs w:val="22"/>
            <w:lang w:eastAsia="fr-FR"/>
          </w:rPr>
          <w:tab/>
        </w:r>
        <w:r w:rsidRPr="00F57073">
          <w:rPr>
            <w:rStyle w:val="Lienhypertexte"/>
          </w:rPr>
          <w:t>Manipuler le résultat</w:t>
        </w:r>
        <w:r>
          <w:rPr>
            <w:webHidden/>
          </w:rPr>
          <w:tab/>
        </w:r>
        <w:r>
          <w:rPr>
            <w:webHidden/>
          </w:rPr>
          <w:fldChar w:fldCharType="begin"/>
        </w:r>
        <w:r>
          <w:rPr>
            <w:webHidden/>
          </w:rPr>
          <w:instrText xml:space="preserve"> PAGEREF _Toc133046389 \h </w:instrText>
        </w:r>
        <w:r>
          <w:rPr>
            <w:webHidden/>
          </w:rPr>
        </w:r>
        <w:r>
          <w:rPr>
            <w:webHidden/>
          </w:rPr>
          <w:fldChar w:fldCharType="separate"/>
        </w:r>
        <w:r>
          <w:rPr>
            <w:webHidden/>
          </w:rPr>
          <w:t>8</w:t>
        </w:r>
        <w:r>
          <w:rPr>
            <w:webHidden/>
          </w:rPr>
          <w:fldChar w:fldCharType="end"/>
        </w:r>
      </w:hyperlink>
    </w:p>
    <w:p w14:paraId="14A9DC38" w14:textId="3FF570C5" w:rsidR="00D55839" w:rsidRDefault="00D55839">
      <w:pPr>
        <w:pStyle w:val="TM1"/>
        <w:rPr>
          <w:rFonts w:asciiTheme="minorHAnsi" w:eastAsiaTheme="minorEastAsia" w:hAnsiTheme="minorHAnsi" w:cstheme="minorBidi"/>
          <w:smallCaps w:val="0"/>
          <w:color w:val="auto"/>
          <w:sz w:val="22"/>
          <w:szCs w:val="22"/>
          <w:lang w:eastAsia="fr-FR"/>
        </w:rPr>
      </w:pPr>
      <w:hyperlink w:anchor="_Toc133046390" w:history="1">
        <w:r w:rsidRPr="00F57073">
          <w:rPr>
            <w:rStyle w:val="Lienhypertexte"/>
          </w:rPr>
          <w:t>4</w:t>
        </w:r>
        <w:r>
          <w:rPr>
            <w:rFonts w:asciiTheme="minorHAnsi" w:eastAsiaTheme="minorEastAsia" w:hAnsiTheme="minorHAnsi" w:cstheme="minorBidi"/>
            <w:smallCaps w:val="0"/>
            <w:color w:val="auto"/>
            <w:sz w:val="22"/>
            <w:szCs w:val="22"/>
            <w:lang w:eastAsia="fr-FR"/>
          </w:rPr>
          <w:tab/>
        </w:r>
        <w:r w:rsidRPr="00F57073">
          <w:rPr>
            <w:rStyle w:val="Lienhypertexte"/>
          </w:rPr>
          <w:t>Gérer une collection d'objet</w:t>
        </w:r>
        <w:r>
          <w:rPr>
            <w:webHidden/>
          </w:rPr>
          <w:tab/>
        </w:r>
        <w:r>
          <w:rPr>
            <w:webHidden/>
          </w:rPr>
          <w:fldChar w:fldCharType="begin"/>
        </w:r>
        <w:r>
          <w:rPr>
            <w:webHidden/>
          </w:rPr>
          <w:instrText xml:space="preserve"> PAGEREF _Toc133046390 \h </w:instrText>
        </w:r>
        <w:r>
          <w:rPr>
            <w:webHidden/>
          </w:rPr>
        </w:r>
        <w:r>
          <w:rPr>
            <w:webHidden/>
          </w:rPr>
          <w:fldChar w:fldCharType="separate"/>
        </w:r>
        <w:r>
          <w:rPr>
            <w:webHidden/>
          </w:rPr>
          <w:t>8</w:t>
        </w:r>
        <w:r>
          <w:rPr>
            <w:webHidden/>
          </w:rPr>
          <w:fldChar w:fldCharType="end"/>
        </w:r>
      </w:hyperlink>
    </w:p>
    <w:p w14:paraId="5371FBE0" w14:textId="3572FA54" w:rsidR="00D55839" w:rsidRDefault="00D55839">
      <w:pPr>
        <w:pStyle w:val="TM1"/>
        <w:rPr>
          <w:rFonts w:asciiTheme="minorHAnsi" w:eastAsiaTheme="minorEastAsia" w:hAnsiTheme="minorHAnsi" w:cstheme="minorBidi"/>
          <w:smallCaps w:val="0"/>
          <w:color w:val="auto"/>
          <w:sz w:val="22"/>
          <w:szCs w:val="22"/>
          <w:lang w:eastAsia="fr-FR"/>
        </w:rPr>
      </w:pPr>
      <w:hyperlink w:anchor="_Toc133046391" w:history="1">
        <w:r w:rsidRPr="00F57073">
          <w:rPr>
            <w:rStyle w:val="Lienhypertexte"/>
            <w:lang w:val="en-GB"/>
          </w:rPr>
          <w:t>5</w:t>
        </w:r>
        <w:r>
          <w:rPr>
            <w:rFonts w:asciiTheme="minorHAnsi" w:eastAsiaTheme="minorEastAsia" w:hAnsiTheme="minorHAnsi" w:cstheme="minorBidi"/>
            <w:smallCaps w:val="0"/>
            <w:color w:val="auto"/>
            <w:sz w:val="22"/>
            <w:szCs w:val="22"/>
            <w:lang w:eastAsia="fr-FR"/>
          </w:rPr>
          <w:tab/>
        </w:r>
        <w:r w:rsidRPr="00F57073">
          <w:rPr>
            <w:rStyle w:val="Lienhypertexte"/>
            <w:lang w:val="en-GB"/>
          </w:rPr>
          <w:t>Interface Homme Machine</w:t>
        </w:r>
        <w:r>
          <w:rPr>
            <w:webHidden/>
          </w:rPr>
          <w:tab/>
        </w:r>
        <w:r>
          <w:rPr>
            <w:webHidden/>
          </w:rPr>
          <w:fldChar w:fldCharType="begin"/>
        </w:r>
        <w:r>
          <w:rPr>
            <w:webHidden/>
          </w:rPr>
          <w:instrText xml:space="preserve"> PAGEREF _Toc133046391 \h </w:instrText>
        </w:r>
        <w:r>
          <w:rPr>
            <w:webHidden/>
          </w:rPr>
        </w:r>
        <w:r>
          <w:rPr>
            <w:webHidden/>
          </w:rPr>
          <w:fldChar w:fldCharType="separate"/>
        </w:r>
        <w:r>
          <w:rPr>
            <w:webHidden/>
          </w:rPr>
          <w:t>10</w:t>
        </w:r>
        <w:r>
          <w:rPr>
            <w:webHidden/>
          </w:rPr>
          <w:fldChar w:fldCharType="end"/>
        </w:r>
      </w:hyperlink>
    </w:p>
    <w:p w14:paraId="56D8AEAB" w14:textId="58B37841" w:rsidR="00D55839" w:rsidRDefault="00D55839">
      <w:pPr>
        <w:pStyle w:val="TM2"/>
        <w:rPr>
          <w:rFonts w:asciiTheme="minorHAnsi" w:eastAsiaTheme="minorEastAsia" w:hAnsiTheme="minorHAnsi" w:cstheme="minorBidi"/>
          <w:smallCaps w:val="0"/>
          <w:sz w:val="22"/>
          <w:szCs w:val="22"/>
          <w:lang w:eastAsia="fr-FR"/>
        </w:rPr>
      </w:pPr>
      <w:hyperlink w:anchor="_Toc133046392" w:history="1">
        <w:r w:rsidRPr="00F57073">
          <w:rPr>
            <w:rStyle w:val="Lienhypertexte"/>
          </w:rPr>
          <w:t>5.1</w:t>
        </w:r>
        <w:r>
          <w:rPr>
            <w:rFonts w:asciiTheme="minorHAnsi" w:eastAsiaTheme="minorEastAsia" w:hAnsiTheme="minorHAnsi" w:cstheme="minorBidi"/>
            <w:smallCaps w:val="0"/>
            <w:sz w:val="22"/>
            <w:szCs w:val="22"/>
            <w:lang w:eastAsia="fr-FR"/>
          </w:rPr>
          <w:tab/>
        </w:r>
        <w:r w:rsidRPr="00F57073">
          <w:rPr>
            <w:rStyle w:val="Lienhypertexte"/>
          </w:rPr>
          <w:t>Gérer plusieurs JPanel dans une JFrame</w:t>
        </w:r>
        <w:r>
          <w:rPr>
            <w:webHidden/>
          </w:rPr>
          <w:tab/>
        </w:r>
        <w:r>
          <w:rPr>
            <w:webHidden/>
          </w:rPr>
          <w:fldChar w:fldCharType="begin"/>
        </w:r>
        <w:r>
          <w:rPr>
            <w:webHidden/>
          </w:rPr>
          <w:instrText xml:space="preserve"> PAGEREF _Toc133046392 \h </w:instrText>
        </w:r>
        <w:r>
          <w:rPr>
            <w:webHidden/>
          </w:rPr>
        </w:r>
        <w:r>
          <w:rPr>
            <w:webHidden/>
          </w:rPr>
          <w:fldChar w:fldCharType="separate"/>
        </w:r>
        <w:r>
          <w:rPr>
            <w:webHidden/>
          </w:rPr>
          <w:t>10</w:t>
        </w:r>
        <w:r>
          <w:rPr>
            <w:webHidden/>
          </w:rPr>
          <w:fldChar w:fldCharType="end"/>
        </w:r>
      </w:hyperlink>
    </w:p>
    <w:p w14:paraId="51B1BE58" w14:textId="58AE14AE"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93" w:history="1">
        <w:r w:rsidRPr="00F57073">
          <w:rPr>
            <w:rStyle w:val="Lienhypertexte"/>
          </w:rPr>
          <w:t>5.1.1</w:t>
        </w:r>
        <w:r>
          <w:rPr>
            <w:rFonts w:asciiTheme="minorHAnsi" w:eastAsiaTheme="minorEastAsia" w:hAnsiTheme="minorHAnsi" w:cstheme="minorBidi"/>
            <w:smallCaps w:val="0"/>
            <w:sz w:val="22"/>
            <w:szCs w:val="22"/>
            <w:lang w:eastAsia="fr-FR"/>
          </w:rPr>
          <w:tab/>
        </w:r>
        <w:r w:rsidRPr="00F57073">
          <w:rPr>
            <w:rStyle w:val="Lienhypertexte"/>
          </w:rPr>
          <w:t>Layout</w:t>
        </w:r>
        <w:r>
          <w:rPr>
            <w:webHidden/>
          </w:rPr>
          <w:tab/>
        </w:r>
        <w:r>
          <w:rPr>
            <w:webHidden/>
          </w:rPr>
          <w:fldChar w:fldCharType="begin"/>
        </w:r>
        <w:r>
          <w:rPr>
            <w:webHidden/>
          </w:rPr>
          <w:instrText xml:space="preserve"> PAGEREF _Toc133046393 \h </w:instrText>
        </w:r>
        <w:r>
          <w:rPr>
            <w:webHidden/>
          </w:rPr>
        </w:r>
        <w:r>
          <w:rPr>
            <w:webHidden/>
          </w:rPr>
          <w:fldChar w:fldCharType="separate"/>
        </w:r>
        <w:r>
          <w:rPr>
            <w:webHidden/>
          </w:rPr>
          <w:t>11</w:t>
        </w:r>
        <w:r>
          <w:rPr>
            <w:webHidden/>
          </w:rPr>
          <w:fldChar w:fldCharType="end"/>
        </w:r>
      </w:hyperlink>
    </w:p>
    <w:p w14:paraId="2AE02936" w14:textId="0D573DF8" w:rsidR="00D55839" w:rsidRDefault="00D55839">
      <w:pPr>
        <w:pStyle w:val="TM2"/>
        <w:rPr>
          <w:rFonts w:asciiTheme="minorHAnsi" w:eastAsiaTheme="minorEastAsia" w:hAnsiTheme="minorHAnsi" w:cstheme="minorBidi"/>
          <w:smallCaps w:val="0"/>
          <w:sz w:val="22"/>
          <w:szCs w:val="22"/>
          <w:lang w:eastAsia="fr-FR"/>
        </w:rPr>
      </w:pPr>
      <w:hyperlink w:anchor="_Toc133046394" w:history="1">
        <w:r w:rsidRPr="00F57073">
          <w:rPr>
            <w:rStyle w:val="Lienhypertexte"/>
          </w:rPr>
          <w:t>5.2</w:t>
        </w:r>
        <w:r>
          <w:rPr>
            <w:rFonts w:asciiTheme="minorHAnsi" w:eastAsiaTheme="minorEastAsia" w:hAnsiTheme="minorHAnsi" w:cstheme="minorBidi"/>
            <w:smallCaps w:val="0"/>
            <w:sz w:val="22"/>
            <w:szCs w:val="22"/>
            <w:lang w:eastAsia="fr-FR"/>
          </w:rPr>
          <w:tab/>
        </w:r>
        <w:r w:rsidRPr="00F57073">
          <w:rPr>
            <w:rStyle w:val="Lienhypertexte"/>
          </w:rPr>
          <w:t>Divers composants "atomiques"</w:t>
        </w:r>
        <w:r>
          <w:rPr>
            <w:webHidden/>
          </w:rPr>
          <w:tab/>
        </w:r>
        <w:r>
          <w:rPr>
            <w:webHidden/>
          </w:rPr>
          <w:fldChar w:fldCharType="begin"/>
        </w:r>
        <w:r>
          <w:rPr>
            <w:webHidden/>
          </w:rPr>
          <w:instrText xml:space="preserve"> PAGEREF _Toc133046394 \h </w:instrText>
        </w:r>
        <w:r>
          <w:rPr>
            <w:webHidden/>
          </w:rPr>
        </w:r>
        <w:r>
          <w:rPr>
            <w:webHidden/>
          </w:rPr>
          <w:fldChar w:fldCharType="separate"/>
        </w:r>
        <w:r>
          <w:rPr>
            <w:webHidden/>
          </w:rPr>
          <w:t>11</w:t>
        </w:r>
        <w:r>
          <w:rPr>
            <w:webHidden/>
          </w:rPr>
          <w:fldChar w:fldCharType="end"/>
        </w:r>
      </w:hyperlink>
    </w:p>
    <w:p w14:paraId="7499BE07" w14:textId="22A1BAD7"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95" w:history="1">
        <w:r w:rsidRPr="00F57073">
          <w:rPr>
            <w:rStyle w:val="Lienhypertexte"/>
          </w:rPr>
          <w:t>5.2.1</w:t>
        </w:r>
        <w:r>
          <w:rPr>
            <w:rFonts w:asciiTheme="minorHAnsi" w:eastAsiaTheme="minorEastAsia" w:hAnsiTheme="minorHAnsi" w:cstheme="minorBidi"/>
            <w:smallCaps w:val="0"/>
            <w:sz w:val="22"/>
            <w:szCs w:val="22"/>
            <w:lang w:eastAsia="fr-FR"/>
          </w:rPr>
          <w:tab/>
        </w:r>
        <w:r w:rsidRPr="00F57073">
          <w:rPr>
            <w:rStyle w:val="Lienhypertexte"/>
          </w:rPr>
          <w:t>Les boutons pour valider les saisies</w:t>
        </w:r>
        <w:r>
          <w:rPr>
            <w:webHidden/>
          </w:rPr>
          <w:tab/>
        </w:r>
        <w:r>
          <w:rPr>
            <w:webHidden/>
          </w:rPr>
          <w:fldChar w:fldCharType="begin"/>
        </w:r>
        <w:r>
          <w:rPr>
            <w:webHidden/>
          </w:rPr>
          <w:instrText xml:space="preserve"> PAGEREF _Toc133046395 \h </w:instrText>
        </w:r>
        <w:r>
          <w:rPr>
            <w:webHidden/>
          </w:rPr>
        </w:r>
        <w:r>
          <w:rPr>
            <w:webHidden/>
          </w:rPr>
          <w:fldChar w:fldCharType="separate"/>
        </w:r>
        <w:r>
          <w:rPr>
            <w:webHidden/>
          </w:rPr>
          <w:t>13</w:t>
        </w:r>
        <w:r>
          <w:rPr>
            <w:webHidden/>
          </w:rPr>
          <w:fldChar w:fldCharType="end"/>
        </w:r>
      </w:hyperlink>
    </w:p>
    <w:p w14:paraId="491C0256" w14:textId="74EC3375"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96" w:history="1">
        <w:r w:rsidRPr="00F57073">
          <w:rPr>
            <w:rStyle w:val="Lienhypertexte"/>
          </w:rPr>
          <w:t>5.2.2</w:t>
        </w:r>
        <w:r>
          <w:rPr>
            <w:rFonts w:asciiTheme="minorHAnsi" w:eastAsiaTheme="minorEastAsia" w:hAnsiTheme="minorHAnsi" w:cstheme="minorBidi"/>
            <w:smallCaps w:val="0"/>
            <w:sz w:val="22"/>
            <w:szCs w:val="22"/>
            <w:lang w:eastAsia="fr-FR"/>
          </w:rPr>
          <w:tab/>
        </w:r>
        <w:r w:rsidRPr="00F57073">
          <w:rPr>
            <w:rStyle w:val="Lienhypertexte"/>
          </w:rPr>
          <w:t>Les boutons radio pour la sélection de la réponse</w:t>
        </w:r>
        <w:r>
          <w:rPr>
            <w:webHidden/>
          </w:rPr>
          <w:tab/>
        </w:r>
        <w:r>
          <w:rPr>
            <w:webHidden/>
          </w:rPr>
          <w:fldChar w:fldCharType="begin"/>
        </w:r>
        <w:r>
          <w:rPr>
            <w:webHidden/>
          </w:rPr>
          <w:instrText xml:space="preserve"> PAGEREF _Toc133046396 \h </w:instrText>
        </w:r>
        <w:r>
          <w:rPr>
            <w:webHidden/>
          </w:rPr>
        </w:r>
        <w:r>
          <w:rPr>
            <w:webHidden/>
          </w:rPr>
          <w:fldChar w:fldCharType="separate"/>
        </w:r>
        <w:r>
          <w:rPr>
            <w:webHidden/>
          </w:rPr>
          <w:t>16</w:t>
        </w:r>
        <w:r>
          <w:rPr>
            <w:webHidden/>
          </w:rPr>
          <w:fldChar w:fldCharType="end"/>
        </w:r>
      </w:hyperlink>
    </w:p>
    <w:p w14:paraId="52927761" w14:textId="4E1597A7"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397" w:history="1">
        <w:r w:rsidRPr="00F57073">
          <w:rPr>
            <w:rStyle w:val="Lienhypertexte"/>
          </w:rPr>
          <w:t>5.2.3</w:t>
        </w:r>
        <w:r>
          <w:rPr>
            <w:rFonts w:asciiTheme="minorHAnsi" w:eastAsiaTheme="minorEastAsia" w:hAnsiTheme="minorHAnsi" w:cstheme="minorBidi"/>
            <w:smallCaps w:val="0"/>
            <w:sz w:val="22"/>
            <w:szCs w:val="22"/>
            <w:lang w:eastAsia="fr-FR"/>
          </w:rPr>
          <w:tab/>
        </w:r>
        <w:r w:rsidRPr="00F57073">
          <w:rPr>
            <w:rStyle w:val="Lienhypertexte"/>
          </w:rPr>
          <w:t>Les listes déroulantes</w:t>
        </w:r>
        <w:r>
          <w:rPr>
            <w:webHidden/>
          </w:rPr>
          <w:tab/>
        </w:r>
        <w:r>
          <w:rPr>
            <w:webHidden/>
          </w:rPr>
          <w:fldChar w:fldCharType="begin"/>
        </w:r>
        <w:r>
          <w:rPr>
            <w:webHidden/>
          </w:rPr>
          <w:instrText xml:space="preserve"> PAGEREF _Toc133046397 \h </w:instrText>
        </w:r>
        <w:r>
          <w:rPr>
            <w:webHidden/>
          </w:rPr>
        </w:r>
        <w:r>
          <w:rPr>
            <w:webHidden/>
          </w:rPr>
          <w:fldChar w:fldCharType="separate"/>
        </w:r>
        <w:r>
          <w:rPr>
            <w:webHidden/>
          </w:rPr>
          <w:t>17</w:t>
        </w:r>
        <w:r>
          <w:rPr>
            <w:webHidden/>
          </w:rPr>
          <w:fldChar w:fldCharType="end"/>
        </w:r>
      </w:hyperlink>
    </w:p>
    <w:p w14:paraId="57FAB1C8" w14:textId="1EF5CB8C" w:rsidR="00D55839" w:rsidRDefault="00D55839">
      <w:pPr>
        <w:pStyle w:val="TM1"/>
        <w:rPr>
          <w:rFonts w:asciiTheme="minorHAnsi" w:eastAsiaTheme="minorEastAsia" w:hAnsiTheme="minorHAnsi" w:cstheme="minorBidi"/>
          <w:smallCaps w:val="0"/>
          <w:color w:val="auto"/>
          <w:sz w:val="22"/>
          <w:szCs w:val="22"/>
          <w:lang w:eastAsia="fr-FR"/>
        </w:rPr>
      </w:pPr>
      <w:hyperlink w:anchor="_Toc133046398" w:history="1">
        <w:r w:rsidRPr="00F57073">
          <w:rPr>
            <w:rStyle w:val="Lienhypertexte"/>
          </w:rPr>
          <w:t>6</w:t>
        </w:r>
        <w:r>
          <w:rPr>
            <w:rFonts w:asciiTheme="minorHAnsi" w:eastAsiaTheme="minorEastAsia" w:hAnsiTheme="minorHAnsi" w:cstheme="minorBidi"/>
            <w:smallCaps w:val="0"/>
            <w:color w:val="auto"/>
            <w:sz w:val="22"/>
            <w:szCs w:val="22"/>
            <w:lang w:eastAsia="fr-FR"/>
          </w:rPr>
          <w:tab/>
        </w:r>
        <w:r w:rsidRPr="00F57073">
          <w:rPr>
            <w:rStyle w:val="Lienhypertexte"/>
          </w:rPr>
          <w:t>Cryptographie</w:t>
        </w:r>
        <w:r>
          <w:rPr>
            <w:webHidden/>
          </w:rPr>
          <w:tab/>
        </w:r>
        <w:r>
          <w:rPr>
            <w:webHidden/>
          </w:rPr>
          <w:fldChar w:fldCharType="begin"/>
        </w:r>
        <w:r>
          <w:rPr>
            <w:webHidden/>
          </w:rPr>
          <w:instrText xml:space="preserve"> PAGEREF _Toc133046398 \h </w:instrText>
        </w:r>
        <w:r>
          <w:rPr>
            <w:webHidden/>
          </w:rPr>
        </w:r>
        <w:r>
          <w:rPr>
            <w:webHidden/>
          </w:rPr>
          <w:fldChar w:fldCharType="separate"/>
        </w:r>
        <w:r>
          <w:rPr>
            <w:webHidden/>
          </w:rPr>
          <w:t>18</w:t>
        </w:r>
        <w:r>
          <w:rPr>
            <w:webHidden/>
          </w:rPr>
          <w:fldChar w:fldCharType="end"/>
        </w:r>
      </w:hyperlink>
    </w:p>
    <w:p w14:paraId="478334ED" w14:textId="76187481" w:rsidR="00D55839" w:rsidRDefault="00D55839">
      <w:pPr>
        <w:pStyle w:val="TM2"/>
        <w:rPr>
          <w:rFonts w:asciiTheme="minorHAnsi" w:eastAsiaTheme="minorEastAsia" w:hAnsiTheme="minorHAnsi" w:cstheme="minorBidi"/>
          <w:smallCaps w:val="0"/>
          <w:sz w:val="22"/>
          <w:szCs w:val="22"/>
          <w:lang w:eastAsia="fr-FR"/>
        </w:rPr>
      </w:pPr>
      <w:hyperlink w:anchor="_Toc133046399" w:history="1">
        <w:r w:rsidRPr="00F57073">
          <w:rPr>
            <w:rStyle w:val="Lienhypertexte"/>
          </w:rPr>
          <w:t>6.1</w:t>
        </w:r>
        <w:r>
          <w:rPr>
            <w:rFonts w:asciiTheme="minorHAnsi" w:eastAsiaTheme="minorEastAsia" w:hAnsiTheme="minorHAnsi" w:cstheme="minorBidi"/>
            <w:smallCaps w:val="0"/>
            <w:sz w:val="22"/>
            <w:szCs w:val="22"/>
            <w:lang w:eastAsia="fr-FR"/>
          </w:rPr>
          <w:tab/>
        </w:r>
        <w:r w:rsidRPr="00F57073">
          <w:rPr>
            <w:rStyle w:val="Lienhypertexte"/>
          </w:rPr>
          <w:t>Différence entre Hachage et Cryptage</w:t>
        </w:r>
        <w:r>
          <w:rPr>
            <w:webHidden/>
          </w:rPr>
          <w:tab/>
        </w:r>
        <w:r>
          <w:rPr>
            <w:webHidden/>
          </w:rPr>
          <w:fldChar w:fldCharType="begin"/>
        </w:r>
        <w:r>
          <w:rPr>
            <w:webHidden/>
          </w:rPr>
          <w:instrText xml:space="preserve"> PAGEREF _Toc133046399 \h </w:instrText>
        </w:r>
        <w:r>
          <w:rPr>
            <w:webHidden/>
          </w:rPr>
        </w:r>
        <w:r>
          <w:rPr>
            <w:webHidden/>
          </w:rPr>
          <w:fldChar w:fldCharType="separate"/>
        </w:r>
        <w:r>
          <w:rPr>
            <w:webHidden/>
          </w:rPr>
          <w:t>18</w:t>
        </w:r>
        <w:r>
          <w:rPr>
            <w:webHidden/>
          </w:rPr>
          <w:fldChar w:fldCharType="end"/>
        </w:r>
      </w:hyperlink>
    </w:p>
    <w:p w14:paraId="0F9237D3" w14:textId="723831F7" w:rsidR="00D55839" w:rsidRDefault="00D55839">
      <w:pPr>
        <w:pStyle w:val="TM2"/>
        <w:rPr>
          <w:rFonts w:asciiTheme="minorHAnsi" w:eastAsiaTheme="minorEastAsia" w:hAnsiTheme="minorHAnsi" w:cstheme="minorBidi"/>
          <w:smallCaps w:val="0"/>
          <w:sz w:val="22"/>
          <w:szCs w:val="22"/>
          <w:lang w:eastAsia="fr-FR"/>
        </w:rPr>
      </w:pPr>
      <w:hyperlink w:anchor="_Toc133046400" w:history="1">
        <w:r w:rsidRPr="00F57073">
          <w:rPr>
            <w:rStyle w:val="Lienhypertexte"/>
          </w:rPr>
          <w:t>6.2</w:t>
        </w:r>
        <w:r>
          <w:rPr>
            <w:rFonts w:asciiTheme="minorHAnsi" w:eastAsiaTheme="minorEastAsia" w:hAnsiTheme="minorHAnsi" w:cstheme="minorBidi"/>
            <w:smallCaps w:val="0"/>
            <w:sz w:val="22"/>
            <w:szCs w:val="22"/>
            <w:lang w:eastAsia="fr-FR"/>
          </w:rPr>
          <w:tab/>
        </w:r>
        <w:r w:rsidRPr="00F57073">
          <w:rPr>
            <w:rStyle w:val="Lienhypertexte"/>
          </w:rPr>
          <w:t>Hachage : jBCrypt</w:t>
        </w:r>
        <w:r>
          <w:rPr>
            <w:webHidden/>
          </w:rPr>
          <w:tab/>
        </w:r>
        <w:r>
          <w:rPr>
            <w:webHidden/>
          </w:rPr>
          <w:fldChar w:fldCharType="begin"/>
        </w:r>
        <w:r>
          <w:rPr>
            <w:webHidden/>
          </w:rPr>
          <w:instrText xml:space="preserve"> PAGEREF _Toc133046400 \h </w:instrText>
        </w:r>
        <w:r>
          <w:rPr>
            <w:webHidden/>
          </w:rPr>
        </w:r>
        <w:r>
          <w:rPr>
            <w:webHidden/>
          </w:rPr>
          <w:fldChar w:fldCharType="separate"/>
        </w:r>
        <w:r>
          <w:rPr>
            <w:webHidden/>
          </w:rPr>
          <w:t>19</w:t>
        </w:r>
        <w:r>
          <w:rPr>
            <w:webHidden/>
          </w:rPr>
          <w:fldChar w:fldCharType="end"/>
        </w:r>
      </w:hyperlink>
    </w:p>
    <w:p w14:paraId="77745751" w14:textId="62F6DFD1"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01" w:history="1">
        <w:r w:rsidRPr="00F57073">
          <w:rPr>
            <w:rStyle w:val="Lienhypertexte"/>
            <w:lang w:val="en-US"/>
          </w:rPr>
          <w:t>6.2.1</w:t>
        </w:r>
        <w:r>
          <w:rPr>
            <w:rFonts w:asciiTheme="minorHAnsi" w:eastAsiaTheme="minorEastAsia" w:hAnsiTheme="minorHAnsi" w:cstheme="minorBidi"/>
            <w:smallCaps w:val="0"/>
            <w:sz w:val="22"/>
            <w:szCs w:val="22"/>
            <w:lang w:eastAsia="fr-FR"/>
          </w:rPr>
          <w:tab/>
        </w:r>
        <w:r w:rsidRPr="00F57073">
          <w:rPr>
            <w:rStyle w:val="Lienhypertexte"/>
            <w:lang w:val="en-US"/>
          </w:rPr>
          <w:t>Implementation</w:t>
        </w:r>
        <w:r>
          <w:rPr>
            <w:webHidden/>
          </w:rPr>
          <w:tab/>
        </w:r>
        <w:r>
          <w:rPr>
            <w:webHidden/>
          </w:rPr>
          <w:fldChar w:fldCharType="begin"/>
        </w:r>
        <w:r>
          <w:rPr>
            <w:webHidden/>
          </w:rPr>
          <w:instrText xml:space="preserve"> PAGEREF _Toc133046401 \h </w:instrText>
        </w:r>
        <w:r>
          <w:rPr>
            <w:webHidden/>
          </w:rPr>
        </w:r>
        <w:r>
          <w:rPr>
            <w:webHidden/>
          </w:rPr>
          <w:fldChar w:fldCharType="separate"/>
        </w:r>
        <w:r>
          <w:rPr>
            <w:webHidden/>
          </w:rPr>
          <w:t>20</w:t>
        </w:r>
        <w:r>
          <w:rPr>
            <w:webHidden/>
          </w:rPr>
          <w:fldChar w:fldCharType="end"/>
        </w:r>
      </w:hyperlink>
    </w:p>
    <w:p w14:paraId="4546AB12" w14:textId="3B2F594A" w:rsidR="00D55839" w:rsidRDefault="00D55839">
      <w:pPr>
        <w:pStyle w:val="TM2"/>
        <w:rPr>
          <w:rFonts w:asciiTheme="minorHAnsi" w:eastAsiaTheme="minorEastAsia" w:hAnsiTheme="minorHAnsi" w:cstheme="minorBidi"/>
          <w:smallCaps w:val="0"/>
          <w:sz w:val="22"/>
          <w:szCs w:val="22"/>
          <w:lang w:eastAsia="fr-FR"/>
        </w:rPr>
      </w:pPr>
      <w:hyperlink w:anchor="_Toc133046402" w:history="1">
        <w:r w:rsidRPr="00F57073">
          <w:rPr>
            <w:rStyle w:val="Lienhypertexte"/>
          </w:rPr>
          <w:t>6.3</w:t>
        </w:r>
        <w:r>
          <w:rPr>
            <w:rFonts w:asciiTheme="minorHAnsi" w:eastAsiaTheme="minorEastAsia" w:hAnsiTheme="minorHAnsi" w:cstheme="minorBidi"/>
            <w:smallCaps w:val="0"/>
            <w:sz w:val="22"/>
            <w:szCs w:val="22"/>
            <w:lang w:eastAsia="fr-FR"/>
          </w:rPr>
          <w:tab/>
        </w:r>
        <w:r w:rsidRPr="00F57073">
          <w:rPr>
            <w:rStyle w:val="Lienhypertexte"/>
          </w:rPr>
          <w:t>Chiffrement – déchiffrement : Jasypt</w:t>
        </w:r>
        <w:r>
          <w:rPr>
            <w:webHidden/>
          </w:rPr>
          <w:tab/>
        </w:r>
        <w:r>
          <w:rPr>
            <w:webHidden/>
          </w:rPr>
          <w:fldChar w:fldCharType="begin"/>
        </w:r>
        <w:r>
          <w:rPr>
            <w:webHidden/>
          </w:rPr>
          <w:instrText xml:space="preserve"> PAGEREF _Toc133046402 \h </w:instrText>
        </w:r>
        <w:r>
          <w:rPr>
            <w:webHidden/>
          </w:rPr>
        </w:r>
        <w:r>
          <w:rPr>
            <w:webHidden/>
          </w:rPr>
          <w:fldChar w:fldCharType="separate"/>
        </w:r>
        <w:r>
          <w:rPr>
            <w:webHidden/>
          </w:rPr>
          <w:t>21</w:t>
        </w:r>
        <w:r>
          <w:rPr>
            <w:webHidden/>
          </w:rPr>
          <w:fldChar w:fldCharType="end"/>
        </w:r>
      </w:hyperlink>
    </w:p>
    <w:p w14:paraId="431DBA10" w14:textId="77FB15A8"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03" w:history="1">
        <w:r w:rsidRPr="00F57073">
          <w:rPr>
            <w:rStyle w:val="Lienhypertexte"/>
          </w:rPr>
          <w:t>6.3.1</w:t>
        </w:r>
        <w:r>
          <w:rPr>
            <w:rFonts w:asciiTheme="minorHAnsi" w:eastAsiaTheme="minorEastAsia" w:hAnsiTheme="minorHAnsi" w:cstheme="minorBidi"/>
            <w:smallCaps w:val="0"/>
            <w:sz w:val="22"/>
            <w:szCs w:val="22"/>
            <w:lang w:eastAsia="fr-FR"/>
          </w:rPr>
          <w:tab/>
        </w:r>
        <w:r w:rsidRPr="00F57073">
          <w:rPr>
            <w:rStyle w:val="Lienhypertexte"/>
          </w:rPr>
          <w:t>Implémentation</w:t>
        </w:r>
        <w:r>
          <w:rPr>
            <w:webHidden/>
          </w:rPr>
          <w:tab/>
        </w:r>
        <w:r>
          <w:rPr>
            <w:webHidden/>
          </w:rPr>
          <w:fldChar w:fldCharType="begin"/>
        </w:r>
        <w:r>
          <w:rPr>
            <w:webHidden/>
          </w:rPr>
          <w:instrText xml:space="preserve"> PAGEREF _Toc133046403 \h </w:instrText>
        </w:r>
        <w:r>
          <w:rPr>
            <w:webHidden/>
          </w:rPr>
        </w:r>
        <w:r>
          <w:rPr>
            <w:webHidden/>
          </w:rPr>
          <w:fldChar w:fldCharType="separate"/>
        </w:r>
        <w:r>
          <w:rPr>
            <w:webHidden/>
          </w:rPr>
          <w:t>21</w:t>
        </w:r>
        <w:r>
          <w:rPr>
            <w:webHidden/>
          </w:rPr>
          <w:fldChar w:fldCharType="end"/>
        </w:r>
      </w:hyperlink>
    </w:p>
    <w:p w14:paraId="6677E08F" w14:textId="25697467" w:rsidR="00D55839" w:rsidRDefault="00D55839">
      <w:pPr>
        <w:pStyle w:val="TM1"/>
        <w:rPr>
          <w:rFonts w:asciiTheme="minorHAnsi" w:eastAsiaTheme="minorEastAsia" w:hAnsiTheme="minorHAnsi" w:cstheme="minorBidi"/>
          <w:smallCaps w:val="0"/>
          <w:color w:val="auto"/>
          <w:sz w:val="22"/>
          <w:szCs w:val="22"/>
          <w:lang w:eastAsia="fr-FR"/>
        </w:rPr>
      </w:pPr>
      <w:hyperlink w:anchor="_Toc133046404" w:history="1">
        <w:r w:rsidRPr="00F57073">
          <w:rPr>
            <w:rStyle w:val="Lienhypertexte"/>
          </w:rPr>
          <w:t>7</w:t>
        </w:r>
        <w:r>
          <w:rPr>
            <w:rFonts w:asciiTheme="minorHAnsi" w:eastAsiaTheme="minorEastAsia" w:hAnsiTheme="minorHAnsi" w:cstheme="minorBidi"/>
            <w:smallCaps w:val="0"/>
            <w:color w:val="auto"/>
            <w:sz w:val="22"/>
            <w:szCs w:val="22"/>
            <w:lang w:eastAsia="fr-FR"/>
          </w:rPr>
          <w:tab/>
        </w:r>
        <w:r w:rsidRPr="00F57073">
          <w:rPr>
            <w:rStyle w:val="Lienhypertexte"/>
          </w:rPr>
          <w:t>Jeu multijoueur : serveur websocket</w:t>
        </w:r>
        <w:r>
          <w:rPr>
            <w:webHidden/>
          </w:rPr>
          <w:tab/>
        </w:r>
        <w:r>
          <w:rPr>
            <w:webHidden/>
          </w:rPr>
          <w:fldChar w:fldCharType="begin"/>
        </w:r>
        <w:r>
          <w:rPr>
            <w:webHidden/>
          </w:rPr>
          <w:instrText xml:space="preserve"> PAGEREF _Toc133046404 \h </w:instrText>
        </w:r>
        <w:r>
          <w:rPr>
            <w:webHidden/>
          </w:rPr>
        </w:r>
        <w:r>
          <w:rPr>
            <w:webHidden/>
          </w:rPr>
          <w:fldChar w:fldCharType="separate"/>
        </w:r>
        <w:r>
          <w:rPr>
            <w:webHidden/>
          </w:rPr>
          <w:t>22</w:t>
        </w:r>
        <w:r>
          <w:rPr>
            <w:webHidden/>
          </w:rPr>
          <w:fldChar w:fldCharType="end"/>
        </w:r>
      </w:hyperlink>
    </w:p>
    <w:p w14:paraId="1FEECB9B" w14:textId="13F6238C" w:rsidR="00D55839" w:rsidRDefault="00D55839">
      <w:pPr>
        <w:pStyle w:val="TM2"/>
        <w:rPr>
          <w:rFonts w:asciiTheme="minorHAnsi" w:eastAsiaTheme="minorEastAsia" w:hAnsiTheme="minorHAnsi" w:cstheme="minorBidi"/>
          <w:smallCaps w:val="0"/>
          <w:sz w:val="22"/>
          <w:szCs w:val="22"/>
          <w:lang w:eastAsia="fr-FR"/>
        </w:rPr>
      </w:pPr>
      <w:hyperlink w:anchor="_Toc133046405" w:history="1">
        <w:r w:rsidRPr="00F57073">
          <w:rPr>
            <w:rStyle w:val="Lienhypertexte"/>
          </w:rPr>
          <w:t>7.1</w:t>
        </w:r>
        <w:r>
          <w:rPr>
            <w:rFonts w:asciiTheme="minorHAnsi" w:eastAsiaTheme="minorEastAsia" w:hAnsiTheme="minorHAnsi" w:cstheme="minorBidi"/>
            <w:smallCaps w:val="0"/>
            <w:sz w:val="22"/>
            <w:szCs w:val="22"/>
            <w:lang w:eastAsia="fr-FR"/>
          </w:rPr>
          <w:tab/>
        </w:r>
        <w:r w:rsidRPr="00F57073">
          <w:rPr>
            <w:rStyle w:val="Lienhypertexte"/>
          </w:rPr>
          <w:t>KryoNet</w:t>
        </w:r>
        <w:r>
          <w:rPr>
            <w:webHidden/>
          </w:rPr>
          <w:tab/>
        </w:r>
        <w:r>
          <w:rPr>
            <w:webHidden/>
          </w:rPr>
          <w:fldChar w:fldCharType="begin"/>
        </w:r>
        <w:r>
          <w:rPr>
            <w:webHidden/>
          </w:rPr>
          <w:instrText xml:space="preserve"> PAGEREF _Toc133046405 \h </w:instrText>
        </w:r>
        <w:r>
          <w:rPr>
            <w:webHidden/>
          </w:rPr>
        </w:r>
        <w:r>
          <w:rPr>
            <w:webHidden/>
          </w:rPr>
          <w:fldChar w:fldCharType="separate"/>
        </w:r>
        <w:r>
          <w:rPr>
            <w:webHidden/>
          </w:rPr>
          <w:t>23</w:t>
        </w:r>
        <w:r>
          <w:rPr>
            <w:webHidden/>
          </w:rPr>
          <w:fldChar w:fldCharType="end"/>
        </w:r>
      </w:hyperlink>
    </w:p>
    <w:p w14:paraId="2705C43D" w14:textId="2DB339A6" w:rsidR="00D55839" w:rsidRDefault="00D55839">
      <w:pPr>
        <w:pStyle w:val="TM2"/>
        <w:rPr>
          <w:rFonts w:asciiTheme="minorHAnsi" w:eastAsiaTheme="minorEastAsia" w:hAnsiTheme="minorHAnsi" w:cstheme="minorBidi"/>
          <w:smallCaps w:val="0"/>
          <w:sz w:val="22"/>
          <w:szCs w:val="22"/>
          <w:lang w:eastAsia="fr-FR"/>
        </w:rPr>
      </w:pPr>
      <w:hyperlink w:anchor="_Toc133046406" w:history="1">
        <w:r w:rsidRPr="00F57073">
          <w:rPr>
            <w:rStyle w:val="Lienhypertexte"/>
          </w:rPr>
          <w:t>7.2</w:t>
        </w:r>
        <w:r>
          <w:rPr>
            <w:rFonts w:asciiTheme="minorHAnsi" w:eastAsiaTheme="minorEastAsia" w:hAnsiTheme="minorHAnsi" w:cstheme="minorBidi"/>
            <w:smallCaps w:val="0"/>
            <w:sz w:val="22"/>
            <w:szCs w:val="22"/>
            <w:lang w:eastAsia="fr-FR"/>
          </w:rPr>
          <w:tab/>
        </w:r>
        <w:r w:rsidRPr="00F57073">
          <w:rPr>
            <w:rStyle w:val="Lienhypertexte"/>
          </w:rPr>
          <w:t>Implémentation</w:t>
        </w:r>
        <w:r>
          <w:rPr>
            <w:webHidden/>
          </w:rPr>
          <w:tab/>
        </w:r>
        <w:r>
          <w:rPr>
            <w:webHidden/>
          </w:rPr>
          <w:fldChar w:fldCharType="begin"/>
        </w:r>
        <w:r>
          <w:rPr>
            <w:webHidden/>
          </w:rPr>
          <w:instrText xml:space="preserve"> PAGEREF _Toc133046406 \h </w:instrText>
        </w:r>
        <w:r>
          <w:rPr>
            <w:webHidden/>
          </w:rPr>
        </w:r>
        <w:r>
          <w:rPr>
            <w:webHidden/>
          </w:rPr>
          <w:fldChar w:fldCharType="separate"/>
        </w:r>
        <w:r>
          <w:rPr>
            <w:webHidden/>
          </w:rPr>
          <w:t>24</w:t>
        </w:r>
        <w:r>
          <w:rPr>
            <w:webHidden/>
          </w:rPr>
          <w:fldChar w:fldCharType="end"/>
        </w:r>
      </w:hyperlink>
    </w:p>
    <w:p w14:paraId="23462437" w14:textId="1F298605"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07" w:history="1">
        <w:r w:rsidRPr="00F57073">
          <w:rPr>
            <w:rStyle w:val="Lienhypertexte"/>
          </w:rPr>
          <w:t>7.2.1</w:t>
        </w:r>
        <w:r>
          <w:rPr>
            <w:rFonts w:asciiTheme="minorHAnsi" w:eastAsiaTheme="minorEastAsia" w:hAnsiTheme="minorHAnsi" w:cstheme="minorBidi"/>
            <w:smallCaps w:val="0"/>
            <w:sz w:val="22"/>
            <w:szCs w:val="22"/>
            <w:lang w:eastAsia="fr-FR"/>
          </w:rPr>
          <w:tab/>
        </w:r>
        <w:r w:rsidRPr="00F57073">
          <w:rPr>
            <w:rStyle w:val="Lienhypertexte"/>
          </w:rPr>
          <w:t>Connexion / Déconnexion</w:t>
        </w:r>
        <w:r>
          <w:rPr>
            <w:webHidden/>
          </w:rPr>
          <w:tab/>
        </w:r>
        <w:r>
          <w:rPr>
            <w:webHidden/>
          </w:rPr>
          <w:fldChar w:fldCharType="begin"/>
        </w:r>
        <w:r>
          <w:rPr>
            <w:webHidden/>
          </w:rPr>
          <w:instrText xml:space="preserve"> PAGEREF _Toc133046407 \h </w:instrText>
        </w:r>
        <w:r>
          <w:rPr>
            <w:webHidden/>
          </w:rPr>
        </w:r>
        <w:r>
          <w:rPr>
            <w:webHidden/>
          </w:rPr>
          <w:fldChar w:fldCharType="separate"/>
        </w:r>
        <w:r>
          <w:rPr>
            <w:webHidden/>
          </w:rPr>
          <w:t>24</w:t>
        </w:r>
        <w:r>
          <w:rPr>
            <w:webHidden/>
          </w:rPr>
          <w:fldChar w:fldCharType="end"/>
        </w:r>
      </w:hyperlink>
    </w:p>
    <w:p w14:paraId="54E81378" w14:textId="6263AF2E"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08" w:history="1">
        <w:r w:rsidRPr="00F57073">
          <w:rPr>
            <w:rStyle w:val="Lienhypertexte"/>
          </w:rPr>
          <w:t>7.2.2</w:t>
        </w:r>
        <w:r>
          <w:rPr>
            <w:rFonts w:asciiTheme="minorHAnsi" w:eastAsiaTheme="minorEastAsia" w:hAnsiTheme="minorHAnsi" w:cstheme="minorBidi"/>
            <w:smallCaps w:val="0"/>
            <w:sz w:val="22"/>
            <w:szCs w:val="22"/>
            <w:lang w:eastAsia="fr-FR"/>
          </w:rPr>
          <w:tab/>
        </w:r>
        <w:r w:rsidRPr="00F57073">
          <w:rPr>
            <w:rStyle w:val="Lienhypertexte"/>
          </w:rPr>
          <w:t>Envoi / Réception d’un message</w:t>
        </w:r>
        <w:r>
          <w:rPr>
            <w:webHidden/>
          </w:rPr>
          <w:tab/>
        </w:r>
        <w:r>
          <w:rPr>
            <w:webHidden/>
          </w:rPr>
          <w:fldChar w:fldCharType="begin"/>
        </w:r>
        <w:r>
          <w:rPr>
            <w:webHidden/>
          </w:rPr>
          <w:instrText xml:space="preserve"> PAGEREF _Toc133046408 \h </w:instrText>
        </w:r>
        <w:r>
          <w:rPr>
            <w:webHidden/>
          </w:rPr>
        </w:r>
        <w:r>
          <w:rPr>
            <w:webHidden/>
          </w:rPr>
          <w:fldChar w:fldCharType="separate"/>
        </w:r>
        <w:r>
          <w:rPr>
            <w:webHidden/>
          </w:rPr>
          <w:t>25</w:t>
        </w:r>
        <w:r>
          <w:rPr>
            <w:webHidden/>
          </w:rPr>
          <w:fldChar w:fldCharType="end"/>
        </w:r>
      </w:hyperlink>
    </w:p>
    <w:p w14:paraId="663FB2FD" w14:textId="6A3175A7" w:rsidR="00D55839" w:rsidRDefault="00D55839">
      <w:pPr>
        <w:pStyle w:val="TM1"/>
        <w:rPr>
          <w:rFonts w:asciiTheme="minorHAnsi" w:eastAsiaTheme="minorEastAsia" w:hAnsiTheme="minorHAnsi" w:cstheme="minorBidi"/>
          <w:smallCaps w:val="0"/>
          <w:color w:val="auto"/>
          <w:sz w:val="22"/>
          <w:szCs w:val="22"/>
          <w:lang w:eastAsia="fr-FR"/>
        </w:rPr>
      </w:pPr>
      <w:hyperlink w:anchor="_Toc133046409" w:history="1">
        <w:r w:rsidRPr="00F57073">
          <w:rPr>
            <w:rStyle w:val="Lienhypertexte"/>
          </w:rPr>
          <w:t>8</w:t>
        </w:r>
        <w:r>
          <w:rPr>
            <w:rFonts w:asciiTheme="minorHAnsi" w:eastAsiaTheme="minorEastAsia" w:hAnsiTheme="minorHAnsi" w:cstheme="minorBidi"/>
            <w:smallCaps w:val="0"/>
            <w:color w:val="auto"/>
            <w:sz w:val="22"/>
            <w:szCs w:val="22"/>
            <w:lang w:eastAsia="fr-FR"/>
          </w:rPr>
          <w:tab/>
        </w:r>
        <w:r w:rsidRPr="00F57073">
          <w:rPr>
            <w:rStyle w:val="Lienhypertexte"/>
          </w:rPr>
          <w:t>JAR - archivage - déploiement et signature</w:t>
        </w:r>
        <w:r>
          <w:rPr>
            <w:webHidden/>
          </w:rPr>
          <w:tab/>
        </w:r>
        <w:r>
          <w:rPr>
            <w:webHidden/>
          </w:rPr>
          <w:fldChar w:fldCharType="begin"/>
        </w:r>
        <w:r>
          <w:rPr>
            <w:webHidden/>
          </w:rPr>
          <w:instrText xml:space="preserve"> PAGEREF _Toc133046409 \h </w:instrText>
        </w:r>
        <w:r>
          <w:rPr>
            <w:webHidden/>
          </w:rPr>
        </w:r>
        <w:r>
          <w:rPr>
            <w:webHidden/>
          </w:rPr>
          <w:fldChar w:fldCharType="separate"/>
        </w:r>
        <w:r>
          <w:rPr>
            <w:webHidden/>
          </w:rPr>
          <w:t>25</w:t>
        </w:r>
        <w:r>
          <w:rPr>
            <w:webHidden/>
          </w:rPr>
          <w:fldChar w:fldCharType="end"/>
        </w:r>
      </w:hyperlink>
    </w:p>
    <w:p w14:paraId="34C2904B" w14:textId="58F95138" w:rsidR="00D55839" w:rsidRDefault="00D55839">
      <w:pPr>
        <w:pStyle w:val="TM2"/>
        <w:rPr>
          <w:rFonts w:asciiTheme="minorHAnsi" w:eastAsiaTheme="minorEastAsia" w:hAnsiTheme="minorHAnsi" w:cstheme="minorBidi"/>
          <w:smallCaps w:val="0"/>
          <w:sz w:val="22"/>
          <w:szCs w:val="22"/>
          <w:lang w:eastAsia="fr-FR"/>
        </w:rPr>
      </w:pPr>
      <w:hyperlink w:anchor="_Toc133046410" w:history="1">
        <w:r w:rsidRPr="00F57073">
          <w:rPr>
            <w:rStyle w:val="Lienhypertexte"/>
          </w:rPr>
          <w:t>8.1</w:t>
        </w:r>
        <w:r>
          <w:rPr>
            <w:rFonts w:asciiTheme="minorHAnsi" w:eastAsiaTheme="minorEastAsia" w:hAnsiTheme="minorHAnsi" w:cstheme="minorBidi"/>
            <w:smallCaps w:val="0"/>
            <w:sz w:val="22"/>
            <w:szCs w:val="22"/>
            <w:lang w:eastAsia="fr-FR"/>
          </w:rPr>
          <w:tab/>
        </w:r>
        <w:r w:rsidRPr="00F57073">
          <w:rPr>
            <w:rStyle w:val="Lienhypertexte"/>
          </w:rPr>
          <w:t>Le package JAR archive</w:t>
        </w:r>
        <w:r>
          <w:rPr>
            <w:webHidden/>
          </w:rPr>
          <w:tab/>
        </w:r>
        <w:r>
          <w:rPr>
            <w:webHidden/>
          </w:rPr>
          <w:fldChar w:fldCharType="begin"/>
        </w:r>
        <w:r>
          <w:rPr>
            <w:webHidden/>
          </w:rPr>
          <w:instrText xml:space="preserve"> PAGEREF _Toc133046410 \h </w:instrText>
        </w:r>
        <w:r>
          <w:rPr>
            <w:webHidden/>
          </w:rPr>
        </w:r>
        <w:r>
          <w:rPr>
            <w:webHidden/>
          </w:rPr>
          <w:fldChar w:fldCharType="separate"/>
        </w:r>
        <w:r>
          <w:rPr>
            <w:webHidden/>
          </w:rPr>
          <w:t>25</w:t>
        </w:r>
        <w:r>
          <w:rPr>
            <w:webHidden/>
          </w:rPr>
          <w:fldChar w:fldCharType="end"/>
        </w:r>
      </w:hyperlink>
    </w:p>
    <w:p w14:paraId="272654CE" w14:textId="39CC2311"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11" w:history="1">
        <w:r w:rsidRPr="00F57073">
          <w:rPr>
            <w:rStyle w:val="Lienhypertexte"/>
          </w:rPr>
          <w:t>8.1.1</w:t>
        </w:r>
        <w:r>
          <w:rPr>
            <w:rFonts w:asciiTheme="minorHAnsi" w:eastAsiaTheme="minorEastAsia" w:hAnsiTheme="minorHAnsi" w:cstheme="minorBidi"/>
            <w:smallCaps w:val="0"/>
            <w:sz w:val="22"/>
            <w:szCs w:val="22"/>
            <w:lang w:eastAsia="fr-FR"/>
          </w:rPr>
          <w:tab/>
        </w:r>
        <w:r w:rsidRPr="00F57073">
          <w:rPr>
            <w:rStyle w:val="Lienhypertexte"/>
          </w:rPr>
          <w:t>Génération d’un jar file assistée par Eclipse</w:t>
        </w:r>
        <w:r>
          <w:rPr>
            <w:webHidden/>
          </w:rPr>
          <w:tab/>
        </w:r>
        <w:r>
          <w:rPr>
            <w:webHidden/>
          </w:rPr>
          <w:fldChar w:fldCharType="begin"/>
        </w:r>
        <w:r>
          <w:rPr>
            <w:webHidden/>
          </w:rPr>
          <w:instrText xml:space="preserve"> PAGEREF _Toc133046411 \h </w:instrText>
        </w:r>
        <w:r>
          <w:rPr>
            <w:webHidden/>
          </w:rPr>
        </w:r>
        <w:r>
          <w:rPr>
            <w:webHidden/>
          </w:rPr>
          <w:fldChar w:fldCharType="separate"/>
        </w:r>
        <w:r>
          <w:rPr>
            <w:webHidden/>
          </w:rPr>
          <w:t>26</w:t>
        </w:r>
        <w:r>
          <w:rPr>
            <w:webHidden/>
          </w:rPr>
          <w:fldChar w:fldCharType="end"/>
        </w:r>
      </w:hyperlink>
    </w:p>
    <w:p w14:paraId="04902839" w14:textId="6C596E43" w:rsidR="00D55839" w:rsidRDefault="00D55839">
      <w:pPr>
        <w:pStyle w:val="TM2"/>
        <w:rPr>
          <w:rFonts w:asciiTheme="minorHAnsi" w:eastAsiaTheme="minorEastAsia" w:hAnsiTheme="minorHAnsi" w:cstheme="minorBidi"/>
          <w:smallCaps w:val="0"/>
          <w:sz w:val="22"/>
          <w:szCs w:val="22"/>
          <w:lang w:eastAsia="fr-FR"/>
        </w:rPr>
      </w:pPr>
      <w:hyperlink w:anchor="_Toc133046412" w:history="1">
        <w:r w:rsidRPr="00F57073">
          <w:rPr>
            <w:rStyle w:val="Lienhypertexte"/>
          </w:rPr>
          <w:t>8.2</w:t>
        </w:r>
        <w:r>
          <w:rPr>
            <w:rFonts w:asciiTheme="minorHAnsi" w:eastAsiaTheme="minorEastAsia" w:hAnsiTheme="minorHAnsi" w:cstheme="minorBidi"/>
            <w:smallCaps w:val="0"/>
            <w:sz w:val="22"/>
            <w:szCs w:val="22"/>
            <w:lang w:eastAsia="fr-FR"/>
          </w:rPr>
          <w:tab/>
        </w:r>
        <w:r w:rsidRPr="00F57073">
          <w:rPr>
            <w:rStyle w:val="Lienhypertexte"/>
          </w:rPr>
          <w:t>Le package JAR runnable</w:t>
        </w:r>
        <w:r>
          <w:rPr>
            <w:webHidden/>
          </w:rPr>
          <w:tab/>
        </w:r>
        <w:r>
          <w:rPr>
            <w:webHidden/>
          </w:rPr>
          <w:fldChar w:fldCharType="begin"/>
        </w:r>
        <w:r>
          <w:rPr>
            <w:webHidden/>
          </w:rPr>
          <w:instrText xml:space="preserve"> PAGEREF _Toc133046412 \h </w:instrText>
        </w:r>
        <w:r>
          <w:rPr>
            <w:webHidden/>
          </w:rPr>
        </w:r>
        <w:r>
          <w:rPr>
            <w:webHidden/>
          </w:rPr>
          <w:fldChar w:fldCharType="separate"/>
        </w:r>
        <w:r>
          <w:rPr>
            <w:webHidden/>
          </w:rPr>
          <w:t>27</w:t>
        </w:r>
        <w:r>
          <w:rPr>
            <w:webHidden/>
          </w:rPr>
          <w:fldChar w:fldCharType="end"/>
        </w:r>
      </w:hyperlink>
    </w:p>
    <w:p w14:paraId="2963CDD4" w14:textId="1FBC7FF6" w:rsidR="00D55839" w:rsidRDefault="00D55839">
      <w:pPr>
        <w:pStyle w:val="TM3"/>
        <w:tabs>
          <w:tab w:val="left" w:pos="1325"/>
        </w:tabs>
        <w:rPr>
          <w:rFonts w:asciiTheme="minorHAnsi" w:eastAsiaTheme="minorEastAsia" w:hAnsiTheme="minorHAnsi" w:cstheme="minorBidi"/>
          <w:smallCaps w:val="0"/>
          <w:sz w:val="22"/>
          <w:szCs w:val="22"/>
          <w:lang w:eastAsia="fr-FR"/>
        </w:rPr>
      </w:pPr>
      <w:hyperlink w:anchor="_Toc133046413" w:history="1">
        <w:r w:rsidRPr="00F57073">
          <w:rPr>
            <w:rStyle w:val="Lienhypertexte"/>
          </w:rPr>
          <w:t>8.2.1</w:t>
        </w:r>
        <w:r>
          <w:rPr>
            <w:rFonts w:asciiTheme="minorHAnsi" w:eastAsiaTheme="minorEastAsia" w:hAnsiTheme="minorHAnsi" w:cstheme="minorBidi"/>
            <w:smallCaps w:val="0"/>
            <w:sz w:val="22"/>
            <w:szCs w:val="22"/>
            <w:lang w:eastAsia="fr-FR"/>
          </w:rPr>
          <w:tab/>
        </w:r>
        <w:r w:rsidRPr="00F57073">
          <w:rPr>
            <w:rStyle w:val="Lienhypertexte"/>
          </w:rPr>
          <w:t>Génération d’un jar file assistée par Eclipse</w:t>
        </w:r>
        <w:r>
          <w:rPr>
            <w:webHidden/>
          </w:rPr>
          <w:tab/>
        </w:r>
        <w:r>
          <w:rPr>
            <w:webHidden/>
          </w:rPr>
          <w:fldChar w:fldCharType="begin"/>
        </w:r>
        <w:r>
          <w:rPr>
            <w:webHidden/>
          </w:rPr>
          <w:instrText xml:space="preserve"> PAGEREF _Toc133046413 \h </w:instrText>
        </w:r>
        <w:r>
          <w:rPr>
            <w:webHidden/>
          </w:rPr>
        </w:r>
        <w:r>
          <w:rPr>
            <w:webHidden/>
          </w:rPr>
          <w:fldChar w:fldCharType="separate"/>
        </w:r>
        <w:r>
          <w:rPr>
            <w:webHidden/>
          </w:rPr>
          <w:t>27</w:t>
        </w:r>
        <w:r>
          <w:rPr>
            <w:webHidden/>
          </w:rPr>
          <w:fldChar w:fldCharType="end"/>
        </w:r>
      </w:hyperlink>
    </w:p>
    <w:p w14:paraId="74DBFD8D" w14:textId="504267EB" w:rsidR="00D55839" w:rsidRDefault="00D55839">
      <w:pPr>
        <w:pStyle w:val="TM1"/>
        <w:rPr>
          <w:rFonts w:asciiTheme="minorHAnsi" w:eastAsiaTheme="minorEastAsia" w:hAnsiTheme="minorHAnsi" w:cstheme="minorBidi"/>
          <w:smallCaps w:val="0"/>
          <w:color w:val="auto"/>
          <w:sz w:val="22"/>
          <w:szCs w:val="22"/>
          <w:lang w:eastAsia="fr-FR"/>
        </w:rPr>
      </w:pPr>
      <w:hyperlink w:anchor="_Toc133046414" w:history="1">
        <w:r w:rsidRPr="00F57073">
          <w:rPr>
            <w:rStyle w:val="Lienhypertexte"/>
          </w:rPr>
          <w:t>9</w:t>
        </w:r>
        <w:r>
          <w:rPr>
            <w:rFonts w:asciiTheme="minorHAnsi" w:eastAsiaTheme="minorEastAsia" w:hAnsiTheme="minorHAnsi" w:cstheme="minorBidi"/>
            <w:smallCaps w:val="0"/>
            <w:color w:val="auto"/>
            <w:sz w:val="22"/>
            <w:szCs w:val="22"/>
            <w:lang w:eastAsia="fr-FR"/>
          </w:rPr>
          <w:tab/>
        </w:r>
        <w:r w:rsidRPr="00F57073">
          <w:rPr>
            <w:rStyle w:val="Lienhypertexte"/>
          </w:rPr>
          <w:t>TABLE DES ILLUSTRATIONS</w:t>
        </w:r>
        <w:r>
          <w:rPr>
            <w:webHidden/>
          </w:rPr>
          <w:tab/>
        </w:r>
        <w:r>
          <w:rPr>
            <w:webHidden/>
          </w:rPr>
          <w:fldChar w:fldCharType="begin"/>
        </w:r>
        <w:r>
          <w:rPr>
            <w:webHidden/>
          </w:rPr>
          <w:instrText xml:space="preserve"> PAGEREF _Toc133046414 \h </w:instrText>
        </w:r>
        <w:r>
          <w:rPr>
            <w:webHidden/>
          </w:rPr>
        </w:r>
        <w:r>
          <w:rPr>
            <w:webHidden/>
          </w:rPr>
          <w:fldChar w:fldCharType="separate"/>
        </w:r>
        <w:r>
          <w:rPr>
            <w:webHidden/>
          </w:rPr>
          <w:t>27</w:t>
        </w:r>
        <w:r>
          <w:rPr>
            <w:webHidden/>
          </w:rPr>
          <w:fldChar w:fldCharType="end"/>
        </w:r>
      </w:hyperlink>
    </w:p>
    <w:p w14:paraId="46CC99DA" w14:textId="369B0BA0" w:rsidR="002F7404" w:rsidRPr="00A10E58" w:rsidRDefault="002F7404" w:rsidP="00A10E58">
      <w:r>
        <w:fldChar w:fldCharType="end"/>
      </w:r>
    </w:p>
    <w:p w14:paraId="32371EFB" w14:textId="77777777" w:rsidR="00AB5027" w:rsidRDefault="002F7404" w:rsidP="00AB5027">
      <w:pPr>
        <w:pStyle w:val="Titre1"/>
      </w:pPr>
      <w:r>
        <w:br w:type="page"/>
      </w:r>
      <w:bookmarkStart w:id="3" w:name="_Toc133046381"/>
      <w:r w:rsidR="00AB5027">
        <w:lastRenderedPageBreak/>
        <w:t>Architecture</w:t>
      </w:r>
      <w:bookmarkEnd w:id="3"/>
    </w:p>
    <w:p w14:paraId="07AC5469" w14:textId="77777777" w:rsidR="00AB5027" w:rsidRDefault="00AB5027" w:rsidP="00AB5027">
      <w:r>
        <w:t xml:space="preserve">Conformément à l'analyse conception, la réalisation de l'application est structurée en trois couches selon une structure qui ressemble à un design-pattern MVC (Model </w:t>
      </w:r>
      <w:proofErr w:type="spellStart"/>
      <w:r>
        <w:t>View</w:t>
      </w:r>
      <w:proofErr w:type="spellEnd"/>
      <w:r>
        <w:t xml:space="preserve"> </w:t>
      </w:r>
      <w:proofErr w:type="spellStart"/>
      <w:r>
        <w:t>Controler</w:t>
      </w:r>
      <w:proofErr w:type="spellEnd"/>
      <w:r>
        <w:t>) mais qui en réalité ne l'est pas vraiment. Cependant cette structure du code permet d'envisager dans une version ultérieure une évolution vers un modèle réellement MVC.</w:t>
      </w:r>
    </w:p>
    <w:p w14:paraId="792EEFB9" w14:textId="77777777" w:rsidR="00AB5027" w:rsidRDefault="00AB5027" w:rsidP="00AB5027"/>
    <w:p w14:paraId="18AF7329" w14:textId="77777777" w:rsidR="00AB5027" w:rsidRDefault="00AB5027" w:rsidP="00AB5027">
      <w:r>
        <w:t>Le modèle MVC fonctionne selon le principe illustré par le schéma ci-dessous</w:t>
      </w:r>
      <w:r w:rsidR="00473E5C">
        <w:rPr>
          <w:rStyle w:val="Appelnotedebasdep"/>
        </w:rPr>
        <w:footnoteReference w:id="1"/>
      </w:r>
      <w:r>
        <w:t xml:space="preserve"> : </w:t>
      </w:r>
    </w:p>
    <w:p w14:paraId="1DE1B58D" w14:textId="77777777" w:rsidR="00AB5027" w:rsidRDefault="00AB5027" w:rsidP="00AB5027"/>
    <w:p w14:paraId="76FEAAE6" w14:textId="23B0BDEF" w:rsidR="00AB5027" w:rsidRDefault="007E1D2B" w:rsidP="00AB5027">
      <w:pPr>
        <w:jc w:val="center"/>
      </w:pPr>
      <w:r>
        <w:rPr>
          <w:noProof/>
        </w:rPr>
        <w:drawing>
          <wp:inline distT="0" distB="0" distL="0" distR="0" wp14:anchorId="0C05E055" wp14:editId="34BF230F">
            <wp:extent cx="4324350" cy="2000250"/>
            <wp:effectExtent l="0" t="0" r="0" b="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4350" cy="2000250"/>
                    </a:xfrm>
                    <a:prstGeom prst="rect">
                      <a:avLst/>
                    </a:prstGeom>
                    <a:noFill/>
                    <a:ln>
                      <a:noFill/>
                    </a:ln>
                  </pic:spPr>
                </pic:pic>
              </a:graphicData>
            </a:graphic>
          </wp:inline>
        </w:drawing>
      </w:r>
    </w:p>
    <w:p w14:paraId="22EF411A" w14:textId="77777777" w:rsidR="00AB5027" w:rsidRPr="00AB5027" w:rsidRDefault="00AB5027" w:rsidP="00AB5027">
      <w:pPr>
        <w:rPr>
          <w:sz w:val="10"/>
          <w:szCs w:val="10"/>
        </w:rPr>
      </w:pPr>
    </w:p>
    <w:p w14:paraId="4FA14C8C" w14:textId="1F062E7A" w:rsidR="00AB5027" w:rsidRDefault="00AB5027" w:rsidP="00AB5027">
      <w:pPr>
        <w:pStyle w:val="Lgende"/>
        <w:jc w:val="center"/>
      </w:pPr>
      <w:bookmarkStart w:id="4" w:name="_Toc133046415"/>
      <w:r>
        <w:t xml:space="preserve">Figure </w:t>
      </w:r>
      <w:fldSimple w:instr=" SEQ Figure \* ARABIC ">
        <w:r w:rsidR="00825AA1">
          <w:rPr>
            <w:noProof/>
          </w:rPr>
          <w:t>1</w:t>
        </w:r>
      </w:fldSimple>
      <w:r>
        <w:t xml:space="preserve"> : principe de fonctionnement du modèle MVC</w:t>
      </w:r>
      <w:bookmarkEnd w:id="4"/>
    </w:p>
    <w:p w14:paraId="7A028959" w14:textId="77777777" w:rsidR="00AB5027" w:rsidRDefault="00AB5027" w:rsidP="00AB5027"/>
    <w:p w14:paraId="4E5C0A27" w14:textId="77777777" w:rsidR="00045A6C" w:rsidRDefault="00473E5C" w:rsidP="00AB5027">
      <w:r>
        <w:t>La conception de la v.</w:t>
      </w:r>
      <w:r w:rsidR="003A7E72">
        <w:t>1</w:t>
      </w:r>
      <w:r>
        <w:t xml:space="preserve">.0.0 de l'application Vinci </w:t>
      </w:r>
      <w:r w:rsidR="003A7E72">
        <w:t>Quiz</w:t>
      </w:r>
      <w:r>
        <w:t xml:space="preserve"> prévoit </w:t>
      </w:r>
      <w:r w:rsidR="00045A6C">
        <w:t>la mise en œuvre d'un contrôleur. C</w:t>
      </w:r>
      <w:r>
        <w:t>e contrôleur représente non pas le "</w:t>
      </w:r>
      <w:proofErr w:type="spellStart"/>
      <w:r>
        <w:t>listener</w:t>
      </w:r>
      <w:proofErr w:type="spellEnd"/>
      <w:r>
        <w:t xml:space="preserve">" au sens MVC du terme mais le </w:t>
      </w:r>
      <w:r w:rsidRPr="00473E5C">
        <w:t>Data Access Object (DAO)</w:t>
      </w:r>
      <w:r w:rsidR="00045A6C">
        <w:rPr>
          <w:rStyle w:val="Appelnotedebasdep"/>
        </w:rPr>
        <w:footnoteReference w:id="2"/>
      </w:r>
      <w:r>
        <w:t xml:space="preserve"> d'une architecture n-tiers.</w:t>
      </w:r>
      <w:r w:rsidR="00045A6C">
        <w:t xml:space="preserve"> </w:t>
      </w:r>
    </w:p>
    <w:p w14:paraId="3BFE4685" w14:textId="77777777" w:rsidR="00045A6C" w:rsidRDefault="00045A6C" w:rsidP="00AB5027">
      <w:r>
        <w:t>Cependant, l'utilisation de la bibliothèque graphique Swing permet d'écouter la vue au sens propre du design-pattern MVC. Cela pourra être abordé lors d'une version ultérieure.</w:t>
      </w:r>
    </w:p>
    <w:p w14:paraId="24E439AE" w14:textId="77777777" w:rsidR="00045A6C" w:rsidRDefault="00045A6C" w:rsidP="00AB5027"/>
    <w:p w14:paraId="6285881F" w14:textId="77777777" w:rsidR="00473E5C" w:rsidRDefault="00045A6C" w:rsidP="00AB5027">
      <w:r w:rsidRPr="00473E5C">
        <w:t>L'utilisation d</w:t>
      </w:r>
      <w:r>
        <w:t>'un</w:t>
      </w:r>
      <w:r w:rsidRPr="00473E5C">
        <w:t xml:space="preserve"> DAO permet de s'abstraire de la façon dont les données sont stockées au niveau des objets métier. Ainsi, le changement du mode de stockage ne remet pas en cause le reste de l'application. </w:t>
      </w:r>
      <w:r>
        <w:t>S</w:t>
      </w:r>
      <w:r w:rsidRPr="00473E5C">
        <w:t xml:space="preserve">eules </w:t>
      </w:r>
      <w:r>
        <w:t>l</w:t>
      </w:r>
      <w:r w:rsidRPr="00473E5C">
        <w:t xml:space="preserve">es classes dites "techniques" seront à modifier. </w:t>
      </w:r>
    </w:p>
    <w:p w14:paraId="37C40B24" w14:textId="77777777" w:rsidR="00045A6C" w:rsidRDefault="00045A6C" w:rsidP="00AB5027"/>
    <w:p w14:paraId="76EC43E9" w14:textId="77777777" w:rsidR="00473E5C" w:rsidRDefault="00473E5C" w:rsidP="00473E5C">
      <w:r>
        <w:t>Les objets en mémoire vive sont liés à des données persistantes (stockées en base de données, dans des fichiers, dans des annuaires, etc</w:t>
      </w:r>
      <w:r w:rsidR="00045A6C">
        <w:t>…</w:t>
      </w:r>
      <w:r>
        <w:t xml:space="preserve">). Le modèle DAO </w:t>
      </w:r>
      <w:r w:rsidR="00045A6C">
        <w:t>regroupe</w:t>
      </w:r>
      <w:r>
        <w:t xml:space="preserve"> les accès aux données pers</w:t>
      </w:r>
      <w:r w:rsidR="00045A6C">
        <w:t>istantes dans des classes techniques spécifiques</w:t>
      </w:r>
      <w:r>
        <w:t>, plutôt que de les disperser. Il s'agit surtout de ne pas écrire ces accès dans les classes "métier", qui ne seront modifiées que si les règles de gestion métier changent.</w:t>
      </w:r>
    </w:p>
    <w:p w14:paraId="60F627B2" w14:textId="77777777" w:rsidR="00473E5C" w:rsidRDefault="00473E5C" w:rsidP="00473E5C"/>
    <w:p w14:paraId="5E5DC0C9" w14:textId="77777777" w:rsidR="00473E5C" w:rsidRDefault="00473E5C" w:rsidP="00473E5C">
      <w:r>
        <w:t>Ce modèle complète le modèle MVC (Modèle - Vue - Contrôleur), qui préconise de séparer dans des classes les différentes problématiques :</w:t>
      </w:r>
    </w:p>
    <w:p w14:paraId="4DB9D927" w14:textId="77777777" w:rsidR="00473E5C" w:rsidRDefault="00473E5C" w:rsidP="00473E5C"/>
    <w:p w14:paraId="6DCC89DA" w14:textId="77777777" w:rsidR="00473E5C" w:rsidRDefault="003A7E72" w:rsidP="00045A6C">
      <w:pPr>
        <w:numPr>
          <w:ilvl w:val="0"/>
          <w:numId w:val="29"/>
        </w:numPr>
      </w:pPr>
      <w:r>
        <w:t>D</w:t>
      </w:r>
      <w:r w:rsidR="00473E5C">
        <w:t>es "vues" (charte graphique, ergonomie)</w:t>
      </w:r>
    </w:p>
    <w:p w14:paraId="5AD1647C" w14:textId="77777777" w:rsidR="00473E5C" w:rsidRDefault="003A7E72" w:rsidP="00045A6C">
      <w:pPr>
        <w:numPr>
          <w:ilvl w:val="0"/>
          <w:numId w:val="29"/>
        </w:numPr>
      </w:pPr>
      <w:r>
        <w:t>D</w:t>
      </w:r>
      <w:r w:rsidR="00473E5C">
        <w:t>u "modèle" (cœur du métier)</w:t>
      </w:r>
    </w:p>
    <w:p w14:paraId="2E08BF4A" w14:textId="77777777" w:rsidR="00473E5C" w:rsidRDefault="003A7E72" w:rsidP="00045A6C">
      <w:pPr>
        <w:numPr>
          <w:ilvl w:val="0"/>
          <w:numId w:val="29"/>
        </w:numPr>
      </w:pPr>
      <w:r>
        <w:t>D</w:t>
      </w:r>
      <w:r w:rsidR="00473E5C">
        <w:t>es "contrôleurs" (tout le reste</w:t>
      </w:r>
      <w:r w:rsidR="00A43DC8">
        <w:t> </w:t>
      </w:r>
      <w:r w:rsidR="00473E5C">
        <w:t xml:space="preserve">: l'enchaînement des vues, les autorisations d'accès, </w:t>
      </w:r>
      <w:r w:rsidR="00A43DC8">
        <w:t>etc…</w:t>
      </w:r>
      <w:r w:rsidR="00473E5C">
        <w:t>)</w:t>
      </w:r>
    </w:p>
    <w:p w14:paraId="209F5659" w14:textId="77777777" w:rsidR="00312470" w:rsidRDefault="00312470" w:rsidP="00B65F7A"/>
    <w:p w14:paraId="1BC04D5B" w14:textId="77777777" w:rsidR="00B65F7A" w:rsidRDefault="00B66F8C" w:rsidP="00B65F7A">
      <w:r>
        <w:t>Ci-dessous est présenté le diagramme des composants mettant en application le modèle MVC :</w:t>
      </w:r>
    </w:p>
    <w:p w14:paraId="3B64584D" w14:textId="02F5A7EF" w:rsidR="00B65F7A" w:rsidRDefault="00766E87" w:rsidP="00B65F7A">
      <w:pPr>
        <w:jc w:val="center"/>
      </w:pPr>
      <w:r>
        <w:rPr>
          <w:noProof/>
        </w:rPr>
        <w:lastRenderedPageBreak/>
        <w:drawing>
          <wp:inline distT="0" distB="0" distL="0" distR="0" wp14:anchorId="2538348C" wp14:editId="3BD6F670">
            <wp:extent cx="5188270" cy="3608148"/>
            <wp:effectExtent l="0" t="0" r="0" b="0"/>
            <wp:docPr id="183649977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99776" name="Image 1" descr="Une image contenant diagramme&#10;&#10;Description générée automatiquement"/>
                    <pic:cNvPicPr/>
                  </pic:nvPicPr>
                  <pic:blipFill>
                    <a:blip r:embed="rId10"/>
                    <a:stretch>
                      <a:fillRect/>
                    </a:stretch>
                  </pic:blipFill>
                  <pic:spPr>
                    <a:xfrm>
                      <a:off x="0" y="0"/>
                      <a:ext cx="5197831" cy="3614797"/>
                    </a:xfrm>
                    <a:prstGeom prst="rect">
                      <a:avLst/>
                    </a:prstGeom>
                  </pic:spPr>
                </pic:pic>
              </a:graphicData>
            </a:graphic>
          </wp:inline>
        </w:drawing>
      </w:r>
    </w:p>
    <w:p w14:paraId="139C5D50" w14:textId="77777777" w:rsidR="00B65F7A" w:rsidRDefault="00B65F7A" w:rsidP="00B65F7A"/>
    <w:p w14:paraId="70B489A5" w14:textId="4132D3D9" w:rsidR="00B65F7A" w:rsidRDefault="00B65F7A" w:rsidP="00B65F7A">
      <w:pPr>
        <w:pStyle w:val="Lgende"/>
        <w:jc w:val="center"/>
      </w:pPr>
      <w:bookmarkStart w:id="5" w:name="_Toc133046416"/>
      <w:r>
        <w:t xml:space="preserve">Figure </w:t>
      </w:r>
      <w:fldSimple w:instr=" SEQ Figure \* ARABIC ">
        <w:r w:rsidR="00825AA1">
          <w:rPr>
            <w:noProof/>
          </w:rPr>
          <w:t>2</w:t>
        </w:r>
      </w:fldSimple>
      <w:r>
        <w:t xml:space="preserve"> : diagramme des composants de l’application</w:t>
      </w:r>
      <w:bookmarkEnd w:id="5"/>
    </w:p>
    <w:p w14:paraId="59117900" w14:textId="77777777" w:rsidR="00B65F7A" w:rsidRDefault="00B65F7A" w:rsidP="00B65F7A"/>
    <w:p w14:paraId="0E5BCACC" w14:textId="77777777" w:rsidR="00FB7992" w:rsidRDefault="00B66F8C" w:rsidP="00B65F7A">
      <w:r>
        <w:t>Dans ce schéma, on observe clairement le modèle M</w:t>
      </w:r>
      <w:r w:rsidR="00FB7992">
        <w:t>VC. Dans le package </w:t>
      </w:r>
      <w:proofErr w:type="spellStart"/>
      <w:r w:rsidR="00FB7992">
        <w:t>controller</w:t>
      </w:r>
      <w:proofErr w:type="spellEnd"/>
      <w:r w:rsidR="00FB7992">
        <w:t xml:space="preserve">, la classe Start est le lancement de l’application, elle contient </w:t>
      </w:r>
      <w:proofErr w:type="gramStart"/>
      <w:r w:rsidR="00FB7992">
        <w:t>le main</w:t>
      </w:r>
      <w:proofErr w:type="gramEnd"/>
      <w:r w:rsidR="00FB7992">
        <w:t xml:space="preserve">. Ce dernier va instancier un objet </w:t>
      </w:r>
      <w:proofErr w:type="spellStart"/>
      <w:r w:rsidR="00FB7992">
        <w:t>controller</w:t>
      </w:r>
      <w:proofErr w:type="spellEnd"/>
      <w:r w:rsidR="00FB7992">
        <w:t xml:space="preserve"> qui va, comme son nom l’indique, contrôler l’application :</w:t>
      </w:r>
    </w:p>
    <w:p w14:paraId="727FA6C2" w14:textId="77777777" w:rsidR="00FB7992" w:rsidRDefault="00FB7992" w:rsidP="00B65F7A"/>
    <w:p w14:paraId="262D5897" w14:textId="40B90B04" w:rsidR="007907F1" w:rsidRPr="007907F1" w:rsidRDefault="007907F1" w:rsidP="007907F1">
      <w:pPr>
        <w:pStyle w:val="Code-2"/>
        <w:rPr>
          <w:rFonts w:eastAsia="Perpetua"/>
          <w:lang w:val="en-US" w:eastAsia="fr-FR"/>
        </w:rPr>
      </w:pPr>
      <w:r w:rsidRPr="007907F1">
        <w:rPr>
          <w:rFonts w:eastAsia="Perpetua"/>
          <w:lang w:val="en-US" w:eastAsia="fr-FR"/>
        </w:rPr>
        <w:t xml:space="preserve">public static void </w:t>
      </w:r>
      <w:proofErr w:type="gramStart"/>
      <w:r w:rsidRPr="007907F1">
        <w:rPr>
          <w:rFonts w:eastAsia="Perpetua"/>
          <w:lang w:val="en-US" w:eastAsia="fr-FR"/>
        </w:rPr>
        <w:t>main(</w:t>
      </w:r>
      <w:proofErr w:type="gramEnd"/>
      <w:r w:rsidRPr="007907F1">
        <w:rPr>
          <w:rFonts w:eastAsia="Perpetua"/>
          <w:lang w:val="en-US" w:eastAsia="fr-FR"/>
        </w:rPr>
        <w:t xml:space="preserve">String[] </w:t>
      </w:r>
      <w:proofErr w:type="spellStart"/>
      <w:r w:rsidRPr="007907F1">
        <w:rPr>
          <w:rFonts w:eastAsia="Perpetua"/>
          <w:color w:val="6A3E3E"/>
          <w:lang w:val="en-US" w:eastAsia="fr-FR"/>
        </w:rPr>
        <w:t>args</w:t>
      </w:r>
      <w:proofErr w:type="spellEnd"/>
      <w:r w:rsidRPr="007907F1">
        <w:rPr>
          <w:rFonts w:eastAsia="Perpetua"/>
          <w:lang w:val="en-US" w:eastAsia="fr-FR"/>
        </w:rPr>
        <w:t xml:space="preserve">) {    </w:t>
      </w:r>
      <w:r w:rsidRPr="007907F1">
        <w:rPr>
          <w:rFonts w:eastAsia="Perpetua"/>
          <w:lang w:val="en-US" w:eastAsia="fr-FR"/>
        </w:rPr>
        <w:tab/>
      </w:r>
    </w:p>
    <w:p w14:paraId="34AC52ED" w14:textId="77777777" w:rsidR="007907F1" w:rsidRPr="007907F1" w:rsidRDefault="007907F1" w:rsidP="007907F1">
      <w:pPr>
        <w:pStyle w:val="Code-2"/>
        <w:rPr>
          <w:rFonts w:eastAsia="Perpetua"/>
          <w:lang w:val="en-US" w:eastAsia="fr-FR"/>
        </w:rPr>
      </w:pPr>
      <w:r w:rsidRPr="007907F1">
        <w:rPr>
          <w:rFonts w:eastAsia="Perpetua"/>
          <w:color w:val="000000"/>
          <w:lang w:val="en-US" w:eastAsia="fr-FR"/>
        </w:rPr>
        <w:t xml:space="preserve">    </w:t>
      </w:r>
      <w:r w:rsidRPr="007907F1">
        <w:rPr>
          <w:rFonts w:eastAsia="Perpetua"/>
          <w:color w:val="3F7F5F"/>
          <w:lang w:val="en-US" w:eastAsia="fr-FR"/>
        </w:rPr>
        <w:t>//controller instantiation</w:t>
      </w:r>
    </w:p>
    <w:p w14:paraId="51F61F2B" w14:textId="77777777" w:rsidR="007907F1" w:rsidRPr="007907F1" w:rsidRDefault="007907F1" w:rsidP="007907F1">
      <w:pPr>
        <w:pStyle w:val="Code-2"/>
        <w:rPr>
          <w:rFonts w:eastAsia="Perpetua"/>
          <w:lang w:val="en-US" w:eastAsia="fr-FR"/>
        </w:rPr>
      </w:pPr>
      <w:r w:rsidRPr="007907F1">
        <w:rPr>
          <w:rFonts w:eastAsia="Perpetua"/>
          <w:color w:val="000000"/>
          <w:lang w:val="en-US" w:eastAsia="fr-FR"/>
        </w:rPr>
        <w:t xml:space="preserve">    Controller </w:t>
      </w:r>
      <w:proofErr w:type="spellStart"/>
      <w:r w:rsidRPr="007907F1">
        <w:rPr>
          <w:rFonts w:eastAsia="Perpetua"/>
          <w:color w:val="6A3E3E"/>
          <w:u w:val="single"/>
          <w:lang w:val="en-US" w:eastAsia="fr-FR"/>
        </w:rPr>
        <w:t>theController</w:t>
      </w:r>
      <w:proofErr w:type="spellEnd"/>
      <w:r w:rsidRPr="007907F1">
        <w:rPr>
          <w:rFonts w:eastAsia="Perpetua"/>
          <w:color w:val="000000"/>
          <w:lang w:val="en-US" w:eastAsia="fr-FR"/>
        </w:rPr>
        <w:t xml:space="preserve"> = </w:t>
      </w:r>
      <w:r w:rsidRPr="007907F1">
        <w:rPr>
          <w:rFonts w:eastAsia="Perpetua"/>
          <w:lang w:val="en-US" w:eastAsia="fr-FR"/>
        </w:rPr>
        <w:t>new</w:t>
      </w:r>
      <w:r w:rsidRPr="007907F1">
        <w:rPr>
          <w:rFonts w:eastAsia="Perpetua"/>
          <w:color w:val="000000"/>
          <w:lang w:val="en-US" w:eastAsia="fr-FR"/>
        </w:rPr>
        <w:t xml:space="preserve"> </w:t>
      </w:r>
      <w:proofErr w:type="gramStart"/>
      <w:r w:rsidRPr="007907F1">
        <w:rPr>
          <w:rFonts w:eastAsia="Perpetua"/>
          <w:color w:val="000000"/>
          <w:lang w:val="en-US" w:eastAsia="fr-FR"/>
        </w:rPr>
        <w:t>Controller(</w:t>
      </w:r>
      <w:proofErr w:type="gramEnd"/>
      <w:r w:rsidRPr="007907F1">
        <w:rPr>
          <w:rFonts w:eastAsia="Perpetua"/>
          <w:color w:val="000000"/>
          <w:lang w:val="en-US" w:eastAsia="fr-FR"/>
        </w:rPr>
        <w:t>);</w:t>
      </w:r>
    </w:p>
    <w:p w14:paraId="6A16A2FD" w14:textId="77777777" w:rsidR="007907F1" w:rsidRPr="00314E8E" w:rsidRDefault="007907F1" w:rsidP="007907F1">
      <w:pPr>
        <w:pStyle w:val="Code-2"/>
        <w:rPr>
          <w:rFonts w:eastAsia="Perpetua"/>
          <w:lang w:val="en-GB" w:eastAsia="fr-FR"/>
        </w:rPr>
      </w:pPr>
      <w:r w:rsidRPr="00314E8E">
        <w:rPr>
          <w:rFonts w:eastAsia="Perpetua"/>
          <w:lang w:val="en-GB" w:eastAsia="fr-FR"/>
        </w:rPr>
        <w:t>}</w:t>
      </w:r>
    </w:p>
    <w:p w14:paraId="0177B31C" w14:textId="77777777" w:rsidR="00B65F7A" w:rsidRPr="00314E8E" w:rsidRDefault="00FB7992" w:rsidP="00B65F7A">
      <w:pPr>
        <w:rPr>
          <w:lang w:val="en-GB"/>
        </w:rPr>
      </w:pPr>
      <w:r w:rsidRPr="00314E8E">
        <w:rPr>
          <w:lang w:val="en-GB"/>
        </w:rPr>
        <w:t xml:space="preserve"> </w:t>
      </w:r>
    </w:p>
    <w:p w14:paraId="681EDB90" w14:textId="77777777" w:rsidR="005B32CB" w:rsidRDefault="005B32CB" w:rsidP="00B65F7A">
      <w:r>
        <w:t>Ce contrôleur est celui qui « voit tout », c’est-à-dire que c’est par lui que vont passer</w:t>
      </w:r>
      <w:r w:rsidR="009324BB">
        <w:t xml:space="preserve"> </w:t>
      </w:r>
      <w:r>
        <w:t xml:space="preserve">les différents composants de l’application pour communiquer entre eux. Il faut pour cela créer des constructeurs pour chaque classe qui attendent un objet </w:t>
      </w:r>
      <w:proofErr w:type="spellStart"/>
      <w:r>
        <w:t>controller</w:t>
      </w:r>
      <w:proofErr w:type="spellEnd"/>
      <w:r>
        <w:t xml:space="preserve"> en paramètre. Lors de son initialisation, le contrôleur va donc instancier la plupart des objets en passant comme paramètre, lui :</w:t>
      </w:r>
    </w:p>
    <w:p w14:paraId="02DA0B78" w14:textId="77777777" w:rsidR="005B32CB" w:rsidRDefault="005B32CB" w:rsidP="00B65F7A"/>
    <w:p w14:paraId="01F6A59B" w14:textId="77777777" w:rsidR="00DF1496" w:rsidRPr="00DF1496" w:rsidRDefault="00DF1496" w:rsidP="00DF1496">
      <w:pPr>
        <w:pStyle w:val="Code-2"/>
        <w:rPr>
          <w:rFonts w:eastAsia="Perpetua"/>
          <w:lang w:val="en-US" w:eastAsia="fr-FR"/>
        </w:rPr>
      </w:pPr>
      <w:r>
        <w:rPr>
          <w:rFonts w:eastAsia="Perpetua"/>
          <w:lang w:eastAsia="fr-FR"/>
        </w:rPr>
        <w:tab/>
      </w:r>
      <w:r w:rsidRPr="00DF1496">
        <w:rPr>
          <w:rFonts w:eastAsia="Perpetua"/>
          <w:b/>
          <w:bCs/>
          <w:color w:val="7F0055"/>
          <w:lang w:val="en-US" w:eastAsia="fr-FR"/>
        </w:rPr>
        <w:t>public</w:t>
      </w:r>
      <w:r w:rsidRPr="00DF1496">
        <w:rPr>
          <w:rFonts w:eastAsia="Perpetua"/>
          <w:lang w:val="en-US" w:eastAsia="fr-FR"/>
        </w:rPr>
        <w:t xml:space="preserve"> </w:t>
      </w:r>
      <w:proofErr w:type="gramStart"/>
      <w:r w:rsidRPr="00DF1496">
        <w:rPr>
          <w:rFonts w:eastAsia="Perpetua"/>
          <w:lang w:val="en-US" w:eastAsia="fr-FR"/>
        </w:rPr>
        <w:t>Controller(</w:t>
      </w:r>
      <w:proofErr w:type="gramEnd"/>
      <w:r w:rsidRPr="00DF1496">
        <w:rPr>
          <w:rFonts w:eastAsia="Perpetua"/>
          <w:lang w:val="en-US" w:eastAsia="fr-FR"/>
        </w:rPr>
        <w:t>){</w:t>
      </w:r>
    </w:p>
    <w:p w14:paraId="6E3BE8D3" w14:textId="77777777" w:rsidR="00DF1496" w:rsidRPr="00DF1496" w:rsidRDefault="00DF1496" w:rsidP="003A7E72">
      <w:pPr>
        <w:pStyle w:val="Code-2"/>
        <w:rPr>
          <w:rFonts w:eastAsia="Perpetua"/>
          <w:lang w:val="en-US" w:eastAsia="fr-FR"/>
        </w:rPr>
      </w:pPr>
      <w:r w:rsidRPr="00DF1496">
        <w:rPr>
          <w:rFonts w:eastAsia="Perpetua"/>
          <w:lang w:val="en-US" w:eastAsia="fr-FR"/>
        </w:rPr>
        <w:tab/>
      </w:r>
      <w:r w:rsidRPr="00DF1496">
        <w:rPr>
          <w:rFonts w:eastAsia="Perpetua"/>
          <w:lang w:val="en-US" w:eastAsia="fr-FR"/>
        </w:rPr>
        <w:tab/>
      </w:r>
    </w:p>
    <w:p w14:paraId="0B5FDC5D" w14:textId="77777777" w:rsidR="005B32CB" w:rsidRDefault="00DF1496" w:rsidP="00DF1496">
      <w:pPr>
        <w:pStyle w:val="Code-2"/>
      </w:pPr>
      <w:r w:rsidRPr="00DF1496">
        <w:rPr>
          <w:rFonts w:eastAsia="Perpetua"/>
          <w:lang w:val="en-US" w:eastAsia="fr-FR"/>
        </w:rPr>
        <w:tab/>
      </w:r>
      <w:r>
        <w:rPr>
          <w:rFonts w:eastAsia="Perpetua"/>
          <w:lang w:eastAsia="fr-FR"/>
        </w:rPr>
        <w:t>}</w:t>
      </w:r>
    </w:p>
    <w:p w14:paraId="70CE0C31" w14:textId="757034A5" w:rsidR="00144B2A" w:rsidRDefault="00144B2A" w:rsidP="00144B2A">
      <w:pPr>
        <w:pStyle w:val="Titre2"/>
        <w:numPr>
          <w:ilvl w:val="1"/>
          <w:numId w:val="45"/>
        </w:numPr>
        <w:tabs>
          <w:tab w:val="clear" w:pos="576"/>
          <w:tab w:val="num" w:pos="992"/>
        </w:tabs>
        <w:ind w:left="0" w:firstLine="0"/>
      </w:pPr>
      <w:bookmarkStart w:id="6" w:name="_Toc133046382"/>
      <w:r>
        <w:t>Prérequis</w:t>
      </w:r>
      <w:bookmarkEnd w:id="6"/>
    </w:p>
    <w:p w14:paraId="2BB6A82A" w14:textId="77777777" w:rsidR="00144B2A" w:rsidRDefault="00144B2A" w:rsidP="00144B2A"/>
    <w:p w14:paraId="195E308C" w14:textId="77777777" w:rsidR="00144B2A" w:rsidRDefault="00144B2A" w:rsidP="00144B2A">
      <w:r>
        <w:tab/>
        <w:t xml:space="preserve">Pour commencer la création d’un projet évolutif de cette ampleur, avoir une architecture solide est primordial. C’est pour cela que nous créons un </w:t>
      </w:r>
      <w:proofErr w:type="spellStart"/>
      <w:r>
        <w:t>Build</w:t>
      </w:r>
      <w:proofErr w:type="spellEnd"/>
      <w:r>
        <w:t>. Un espace de travail composé de différents dossiers prévus à certaines fonctions définies comme accueillir la documentation, les tests de codes etc.</w:t>
      </w:r>
    </w:p>
    <w:p w14:paraId="4D7923CE" w14:textId="77777777" w:rsidR="00144B2A" w:rsidRDefault="00144B2A" w:rsidP="00144B2A"/>
    <w:p w14:paraId="57910E6A" w14:textId="7D54EA67" w:rsidR="00144B2A" w:rsidRDefault="00D6623A" w:rsidP="00144B2A">
      <w:r>
        <w:t xml:space="preserve">Le </w:t>
      </w:r>
      <w:proofErr w:type="spellStart"/>
      <w:r>
        <w:t>B</w:t>
      </w:r>
      <w:r w:rsidR="00144B2A">
        <w:t>uild</w:t>
      </w:r>
      <w:proofErr w:type="spellEnd"/>
      <w:r w:rsidR="00144B2A">
        <w:t xml:space="preserve"> est composé des dossiers essentiels</w:t>
      </w:r>
      <w:r w:rsidR="00825AA1">
        <w:t xml:space="preserve"> comme nous pouvons l’observer ci-dessous.</w:t>
      </w:r>
    </w:p>
    <w:p w14:paraId="77959567" w14:textId="3792AC8D" w:rsidR="005B32CB" w:rsidRDefault="00825AA1" w:rsidP="00825AA1">
      <w:pPr>
        <w:jc w:val="center"/>
      </w:pPr>
      <w:r>
        <w:rPr>
          <w:noProof/>
        </w:rPr>
        <w:lastRenderedPageBreak/>
        <w:drawing>
          <wp:inline distT="0" distB="0" distL="0" distR="0" wp14:anchorId="10F26981" wp14:editId="3EC629E5">
            <wp:extent cx="5524500" cy="1619250"/>
            <wp:effectExtent l="0" t="0" r="0" b="0"/>
            <wp:docPr id="189223336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369" name="Image 1" descr="Une image contenant texte&#10;&#10;Description générée automatiquement"/>
                    <pic:cNvPicPr/>
                  </pic:nvPicPr>
                  <pic:blipFill>
                    <a:blip r:embed="rId11"/>
                    <a:stretch>
                      <a:fillRect/>
                    </a:stretch>
                  </pic:blipFill>
                  <pic:spPr>
                    <a:xfrm>
                      <a:off x="0" y="0"/>
                      <a:ext cx="5524500" cy="1619250"/>
                    </a:xfrm>
                    <a:prstGeom prst="rect">
                      <a:avLst/>
                    </a:prstGeom>
                  </pic:spPr>
                </pic:pic>
              </a:graphicData>
            </a:graphic>
          </wp:inline>
        </w:drawing>
      </w:r>
    </w:p>
    <w:p w14:paraId="573335AE" w14:textId="77777777" w:rsidR="00825AA1" w:rsidRDefault="00825AA1" w:rsidP="00825AA1">
      <w:pPr>
        <w:jc w:val="center"/>
      </w:pPr>
    </w:p>
    <w:p w14:paraId="696C21E4" w14:textId="67FC7725" w:rsidR="00825AA1" w:rsidRDefault="00825AA1" w:rsidP="00825AA1">
      <w:pPr>
        <w:pStyle w:val="Lgende"/>
        <w:jc w:val="center"/>
      </w:pPr>
      <w:bookmarkStart w:id="7" w:name="_Toc133046417"/>
      <w:r>
        <w:t xml:space="preserve">Figure </w:t>
      </w:r>
      <w:fldSimple w:instr=" SEQ Figure \* ARABIC ">
        <w:r>
          <w:rPr>
            <w:noProof/>
          </w:rPr>
          <w:t>3</w:t>
        </w:r>
      </w:fldSimple>
      <w:r>
        <w:t xml:space="preserve"> : dossiers essentiels du </w:t>
      </w:r>
      <w:proofErr w:type="spellStart"/>
      <w:r>
        <w:t>Build</w:t>
      </w:r>
      <w:bookmarkEnd w:id="7"/>
      <w:proofErr w:type="spellEnd"/>
    </w:p>
    <w:p w14:paraId="40918468" w14:textId="77777777" w:rsidR="00C602EF" w:rsidRDefault="00C602EF" w:rsidP="000A194E">
      <w:pPr>
        <w:pStyle w:val="Titre1"/>
      </w:pPr>
      <w:bookmarkStart w:id="8" w:name="_Toc133046383"/>
      <w:r>
        <w:t>Implémen</w:t>
      </w:r>
      <w:r w:rsidR="00AB5027">
        <w:t>t</w:t>
      </w:r>
      <w:r>
        <w:t>ation des classes métiers</w:t>
      </w:r>
      <w:bookmarkEnd w:id="8"/>
    </w:p>
    <w:p w14:paraId="29916A84" w14:textId="77777777" w:rsidR="00C602EF" w:rsidRDefault="00C602EF" w:rsidP="00C602EF">
      <w:r>
        <w:t>L'analyse a permis de modéliser les classes métiers selon le diagramme ci-dessous</w:t>
      </w:r>
      <w:r w:rsidR="00D40179">
        <w:t xml:space="preserve"> (non documenté</w:t>
      </w:r>
      <w:r w:rsidR="0072230F">
        <w:t>, cf. document d'analyse-conception</w:t>
      </w:r>
      <w:r w:rsidR="00D40179">
        <w:t>) </w:t>
      </w:r>
      <w:r>
        <w:t xml:space="preserve">: </w:t>
      </w:r>
    </w:p>
    <w:p w14:paraId="4AB01089" w14:textId="77777777" w:rsidR="0072230F" w:rsidRDefault="0072230F" w:rsidP="00C602EF"/>
    <w:p w14:paraId="5F7735A7" w14:textId="68698E6F" w:rsidR="00C602EF" w:rsidRDefault="009D2DC5" w:rsidP="00C602EF">
      <w:pPr>
        <w:jc w:val="center"/>
        <w:rPr>
          <w:noProof/>
        </w:rPr>
      </w:pPr>
      <w:r>
        <w:rPr>
          <w:noProof/>
        </w:rPr>
        <w:drawing>
          <wp:inline distT="0" distB="0" distL="0" distR="0" wp14:anchorId="348A2559" wp14:editId="71EF7F22">
            <wp:extent cx="5070824" cy="4320511"/>
            <wp:effectExtent l="0" t="0" r="0" b="4445"/>
            <wp:docPr id="1704004702"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4702" name="Image 1" descr="Une image contenant diagramme&#10;&#10;Description générée automatiquement"/>
                    <pic:cNvPicPr/>
                  </pic:nvPicPr>
                  <pic:blipFill>
                    <a:blip r:embed="rId12"/>
                    <a:stretch>
                      <a:fillRect/>
                    </a:stretch>
                  </pic:blipFill>
                  <pic:spPr>
                    <a:xfrm>
                      <a:off x="0" y="0"/>
                      <a:ext cx="5078913" cy="4327403"/>
                    </a:xfrm>
                    <a:prstGeom prst="rect">
                      <a:avLst/>
                    </a:prstGeom>
                  </pic:spPr>
                </pic:pic>
              </a:graphicData>
            </a:graphic>
          </wp:inline>
        </w:drawing>
      </w:r>
    </w:p>
    <w:p w14:paraId="7B52385B" w14:textId="77777777" w:rsidR="00962B4C" w:rsidRDefault="00962B4C" w:rsidP="00C602EF">
      <w:pPr>
        <w:jc w:val="center"/>
      </w:pPr>
    </w:p>
    <w:p w14:paraId="1C490275" w14:textId="08A004D4" w:rsidR="00C602EF" w:rsidRDefault="00C602EF" w:rsidP="00C602EF">
      <w:pPr>
        <w:pStyle w:val="Lgende"/>
        <w:jc w:val="center"/>
      </w:pPr>
      <w:bookmarkStart w:id="9" w:name="_Toc133046418"/>
      <w:r>
        <w:t xml:space="preserve">Figure </w:t>
      </w:r>
      <w:fldSimple w:instr=" SEQ Figure \* ARABIC ">
        <w:r w:rsidR="00825AA1">
          <w:rPr>
            <w:noProof/>
          </w:rPr>
          <w:t>4</w:t>
        </w:r>
      </w:fldSimple>
      <w:r>
        <w:t xml:space="preserve"> : diagramme des classes métier</w:t>
      </w:r>
      <w:r w:rsidR="002B10CF">
        <w:t>s</w:t>
      </w:r>
      <w:bookmarkEnd w:id="9"/>
    </w:p>
    <w:p w14:paraId="37EFFEAC" w14:textId="77777777" w:rsidR="00C602EF" w:rsidRDefault="00C602EF" w:rsidP="00C602EF"/>
    <w:p w14:paraId="0D09E0DB" w14:textId="556714C6" w:rsidR="00E91AAC" w:rsidRDefault="00C602EF" w:rsidP="00C602EF">
      <w:r>
        <w:t xml:space="preserve">L'application lit </w:t>
      </w:r>
      <w:r w:rsidR="00E91AAC">
        <w:t>une base de données</w:t>
      </w:r>
      <w:r>
        <w:t xml:space="preserve"> qui contient les </w:t>
      </w:r>
      <w:r w:rsidR="00E91AAC">
        <w:t>questions et réponses du quiz.</w:t>
      </w:r>
      <w:r>
        <w:t xml:space="preserve"> La classe "</w:t>
      </w:r>
      <w:r w:rsidR="00E91AAC">
        <w:t>Game</w:t>
      </w:r>
      <w:r>
        <w:t xml:space="preserve">" stocke </w:t>
      </w:r>
      <w:r w:rsidR="00E91AAC">
        <w:t>les questions et réponses de la partie, ainsi que le</w:t>
      </w:r>
      <w:r w:rsidR="009D2DC5">
        <w:t>s</w:t>
      </w:r>
      <w:r w:rsidR="00E91AAC">
        <w:t xml:space="preserve"> joueur</w:t>
      </w:r>
      <w:r w:rsidR="009D2DC5">
        <w:t>s…</w:t>
      </w:r>
    </w:p>
    <w:p w14:paraId="667E7905" w14:textId="77777777" w:rsidR="00C602EF" w:rsidRDefault="00C602EF" w:rsidP="00C602EF"/>
    <w:p w14:paraId="637E4940" w14:textId="77777777" w:rsidR="0085351A" w:rsidRPr="0085351A" w:rsidRDefault="0085351A" w:rsidP="0085351A">
      <w:pPr>
        <w:pStyle w:val="Code-2"/>
        <w:rPr>
          <w:rFonts w:eastAsia="Perpetua"/>
          <w:lang w:eastAsia="fr-FR"/>
        </w:rPr>
      </w:pPr>
      <w:r w:rsidRPr="0085351A">
        <w:rPr>
          <w:rFonts w:eastAsia="Perpetua"/>
          <w:lang w:eastAsia="fr-FR"/>
        </w:rPr>
        <w:t>public class Game {</w:t>
      </w:r>
    </w:p>
    <w:p w14:paraId="7ECCFA82" w14:textId="77777777" w:rsidR="0085351A" w:rsidRPr="0085351A" w:rsidRDefault="0085351A" w:rsidP="0085351A">
      <w:pPr>
        <w:pStyle w:val="Code-2"/>
        <w:rPr>
          <w:rFonts w:eastAsia="Perpetua"/>
          <w:lang w:eastAsia="fr-FR"/>
        </w:rPr>
      </w:pPr>
    </w:p>
    <w:p w14:paraId="18B33A66"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idGame</w:t>
      </w:r>
      <w:proofErr w:type="spellEnd"/>
      <w:r w:rsidRPr="0085351A">
        <w:rPr>
          <w:rFonts w:eastAsia="Perpetua"/>
          <w:lang w:eastAsia="fr-FR"/>
        </w:rPr>
        <w:t>;</w:t>
      </w:r>
    </w:p>
    <w:p w14:paraId="2ED4278F"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String </w:t>
      </w:r>
      <w:proofErr w:type="spellStart"/>
      <w:r w:rsidRPr="0085351A">
        <w:rPr>
          <w:rFonts w:eastAsia="Perpetua"/>
          <w:lang w:eastAsia="fr-FR"/>
        </w:rPr>
        <w:t>name</w:t>
      </w:r>
      <w:proofErr w:type="spellEnd"/>
      <w:r w:rsidRPr="0085351A">
        <w:rPr>
          <w:rFonts w:eastAsia="Perpetua"/>
          <w:lang w:eastAsia="fr-FR"/>
        </w:rPr>
        <w:t>;</w:t>
      </w:r>
    </w:p>
    <w:p w14:paraId="1BFE5DE3"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idLeader</w:t>
      </w:r>
      <w:proofErr w:type="spellEnd"/>
      <w:r w:rsidRPr="0085351A">
        <w:rPr>
          <w:rFonts w:eastAsia="Perpetua"/>
          <w:lang w:eastAsia="fr-FR"/>
        </w:rPr>
        <w:t>;</w:t>
      </w:r>
    </w:p>
    <w:p w14:paraId="08648524"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nbQuestion</w:t>
      </w:r>
      <w:proofErr w:type="spellEnd"/>
      <w:r w:rsidRPr="0085351A">
        <w:rPr>
          <w:rFonts w:eastAsia="Perpetua"/>
          <w:lang w:eastAsia="fr-FR"/>
        </w:rPr>
        <w:t>;</w:t>
      </w:r>
    </w:p>
    <w:p w14:paraId="135467FC"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&lt;Player&gt; </w:t>
      </w:r>
      <w:proofErr w:type="spellStart"/>
      <w:r w:rsidRPr="0085351A">
        <w:rPr>
          <w:rFonts w:eastAsia="Perpetua"/>
          <w:lang w:eastAsia="fr-FR"/>
        </w:rPr>
        <w:t>playerList</w:t>
      </w:r>
      <w:proofErr w:type="spellEnd"/>
      <w:r w:rsidRPr="0085351A">
        <w:rPr>
          <w:rFonts w:eastAsia="Perpetua"/>
          <w:lang w:eastAsia="fr-FR"/>
        </w:rPr>
        <w:t>;</w:t>
      </w:r>
    </w:p>
    <w:p w14:paraId="2825E0FA"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&lt;Question&gt; </w:t>
      </w:r>
      <w:proofErr w:type="spellStart"/>
      <w:r w:rsidRPr="0085351A">
        <w:rPr>
          <w:rFonts w:eastAsia="Perpetua"/>
          <w:lang w:eastAsia="fr-FR"/>
        </w:rPr>
        <w:t>groupQuestions</w:t>
      </w:r>
      <w:proofErr w:type="spellEnd"/>
      <w:r w:rsidRPr="0085351A">
        <w:rPr>
          <w:rFonts w:eastAsia="Perpetua"/>
          <w:lang w:eastAsia="fr-FR"/>
        </w:rPr>
        <w:t>;</w:t>
      </w:r>
    </w:p>
    <w:p w14:paraId="503493A9"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String time;</w:t>
      </w:r>
    </w:p>
    <w:p w14:paraId="0C11A71E" w14:textId="77777777" w:rsidR="0085351A" w:rsidRPr="0085351A" w:rsidRDefault="0085351A" w:rsidP="0085351A">
      <w:pPr>
        <w:pStyle w:val="Code-2"/>
        <w:rPr>
          <w:rFonts w:eastAsia="Perpetua"/>
          <w:lang w:eastAsia="fr-FR"/>
        </w:rPr>
      </w:pPr>
      <w:r w:rsidRPr="0085351A">
        <w:rPr>
          <w:rFonts w:eastAsia="Perpetua"/>
          <w:lang w:eastAsia="fr-FR"/>
        </w:rPr>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&lt;Connection&gt; </w:t>
      </w:r>
      <w:proofErr w:type="spellStart"/>
      <w:r w:rsidRPr="0085351A">
        <w:rPr>
          <w:rFonts w:eastAsia="Perpetua"/>
          <w:lang w:eastAsia="fr-FR"/>
        </w:rPr>
        <w:t>lesConnections</w:t>
      </w:r>
      <w:proofErr w:type="spellEnd"/>
      <w:r w:rsidRPr="0085351A">
        <w:rPr>
          <w:rFonts w:eastAsia="Perpetua"/>
          <w:lang w:eastAsia="fr-FR"/>
        </w:rPr>
        <w:t>;</w:t>
      </w:r>
    </w:p>
    <w:p w14:paraId="1C44F2E2" w14:textId="77777777" w:rsidR="0085351A" w:rsidRPr="0085351A" w:rsidRDefault="0085351A" w:rsidP="0085351A">
      <w:pPr>
        <w:pStyle w:val="Code-2"/>
        <w:rPr>
          <w:rFonts w:eastAsia="Perpetua"/>
          <w:lang w:eastAsia="fr-FR"/>
        </w:rPr>
      </w:pPr>
      <w:r w:rsidRPr="0085351A">
        <w:rPr>
          <w:rFonts w:eastAsia="Perpetua"/>
          <w:lang w:eastAsia="fr-FR"/>
        </w:rPr>
        <w:lastRenderedPageBreak/>
        <w:tab/>
      </w:r>
      <w:proofErr w:type="spellStart"/>
      <w:r w:rsidRPr="0085351A">
        <w:rPr>
          <w:rFonts w:eastAsia="Perpetua"/>
          <w:lang w:eastAsia="fr-FR"/>
        </w:rPr>
        <w:t>private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statusGame</w:t>
      </w:r>
      <w:proofErr w:type="spellEnd"/>
      <w:r w:rsidRPr="0085351A">
        <w:rPr>
          <w:rFonts w:eastAsia="Perpetua"/>
          <w:lang w:eastAsia="fr-FR"/>
        </w:rPr>
        <w:t>;</w:t>
      </w:r>
    </w:p>
    <w:p w14:paraId="1C26786F" w14:textId="77777777" w:rsidR="0085351A" w:rsidRPr="0085351A" w:rsidRDefault="0085351A" w:rsidP="0085351A">
      <w:pPr>
        <w:pStyle w:val="Code-2"/>
        <w:rPr>
          <w:rFonts w:eastAsia="Perpetua"/>
          <w:lang w:eastAsia="fr-FR"/>
        </w:rPr>
      </w:pPr>
      <w:r w:rsidRPr="0085351A">
        <w:rPr>
          <w:rFonts w:eastAsia="Perpetua"/>
          <w:lang w:eastAsia="fr-FR"/>
        </w:rPr>
        <w:tab/>
      </w:r>
    </w:p>
    <w:p w14:paraId="0AE6F3DF" w14:textId="77777777" w:rsidR="0085351A" w:rsidRPr="0085351A" w:rsidRDefault="0085351A" w:rsidP="0085351A">
      <w:pPr>
        <w:pStyle w:val="Code-2"/>
        <w:rPr>
          <w:rFonts w:eastAsia="Perpetua"/>
          <w:lang w:eastAsia="fr-FR"/>
        </w:rPr>
      </w:pPr>
      <w:r w:rsidRPr="0085351A">
        <w:rPr>
          <w:rFonts w:eastAsia="Perpetua"/>
          <w:lang w:eastAsia="fr-FR"/>
        </w:rPr>
        <w:tab/>
        <w:t>public Game() {};</w:t>
      </w:r>
    </w:p>
    <w:p w14:paraId="592678AB" w14:textId="77777777" w:rsidR="0085351A" w:rsidRPr="0085351A" w:rsidRDefault="0085351A" w:rsidP="0085351A">
      <w:pPr>
        <w:pStyle w:val="Code-2"/>
        <w:rPr>
          <w:rFonts w:eastAsia="Perpetua"/>
          <w:lang w:eastAsia="fr-FR"/>
        </w:rPr>
      </w:pPr>
      <w:r w:rsidRPr="0085351A">
        <w:rPr>
          <w:rFonts w:eastAsia="Perpetua"/>
          <w:lang w:eastAsia="fr-FR"/>
        </w:rPr>
        <w:tab/>
      </w:r>
    </w:p>
    <w:p w14:paraId="33F01CFA" w14:textId="77777777" w:rsidR="0085351A" w:rsidRPr="0085351A" w:rsidRDefault="0085351A" w:rsidP="0085351A">
      <w:pPr>
        <w:pStyle w:val="Code-2"/>
        <w:rPr>
          <w:rFonts w:eastAsia="Perpetua"/>
          <w:lang w:eastAsia="fr-FR"/>
        </w:rPr>
      </w:pPr>
      <w:r w:rsidRPr="0085351A">
        <w:rPr>
          <w:rFonts w:eastAsia="Perpetua"/>
          <w:lang w:eastAsia="fr-FR"/>
        </w:rPr>
        <w:tab/>
        <w:t xml:space="preserve">public Game(String </w:t>
      </w:r>
      <w:proofErr w:type="spellStart"/>
      <w:r w:rsidRPr="0085351A">
        <w:rPr>
          <w:rFonts w:eastAsia="Perpetua"/>
          <w:lang w:eastAsia="fr-FR"/>
        </w:rPr>
        <w:t>name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idLeader</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nbQuestion</w:t>
      </w:r>
      <w:proofErr w:type="spellEnd"/>
      <w:r w:rsidRPr="0085351A">
        <w:rPr>
          <w:rFonts w:eastAsia="Perpetua"/>
          <w:lang w:eastAsia="fr-FR"/>
        </w:rPr>
        <w:t>, Player leader, String time) {</w:t>
      </w:r>
    </w:p>
    <w:p w14:paraId="1D946908"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t xml:space="preserve">this.name = </w:t>
      </w:r>
      <w:proofErr w:type="spellStart"/>
      <w:r w:rsidRPr="0085351A">
        <w:rPr>
          <w:rFonts w:eastAsia="Perpetua"/>
          <w:lang w:eastAsia="fr-FR"/>
        </w:rPr>
        <w:t>name</w:t>
      </w:r>
      <w:proofErr w:type="spellEnd"/>
      <w:r w:rsidRPr="0085351A">
        <w:rPr>
          <w:rFonts w:eastAsia="Perpetua"/>
          <w:lang w:eastAsia="fr-FR"/>
        </w:rPr>
        <w:t>;</w:t>
      </w:r>
    </w:p>
    <w:p w14:paraId="618E12F3"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this.idLeader</w:t>
      </w:r>
      <w:proofErr w:type="spellEnd"/>
      <w:r w:rsidRPr="0085351A">
        <w:rPr>
          <w:rFonts w:eastAsia="Perpetua"/>
          <w:lang w:eastAsia="fr-FR"/>
        </w:rPr>
        <w:t xml:space="preserve"> = </w:t>
      </w:r>
      <w:proofErr w:type="spellStart"/>
      <w:r w:rsidRPr="0085351A">
        <w:rPr>
          <w:rFonts w:eastAsia="Perpetua"/>
          <w:lang w:eastAsia="fr-FR"/>
        </w:rPr>
        <w:t>idLeader</w:t>
      </w:r>
      <w:proofErr w:type="spellEnd"/>
      <w:r w:rsidRPr="0085351A">
        <w:rPr>
          <w:rFonts w:eastAsia="Perpetua"/>
          <w:lang w:eastAsia="fr-FR"/>
        </w:rPr>
        <w:t>;</w:t>
      </w:r>
    </w:p>
    <w:p w14:paraId="2279D337"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this.nbQuestion</w:t>
      </w:r>
      <w:proofErr w:type="spellEnd"/>
      <w:r w:rsidRPr="0085351A">
        <w:rPr>
          <w:rFonts w:eastAsia="Perpetua"/>
          <w:lang w:eastAsia="fr-FR"/>
        </w:rPr>
        <w:t xml:space="preserve"> = </w:t>
      </w:r>
      <w:proofErr w:type="spellStart"/>
      <w:r w:rsidRPr="0085351A">
        <w:rPr>
          <w:rFonts w:eastAsia="Perpetua"/>
          <w:lang w:eastAsia="fr-FR"/>
        </w:rPr>
        <w:t>nbQuestion</w:t>
      </w:r>
      <w:proofErr w:type="spellEnd"/>
      <w:r w:rsidRPr="0085351A">
        <w:rPr>
          <w:rFonts w:eastAsia="Perpetua"/>
          <w:lang w:eastAsia="fr-FR"/>
        </w:rPr>
        <w:t>;</w:t>
      </w:r>
    </w:p>
    <w:p w14:paraId="36A89DC7"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this.playerList</w:t>
      </w:r>
      <w:proofErr w:type="spellEnd"/>
      <w:r w:rsidRPr="0085351A">
        <w:rPr>
          <w:rFonts w:eastAsia="Perpetua"/>
          <w:lang w:eastAsia="fr-FR"/>
        </w:rPr>
        <w:t xml:space="preserve"> = new </w:t>
      </w:r>
      <w:proofErr w:type="spellStart"/>
      <w:r w:rsidRPr="0085351A">
        <w:rPr>
          <w:rFonts w:eastAsia="Perpetua"/>
          <w:lang w:eastAsia="fr-FR"/>
        </w:rPr>
        <w:t>ArrayList</w:t>
      </w:r>
      <w:proofErr w:type="spellEnd"/>
      <w:r w:rsidRPr="0085351A">
        <w:rPr>
          <w:rFonts w:eastAsia="Perpetua"/>
          <w:lang w:eastAsia="fr-FR"/>
        </w:rPr>
        <w:t>&lt;Player&gt;();</w:t>
      </w:r>
    </w:p>
    <w:p w14:paraId="7DB9A8FD"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this.playerList.add</w:t>
      </w:r>
      <w:proofErr w:type="spellEnd"/>
      <w:r w:rsidRPr="0085351A">
        <w:rPr>
          <w:rFonts w:eastAsia="Perpetua"/>
          <w:lang w:eastAsia="fr-FR"/>
        </w:rPr>
        <w:t>(leader);</w:t>
      </w:r>
    </w:p>
    <w:p w14:paraId="5694FFF9"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this.time</w:t>
      </w:r>
      <w:proofErr w:type="spellEnd"/>
      <w:r w:rsidRPr="0085351A">
        <w:rPr>
          <w:rFonts w:eastAsia="Perpetua"/>
          <w:lang w:eastAsia="fr-FR"/>
        </w:rPr>
        <w:t xml:space="preserve"> = time;</w:t>
      </w:r>
    </w:p>
    <w:p w14:paraId="2D2CDC48" w14:textId="77777777" w:rsidR="0085351A" w:rsidRPr="0085351A" w:rsidRDefault="0085351A" w:rsidP="0085351A">
      <w:pPr>
        <w:pStyle w:val="Code-2"/>
        <w:rPr>
          <w:rFonts w:eastAsia="Perpetua"/>
          <w:lang w:eastAsia="fr-FR"/>
        </w:rPr>
      </w:pPr>
      <w:r w:rsidRPr="0085351A">
        <w:rPr>
          <w:rFonts w:eastAsia="Perpetua"/>
          <w:lang w:eastAsia="fr-FR"/>
        </w:rPr>
        <w:tab/>
        <w:t>}</w:t>
      </w:r>
    </w:p>
    <w:p w14:paraId="2D0B946B" w14:textId="77777777" w:rsidR="0085351A" w:rsidRPr="0085351A" w:rsidRDefault="0085351A" w:rsidP="0085351A">
      <w:pPr>
        <w:pStyle w:val="Code-2"/>
        <w:rPr>
          <w:rFonts w:eastAsia="Perpetua"/>
          <w:lang w:eastAsia="fr-FR"/>
        </w:rPr>
      </w:pPr>
      <w:r w:rsidRPr="0085351A">
        <w:rPr>
          <w:rFonts w:eastAsia="Perpetua"/>
          <w:lang w:eastAsia="fr-FR"/>
        </w:rPr>
        <w:tab/>
      </w:r>
    </w:p>
    <w:p w14:paraId="304993AE" w14:textId="77777777" w:rsidR="0085351A" w:rsidRPr="0085351A" w:rsidRDefault="0085351A" w:rsidP="0085351A">
      <w:pPr>
        <w:pStyle w:val="Code-2"/>
        <w:rPr>
          <w:rFonts w:eastAsia="Perpetua"/>
          <w:lang w:eastAsia="fr-FR"/>
        </w:rPr>
      </w:pPr>
      <w:r w:rsidRPr="0085351A">
        <w:rPr>
          <w:rFonts w:eastAsia="Perpetua"/>
          <w:lang w:eastAsia="fr-FR"/>
        </w:rPr>
        <w:tab/>
        <w:t xml:space="preserve">public Game(String </w:t>
      </w:r>
      <w:proofErr w:type="spellStart"/>
      <w:r w:rsidRPr="0085351A">
        <w:rPr>
          <w:rFonts w:eastAsia="Perpetua"/>
          <w:lang w:eastAsia="fr-FR"/>
        </w:rPr>
        <w:t>name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idGame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nbQuestion</w:t>
      </w:r>
      <w:proofErr w:type="spellEnd"/>
      <w:r w:rsidRPr="0085351A">
        <w:rPr>
          <w:rFonts w:eastAsia="Perpetua"/>
          <w:lang w:eastAsia="fr-FR"/>
        </w:rPr>
        <w:t>, String time) {</w:t>
      </w:r>
    </w:p>
    <w:p w14:paraId="11B346A4"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t xml:space="preserve">this.name = </w:t>
      </w:r>
      <w:proofErr w:type="spellStart"/>
      <w:r w:rsidRPr="0085351A">
        <w:rPr>
          <w:rFonts w:eastAsia="Perpetua"/>
          <w:lang w:eastAsia="fr-FR"/>
        </w:rPr>
        <w:t>name</w:t>
      </w:r>
      <w:proofErr w:type="spellEnd"/>
      <w:r w:rsidRPr="0085351A">
        <w:rPr>
          <w:rFonts w:eastAsia="Perpetua"/>
          <w:lang w:eastAsia="fr-FR"/>
        </w:rPr>
        <w:t>;</w:t>
      </w:r>
    </w:p>
    <w:p w14:paraId="25A9BF8C"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this.nbQuestion</w:t>
      </w:r>
      <w:proofErr w:type="spellEnd"/>
      <w:r w:rsidRPr="0085351A">
        <w:rPr>
          <w:rFonts w:eastAsia="Perpetua"/>
          <w:lang w:eastAsia="fr-FR"/>
        </w:rPr>
        <w:t xml:space="preserve"> = </w:t>
      </w:r>
      <w:proofErr w:type="spellStart"/>
      <w:r w:rsidRPr="0085351A">
        <w:rPr>
          <w:rFonts w:eastAsia="Perpetua"/>
          <w:lang w:eastAsia="fr-FR"/>
        </w:rPr>
        <w:t>nbQuestion</w:t>
      </w:r>
      <w:proofErr w:type="spellEnd"/>
      <w:r w:rsidRPr="0085351A">
        <w:rPr>
          <w:rFonts w:eastAsia="Perpetua"/>
          <w:lang w:eastAsia="fr-FR"/>
        </w:rPr>
        <w:t>;</w:t>
      </w:r>
    </w:p>
    <w:p w14:paraId="7C2619A6"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this.time</w:t>
      </w:r>
      <w:proofErr w:type="spellEnd"/>
      <w:r w:rsidRPr="0085351A">
        <w:rPr>
          <w:rFonts w:eastAsia="Perpetua"/>
          <w:lang w:eastAsia="fr-FR"/>
        </w:rPr>
        <w:t xml:space="preserve"> = time;</w:t>
      </w:r>
    </w:p>
    <w:p w14:paraId="5CB2F38F"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this.idGame</w:t>
      </w:r>
      <w:proofErr w:type="spellEnd"/>
      <w:r w:rsidRPr="0085351A">
        <w:rPr>
          <w:rFonts w:eastAsia="Perpetua"/>
          <w:lang w:eastAsia="fr-FR"/>
        </w:rPr>
        <w:t xml:space="preserve"> = </w:t>
      </w:r>
      <w:proofErr w:type="spellStart"/>
      <w:r w:rsidRPr="0085351A">
        <w:rPr>
          <w:rFonts w:eastAsia="Perpetua"/>
          <w:lang w:eastAsia="fr-FR"/>
        </w:rPr>
        <w:t>idGame</w:t>
      </w:r>
      <w:proofErr w:type="spellEnd"/>
      <w:r w:rsidRPr="0085351A">
        <w:rPr>
          <w:rFonts w:eastAsia="Perpetua"/>
          <w:lang w:eastAsia="fr-FR"/>
        </w:rPr>
        <w:t>;</w:t>
      </w:r>
    </w:p>
    <w:p w14:paraId="58369156" w14:textId="77777777" w:rsidR="0085351A" w:rsidRPr="0085351A" w:rsidRDefault="0085351A" w:rsidP="0085351A">
      <w:pPr>
        <w:pStyle w:val="Code-2"/>
        <w:rPr>
          <w:rFonts w:eastAsia="Perpetua"/>
          <w:lang w:eastAsia="fr-FR"/>
        </w:rPr>
      </w:pPr>
      <w:r w:rsidRPr="0085351A">
        <w:rPr>
          <w:rFonts w:eastAsia="Perpetua"/>
          <w:lang w:eastAsia="fr-FR"/>
        </w:rPr>
        <w:tab/>
        <w:t>}</w:t>
      </w:r>
    </w:p>
    <w:p w14:paraId="407268A8" w14:textId="77777777" w:rsidR="0085351A" w:rsidRPr="0085351A" w:rsidRDefault="0085351A" w:rsidP="0085351A">
      <w:pPr>
        <w:pStyle w:val="Code-2"/>
        <w:rPr>
          <w:rFonts w:eastAsia="Perpetua"/>
          <w:lang w:eastAsia="fr-FR"/>
        </w:rPr>
      </w:pPr>
      <w:r w:rsidRPr="0085351A">
        <w:rPr>
          <w:rFonts w:eastAsia="Perpetua"/>
          <w:lang w:eastAsia="fr-FR"/>
        </w:rPr>
        <w:tab/>
      </w:r>
    </w:p>
    <w:p w14:paraId="0025DBC3" w14:textId="77777777" w:rsidR="0085351A" w:rsidRPr="0085351A" w:rsidRDefault="0085351A" w:rsidP="0085351A">
      <w:pPr>
        <w:pStyle w:val="Code-2"/>
        <w:rPr>
          <w:rFonts w:eastAsia="Perpetua"/>
          <w:lang w:eastAsia="fr-FR"/>
        </w:rPr>
      </w:pPr>
      <w:r w:rsidRPr="0085351A">
        <w:rPr>
          <w:rFonts w:eastAsia="Perpetua"/>
          <w:lang w:eastAsia="fr-FR"/>
        </w:rPr>
        <w:tab/>
        <w:t>public Game(</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idGame</w:t>
      </w:r>
      <w:proofErr w:type="spellEnd"/>
      <w:r w:rsidRPr="0085351A">
        <w:rPr>
          <w:rFonts w:eastAsia="Perpetua"/>
          <w:lang w:eastAsia="fr-FR"/>
        </w:rPr>
        <w:t xml:space="preserve">, String </w:t>
      </w:r>
      <w:proofErr w:type="spellStart"/>
      <w:r w:rsidRPr="0085351A">
        <w:rPr>
          <w:rFonts w:eastAsia="Perpetua"/>
          <w:lang w:eastAsia="fr-FR"/>
        </w:rPr>
        <w:t>name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idLeader</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&lt;Player&gt; </w:t>
      </w:r>
      <w:proofErr w:type="spellStart"/>
      <w:r w:rsidRPr="0085351A">
        <w:rPr>
          <w:rFonts w:eastAsia="Perpetua"/>
          <w:lang w:eastAsia="fr-FR"/>
        </w:rPr>
        <w:t>playerList</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&lt;Question&gt; </w:t>
      </w:r>
      <w:proofErr w:type="spellStart"/>
      <w:r w:rsidRPr="0085351A">
        <w:rPr>
          <w:rFonts w:eastAsia="Perpetua"/>
          <w:lang w:eastAsia="fr-FR"/>
        </w:rPr>
        <w:t>theQuestions</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nbQuestion</w:t>
      </w:r>
      <w:proofErr w:type="spellEnd"/>
      <w:r w:rsidRPr="0085351A">
        <w:rPr>
          <w:rFonts w:eastAsia="Perpetua"/>
          <w:lang w:eastAsia="fr-FR"/>
        </w:rPr>
        <w:t>, String time) {</w:t>
      </w:r>
    </w:p>
    <w:p w14:paraId="476C7C70"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this.idGame</w:t>
      </w:r>
      <w:proofErr w:type="spellEnd"/>
      <w:r w:rsidRPr="0085351A">
        <w:rPr>
          <w:rFonts w:eastAsia="Perpetua"/>
          <w:lang w:eastAsia="fr-FR"/>
        </w:rPr>
        <w:t xml:space="preserve"> = </w:t>
      </w:r>
      <w:proofErr w:type="spellStart"/>
      <w:r w:rsidRPr="0085351A">
        <w:rPr>
          <w:rFonts w:eastAsia="Perpetua"/>
          <w:lang w:eastAsia="fr-FR"/>
        </w:rPr>
        <w:t>idGame</w:t>
      </w:r>
      <w:proofErr w:type="spellEnd"/>
      <w:r w:rsidRPr="0085351A">
        <w:rPr>
          <w:rFonts w:eastAsia="Perpetua"/>
          <w:lang w:eastAsia="fr-FR"/>
        </w:rPr>
        <w:t>;</w:t>
      </w:r>
    </w:p>
    <w:p w14:paraId="27EEC229"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t xml:space="preserve">this.name = </w:t>
      </w:r>
      <w:proofErr w:type="spellStart"/>
      <w:r w:rsidRPr="0085351A">
        <w:rPr>
          <w:rFonts w:eastAsia="Perpetua"/>
          <w:lang w:eastAsia="fr-FR"/>
        </w:rPr>
        <w:t>name</w:t>
      </w:r>
      <w:proofErr w:type="spellEnd"/>
      <w:r w:rsidRPr="0085351A">
        <w:rPr>
          <w:rFonts w:eastAsia="Perpetua"/>
          <w:lang w:eastAsia="fr-FR"/>
        </w:rPr>
        <w:t>;</w:t>
      </w:r>
    </w:p>
    <w:p w14:paraId="0D9B6F39"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this.idLeader</w:t>
      </w:r>
      <w:proofErr w:type="spellEnd"/>
      <w:r w:rsidRPr="0085351A">
        <w:rPr>
          <w:rFonts w:eastAsia="Perpetua"/>
          <w:lang w:eastAsia="fr-FR"/>
        </w:rPr>
        <w:t xml:space="preserve"> = </w:t>
      </w:r>
      <w:proofErr w:type="spellStart"/>
      <w:r w:rsidRPr="0085351A">
        <w:rPr>
          <w:rFonts w:eastAsia="Perpetua"/>
          <w:lang w:eastAsia="fr-FR"/>
        </w:rPr>
        <w:t>idLeader</w:t>
      </w:r>
      <w:proofErr w:type="spellEnd"/>
      <w:r w:rsidRPr="0085351A">
        <w:rPr>
          <w:rFonts w:eastAsia="Perpetua"/>
          <w:lang w:eastAsia="fr-FR"/>
        </w:rPr>
        <w:t>;</w:t>
      </w:r>
    </w:p>
    <w:p w14:paraId="1F068665"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this.playerList</w:t>
      </w:r>
      <w:proofErr w:type="spellEnd"/>
      <w:r w:rsidRPr="0085351A">
        <w:rPr>
          <w:rFonts w:eastAsia="Perpetua"/>
          <w:lang w:eastAsia="fr-FR"/>
        </w:rPr>
        <w:t xml:space="preserve"> = </w:t>
      </w:r>
      <w:proofErr w:type="spellStart"/>
      <w:r w:rsidRPr="0085351A">
        <w:rPr>
          <w:rFonts w:eastAsia="Perpetua"/>
          <w:lang w:eastAsia="fr-FR"/>
        </w:rPr>
        <w:t>playerList</w:t>
      </w:r>
      <w:proofErr w:type="spellEnd"/>
      <w:r w:rsidRPr="0085351A">
        <w:rPr>
          <w:rFonts w:eastAsia="Perpetua"/>
          <w:lang w:eastAsia="fr-FR"/>
        </w:rPr>
        <w:t>;</w:t>
      </w:r>
    </w:p>
    <w:p w14:paraId="585E9C5E"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this.groupQuestions</w:t>
      </w:r>
      <w:proofErr w:type="spellEnd"/>
      <w:r w:rsidRPr="0085351A">
        <w:rPr>
          <w:rFonts w:eastAsia="Perpetua"/>
          <w:lang w:eastAsia="fr-FR"/>
        </w:rPr>
        <w:t xml:space="preserve"> = </w:t>
      </w:r>
      <w:proofErr w:type="spellStart"/>
      <w:r w:rsidRPr="0085351A">
        <w:rPr>
          <w:rFonts w:eastAsia="Perpetua"/>
          <w:lang w:eastAsia="fr-FR"/>
        </w:rPr>
        <w:t>theQuestions</w:t>
      </w:r>
      <w:proofErr w:type="spellEnd"/>
      <w:r w:rsidRPr="0085351A">
        <w:rPr>
          <w:rFonts w:eastAsia="Perpetua"/>
          <w:lang w:eastAsia="fr-FR"/>
        </w:rPr>
        <w:t>;</w:t>
      </w:r>
    </w:p>
    <w:p w14:paraId="40A1AD85"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this.nbQuestion</w:t>
      </w:r>
      <w:proofErr w:type="spellEnd"/>
      <w:r w:rsidRPr="0085351A">
        <w:rPr>
          <w:rFonts w:eastAsia="Perpetua"/>
          <w:lang w:eastAsia="fr-FR"/>
        </w:rPr>
        <w:t xml:space="preserve"> = </w:t>
      </w:r>
      <w:proofErr w:type="spellStart"/>
      <w:r w:rsidRPr="0085351A">
        <w:rPr>
          <w:rFonts w:eastAsia="Perpetua"/>
          <w:lang w:eastAsia="fr-FR"/>
        </w:rPr>
        <w:t>nbQuestion</w:t>
      </w:r>
      <w:proofErr w:type="spellEnd"/>
      <w:r w:rsidRPr="0085351A">
        <w:rPr>
          <w:rFonts w:eastAsia="Perpetua"/>
          <w:lang w:eastAsia="fr-FR"/>
        </w:rPr>
        <w:t>;</w:t>
      </w:r>
    </w:p>
    <w:p w14:paraId="158AAC53"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this.time</w:t>
      </w:r>
      <w:proofErr w:type="spellEnd"/>
      <w:r w:rsidRPr="0085351A">
        <w:rPr>
          <w:rFonts w:eastAsia="Perpetua"/>
          <w:lang w:eastAsia="fr-FR"/>
        </w:rPr>
        <w:t xml:space="preserve"> = time;</w:t>
      </w:r>
    </w:p>
    <w:p w14:paraId="040199F0" w14:textId="77777777" w:rsidR="0085351A" w:rsidRPr="0085351A" w:rsidRDefault="0085351A" w:rsidP="0085351A">
      <w:pPr>
        <w:pStyle w:val="Code-2"/>
        <w:rPr>
          <w:rFonts w:eastAsia="Perpetua"/>
          <w:lang w:eastAsia="fr-FR"/>
        </w:rPr>
      </w:pPr>
      <w:r w:rsidRPr="0085351A">
        <w:rPr>
          <w:rFonts w:eastAsia="Perpetua"/>
          <w:lang w:eastAsia="fr-FR"/>
        </w:rPr>
        <w:tab/>
        <w:t>}</w:t>
      </w:r>
    </w:p>
    <w:p w14:paraId="4C7B3EFD" w14:textId="77777777" w:rsidR="0085351A" w:rsidRPr="0085351A" w:rsidRDefault="0085351A" w:rsidP="0085351A">
      <w:pPr>
        <w:pStyle w:val="Code-2"/>
        <w:rPr>
          <w:rFonts w:eastAsia="Perpetua"/>
          <w:lang w:eastAsia="fr-FR"/>
        </w:rPr>
      </w:pPr>
      <w:r w:rsidRPr="0085351A">
        <w:rPr>
          <w:rFonts w:eastAsia="Perpetua"/>
          <w:lang w:eastAsia="fr-FR"/>
        </w:rPr>
        <w:tab/>
      </w:r>
    </w:p>
    <w:p w14:paraId="2F2C4F98" w14:textId="77777777" w:rsidR="0085351A" w:rsidRPr="0085351A" w:rsidRDefault="0085351A" w:rsidP="0085351A">
      <w:pPr>
        <w:pStyle w:val="Code-2"/>
        <w:rPr>
          <w:rFonts w:eastAsia="Perpetua"/>
          <w:lang w:eastAsia="fr-FR"/>
        </w:rPr>
      </w:pPr>
      <w:r w:rsidRPr="0085351A">
        <w:rPr>
          <w:rFonts w:eastAsia="Perpetua"/>
          <w:lang w:eastAsia="fr-FR"/>
        </w:rPr>
        <w:tab/>
        <w:t>public Game(</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idGame</w:t>
      </w:r>
      <w:proofErr w:type="spellEnd"/>
      <w:r w:rsidRPr="0085351A">
        <w:rPr>
          <w:rFonts w:eastAsia="Perpetua"/>
          <w:lang w:eastAsia="fr-FR"/>
        </w:rPr>
        <w:t xml:space="preserve">, String </w:t>
      </w:r>
      <w:proofErr w:type="spellStart"/>
      <w:r w:rsidRPr="0085351A">
        <w:rPr>
          <w:rFonts w:eastAsia="Perpetua"/>
          <w:lang w:eastAsia="fr-FR"/>
        </w:rPr>
        <w:t>name</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idLeader</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&lt;Player&gt; </w:t>
      </w:r>
      <w:proofErr w:type="spellStart"/>
      <w:r w:rsidRPr="0085351A">
        <w:rPr>
          <w:rFonts w:eastAsia="Perpetua"/>
          <w:lang w:eastAsia="fr-FR"/>
        </w:rPr>
        <w:t>playerList</w:t>
      </w:r>
      <w:proofErr w:type="spellEnd"/>
      <w:r w:rsidRPr="0085351A">
        <w:rPr>
          <w:rFonts w:eastAsia="Perpetua"/>
          <w:lang w:eastAsia="fr-FR"/>
        </w:rPr>
        <w:t xml:space="preserve">, </w:t>
      </w:r>
      <w:proofErr w:type="spellStart"/>
      <w:r w:rsidRPr="0085351A">
        <w:rPr>
          <w:rFonts w:eastAsia="Perpetua"/>
          <w:lang w:eastAsia="fr-FR"/>
        </w:rPr>
        <w:t>ArrayList</w:t>
      </w:r>
      <w:proofErr w:type="spellEnd"/>
      <w:r w:rsidRPr="0085351A">
        <w:rPr>
          <w:rFonts w:eastAsia="Perpetua"/>
          <w:lang w:eastAsia="fr-FR"/>
        </w:rPr>
        <w:t xml:space="preserve">&lt;Question&gt; </w:t>
      </w:r>
      <w:proofErr w:type="spellStart"/>
      <w:r w:rsidRPr="0085351A">
        <w:rPr>
          <w:rFonts w:eastAsia="Perpetua"/>
          <w:lang w:eastAsia="fr-FR"/>
        </w:rPr>
        <w:t>theQuestions</w:t>
      </w:r>
      <w:proofErr w:type="spellEnd"/>
      <w:r w:rsidRPr="0085351A">
        <w:rPr>
          <w:rFonts w:eastAsia="Perpetua"/>
          <w:lang w:eastAsia="fr-FR"/>
        </w:rPr>
        <w:t xml:space="preserve">,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nbQuestion</w:t>
      </w:r>
      <w:proofErr w:type="spellEnd"/>
      <w:r w:rsidRPr="0085351A">
        <w:rPr>
          <w:rFonts w:eastAsia="Perpetua"/>
          <w:lang w:eastAsia="fr-FR"/>
        </w:rPr>
        <w:t xml:space="preserve">, String time, Connection </w:t>
      </w:r>
      <w:proofErr w:type="spellStart"/>
      <w:r w:rsidRPr="0085351A">
        <w:rPr>
          <w:rFonts w:eastAsia="Perpetua"/>
          <w:lang w:eastAsia="fr-FR"/>
        </w:rPr>
        <w:t>connection</w:t>
      </w:r>
      <w:proofErr w:type="spellEnd"/>
      <w:r w:rsidRPr="0085351A">
        <w:rPr>
          <w:rFonts w:eastAsia="Perpetua"/>
          <w:lang w:eastAsia="fr-FR"/>
        </w:rPr>
        <w:t>) {</w:t>
      </w:r>
    </w:p>
    <w:p w14:paraId="51F65255"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this.idGame</w:t>
      </w:r>
      <w:proofErr w:type="spellEnd"/>
      <w:r w:rsidRPr="0085351A">
        <w:rPr>
          <w:rFonts w:eastAsia="Perpetua"/>
          <w:lang w:eastAsia="fr-FR"/>
        </w:rPr>
        <w:t xml:space="preserve"> = </w:t>
      </w:r>
      <w:proofErr w:type="spellStart"/>
      <w:r w:rsidRPr="0085351A">
        <w:rPr>
          <w:rFonts w:eastAsia="Perpetua"/>
          <w:lang w:eastAsia="fr-FR"/>
        </w:rPr>
        <w:t>idGame</w:t>
      </w:r>
      <w:proofErr w:type="spellEnd"/>
      <w:r w:rsidRPr="0085351A">
        <w:rPr>
          <w:rFonts w:eastAsia="Perpetua"/>
          <w:lang w:eastAsia="fr-FR"/>
        </w:rPr>
        <w:t>;</w:t>
      </w:r>
    </w:p>
    <w:p w14:paraId="71C17818"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t xml:space="preserve">this.name = </w:t>
      </w:r>
      <w:proofErr w:type="spellStart"/>
      <w:r w:rsidRPr="0085351A">
        <w:rPr>
          <w:rFonts w:eastAsia="Perpetua"/>
          <w:lang w:eastAsia="fr-FR"/>
        </w:rPr>
        <w:t>name</w:t>
      </w:r>
      <w:proofErr w:type="spellEnd"/>
      <w:r w:rsidRPr="0085351A">
        <w:rPr>
          <w:rFonts w:eastAsia="Perpetua"/>
          <w:lang w:eastAsia="fr-FR"/>
        </w:rPr>
        <w:t>;</w:t>
      </w:r>
    </w:p>
    <w:p w14:paraId="26291C2B"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this.idLeader</w:t>
      </w:r>
      <w:proofErr w:type="spellEnd"/>
      <w:r w:rsidRPr="0085351A">
        <w:rPr>
          <w:rFonts w:eastAsia="Perpetua"/>
          <w:lang w:eastAsia="fr-FR"/>
        </w:rPr>
        <w:t xml:space="preserve"> = </w:t>
      </w:r>
      <w:proofErr w:type="spellStart"/>
      <w:r w:rsidRPr="0085351A">
        <w:rPr>
          <w:rFonts w:eastAsia="Perpetua"/>
          <w:lang w:eastAsia="fr-FR"/>
        </w:rPr>
        <w:t>idLeader</w:t>
      </w:r>
      <w:proofErr w:type="spellEnd"/>
      <w:r w:rsidRPr="0085351A">
        <w:rPr>
          <w:rFonts w:eastAsia="Perpetua"/>
          <w:lang w:eastAsia="fr-FR"/>
        </w:rPr>
        <w:t>;</w:t>
      </w:r>
    </w:p>
    <w:p w14:paraId="122A6362"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this.playerList</w:t>
      </w:r>
      <w:proofErr w:type="spellEnd"/>
      <w:r w:rsidRPr="0085351A">
        <w:rPr>
          <w:rFonts w:eastAsia="Perpetua"/>
          <w:lang w:eastAsia="fr-FR"/>
        </w:rPr>
        <w:t xml:space="preserve"> = </w:t>
      </w:r>
      <w:proofErr w:type="spellStart"/>
      <w:r w:rsidRPr="0085351A">
        <w:rPr>
          <w:rFonts w:eastAsia="Perpetua"/>
          <w:lang w:eastAsia="fr-FR"/>
        </w:rPr>
        <w:t>playerList</w:t>
      </w:r>
      <w:proofErr w:type="spellEnd"/>
      <w:r w:rsidRPr="0085351A">
        <w:rPr>
          <w:rFonts w:eastAsia="Perpetua"/>
          <w:lang w:eastAsia="fr-FR"/>
        </w:rPr>
        <w:t>;</w:t>
      </w:r>
    </w:p>
    <w:p w14:paraId="7F335E32"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this.groupQuestions</w:t>
      </w:r>
      <w:proofErr w:type="spellEnd"/>
      <w:r w:rsidRPr="0085351A">
        <w:rPr>
          <w:rFonts w:eastAsia="Perpetua"/>
          <w:lang w:eastAsia="fr-FR"/>
        </w:rPr>
        <w:t xml:space="preserve"> = </w:t>
      </w:r>
      <w:proofErr w:type="spellStart"/>
      <w:r w:rsidRPr="0085351A">
        <w:rPr>
          <w:rFonts w:eastAsia="Perpetua"/>
          <w:lang w:eastAsia="fr-FR"/>
        </w:rPr>
        <w:t>theQuestions</w:t>
      </w:r>
      <w:proofErr w:type="spellEnd"/>
      <w:r w:rsidRPr="0085351A">
        <w:rPr>
          <w:rFonts w:eastAsia="Perpetua"/>
          <w:lang w:eastAsia="fr-FR"/>
        </w:rPr>
        <w:t>;</w:t>
      </w:r>
    </w:p>
    <w:p w14:paraId="70B19BD2"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this.nbQuestion</w:t>
      </w:r>
      <w:proofErr w:type="spellEnd"/>
      <w:r w:rsidRPr="0085351A">
        <w:rPr>
          <w:rFonts w:eastAsia="Perpetua"/>
          <w:lang w:eastAsia="fr-FR"/>
        </w:rPr>
        <w:t xml:space="preserve"> = </w:t>
      </w:r>
      <w:proofErr w:type="spellStart"/>
      <w:r w:rsidRPr="0085351A">
        <w:rPr>
          <w:rFonts w:eastAsia="Perpetua"/>
          <w:lang w:eastAsia="fr-FR"/>
        </w:rPr>
        <w:t>nbQuestion</w:t>
      </w:r>
      <w:proofErr w:type="spellEnd"/>
      <w:r w:rsidRPr="0085351A">
        <w:rPr>
          <w:rFonts w:eastAsia="Perpetua"/>
          <w:lang w:eastAsia="fr-FR"/>
        </w:rPr>
        <w:t>;</w:t>
      </w:r>
    </w:p>
    <w:p w14:paraId="68B3CAA3"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this.lesConnections</w:t>
      </w:r>
      <w:proofErr w:type="spellEnd"/>
      <w:r w:rsidRPr="0085351A">
        <w:rPr>
          <w:rFonts w:eastAsia="Perpetua"/>
          <w:lang w:eastAsia="fr-FR"/>
        </w:rPr>
        <w:t xml:space="preserve"> = new </w:t>
      </w:r>
      <w:proofErr w:type="spellStart"/>
      <w:r w:rsidRPr="0085351A">
        <w:rPr>
          <w:rFonts w:eastAsia="Perpetua"/>
          <w:lang w:eastAsia="fr-FR"/>
        </w:rPr>
        <w:t>ArrayList</w:t>
      </w:r>
      <w:proofErr w:type="spellEnd"/>
      <w:r w:rsidRPr="0085351A">
        <w:rPr>
          <w:rFonts w:eastAsia="Perpetua"/>
          <w:lang w:eastAsia="fr-FR"/>
        </w:rPr>
        <w:t>&lt;Connection&gt;();</w:t>
      </w:r>
    </w:p>
    <w:p w14:paraId="5471B916"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this.lesConnections.add</w:t>
      </w:r>
      <w:proofErr w:type="spellEnd"/>
      <w:r w:rsidRPr="0085351A">
        <w:rPr>
          <w:rFonts w:eastAsia="Perpetua"/>
          <w:lang w:eastAsia="fr-FR"/>
        </w:rPr>
        <w:t>(</w:t>
      </w:r>
      <w:proofErr w:type="spellStart"/>
      <w:r w:rsidRPr="0085351A">
        <w:rPr>
          <w:rFonts w:eastAsia="Perpetua"/>
          <w:lang w:eastAsia="fr-FR"/>
        </w:rPr>
        <w:t>connection</w:t>
      </w:r>
      <w:proofErr w:type="spellEnd"/>
      <w:r w:rsidRPr="0085351A">
        <w:rPr>
          <w:rFonts w:eastAsia="Perpetua"/>
          <w:lang w:eastAsia="fr-FR"/>
        </w:rPr>
        <w:t>);</w:t>
      </w:r>
      <w:r w:rsidRPr="0085351A">
        <w:rPr>
          <w:rFonts w:eastAsia="Perpetua"/>
          <w:lang w:eastAsia="fr-FR"/>
        </w:rPr>
        <w:tab/>
      </w:r>
    </w:p>
    <w:p w14:paraId="29D67415"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this.time</w:t>
      </w:r>
      <w:proofErr w:type="spellEnd"/>
      <w:r w:rsidRPr="0085351A">
        <w:rPr>
          <w:rFonts w:eastAsia="Perpetua"/>
          <w:lang w:eastAsia="fr-FR"/>
        </w:rPr>
        <w:t xml:space="preserve"> = time;</w:t>
      </w:r>
    </w:p>
    <w:p w14:paraId="23302378"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this.statusGame</w:t>
      </w:r>
      <w:proofErr w:type="spellEnd"/>
      <w:r w:rsidRPr="0085351A">
        <w:rPr>
          <w:rFonts w:eastAsia="Perpetua"/>
          <w:lang w:eastAsia="fr-FR"/>
        </w:rPr>
        <w:t xml:space="preserve"> = 1;</w:t>
      </w:r>
    </w:p>
    <w:p w14:paraId="08CD8445" w14:textId="77777777" w:rsidR="0085351A" w:rsidRPr="0085351A" w:rsidRDefault="0085351A" w:rsidP="0085351A">
      <w:pPr>
        <w:pStyle w:val="Code-2"/>
        <w:rPr>
          <w:rFonts w:eastAsia="Perpetua"/>
          <w:lang w:eastAsia="fr-FR"/>
        </w:rPr>
      </w:pPr>
      <w:r w:rsidRPr="0085351A">
        <w:rPr>
          <w:rFonts w:eastAsia="Perpetua"/>
          <w:lang w:eastAsia="fr-FR"/>
        </w:rPr>
        <w:tab/>
        <w:t>}</w:t>
      </w:r>
    </w:p>
    <w:p w14:paraId="4F57FE18" w14:textId="77777777" w:rsidR="0085351A" w:rsidRPr="0085351A" w:rsidRDefault="0085351A" w:rsidP="0085351A">
      <w:pPr>
        <w:pStyle w:val="Code-2"/>
        <w:rPr>
          <w:rFonts w:eastAsia="Perpetua"/>
          <w:lang w:eastAsia="fr-FR"/>
        </w:rPr>
      </w:pPr>
    </w:p>
    <w:p w14:paraId="7DBBACF1" w14:textId="77777777" w:rsidR="0085351A" w:rsidRPr="0085351A" w:rsidRDefault="0085351A" w:rsidP="0085351A">
      <w:pPr>
        <w:pStyle w:val="Code-2"/>
        <w:rPr>
          <w:rFonts w:eastAsia="Perpetua"/>
          <w:lang w:eastAsia="fr-FR"/>
        </w:rPr>
      </w:pPr>
      <w:r w:rsidRPr="0085351A">
        <w:rPr>
          <w:rFonts w:eastAsia="Perpetua"/>
          <w:lang w:eastAsia="fr-FR"/>
        </w:rPr>
        <w:tab/>
        <w:t xml:space="preserve">public </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getIdGame</w:t>
      </w:r>
      <w:proofErr w:type="spellEnd"/>
      <w:r w:rsidRPr="0085351A">
        <w:rPr>
          <w:rFonts w:eastAsia="Perpetua"/>
          <w:lang w:eastAsia="fr-FR"/>
        </w:rPr>
        <w:t>() {</w:t>
      </w:r>
    </w:p>
    <w:p w14:paraId="23E68BAB"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t xml:space="preserve">return </w:t>
      </w:r>
      <w:proofErr w:type="spellStart"/>
      <w:r w:rsidRPr="0085351A">
        <w:rPr>
          <w:rFonts w:eastAsia="Perpetua"/>
          <w:lang w:eastAsia="fr-FR"/>
        </w:rPr>
        <w:t>idGame</w:t>
      </w:r>
      <w:proofErr w:type="spellEnd"/>
      <w:r w:rsidRPr="0085351A">
        <w:rPr>
          <w:rFonts w:eastAsia="Perpetua"/>
          <w:lang w:eastAsia="fr-FR"/>
        </w:rPr>
        <w:t>;</w:t>
      </w:r>
    </w:p>
    <w:p w14:paraId="5E88EB2C" w14:textId="77777777" w:rsidR="0085351A" w:rsidRPr="0085351A" w:rsidRDefault="0085351A" w:rsidP="0085351A">
      <w:pPr>
        <w:pStyle w:val="Code-2"/>
        <w:rPr>
          <w:rFonts w:eastAsia="Perpetua"/>
          <w:lang w:eastAsia="fr-FR"/>
        </w:rPr>
      </w:pPr>
      <w:r w:rsidRPr="0085351A">
        <w:rPr>
          <w:rFonts w:eastAsia="Perpetua"/>
          <w:lang w:eastAsia="fr-FR"/>
        </w:rPr>
        <w:tab/>
        <w:t>}</w:t>
      </w:r>
    </w:p>
    <w:p w14:paraId="45B2DED6" w14:textId="77777777" w:rsidR="0085351A" w:rsidRPr="0085351A" w:rsidRDefault="0085351A" w:rsidP="0085351A">
      <w:pPr>
        <w:pStyle w:val="Code-2"/>
        <w:rPr>
          <w:rFonts w:eastAsia="Perpetua"/>
          <w:lang w:eastAsia="fr-FR"/>
        </w:rPr>
      </w:pPr>
    </w:p>
    <w:p w14:paraId="7A1B8823" w14:textId="77777777" w:rsidR="0085351A" w:rsidRPr="0085351A" w:rsidRDefault="0085351A" w:rsidP="0085351A">
      <w:pPr>
        <w:pStyle w:val="Code-2"/>
        <w:rPr>
          <w:rFonts w:eastAsia="Perpetua"/>
          <w:lang w:eastAsia="fr-FR"/>
        </w:rPr>
      </w:pPr>
      <w:r w:rsidRPr="0085351A">
        <w:rPr>
          <w:rFonts w:eastAsia="Perpetua"/>
          <w:lang w:eastAsia="fr-FR"/>
        </w:rPr>
        <w:tab/>
        <w:t xml:space="preserve">public </w:t>
      </w:r>
      <w:proofErr w:type="spellStart"/>
      <w:r w:rsidRPr="0085351A">
        <w:rPr>
          <w:rFonts w:eastAsia="Perpetua"/>
          <w:lang w:eastAsia="fr-FR"/>
        </w:rPr>
        <w:t>void</w:t>
      </w:r>
      <w:proofErr w:type="spellEnd"/>
      <w:r w:rsidRPr="0085351A">
        <w:rPr>
          <w:rFonts w:eastAsia="Perpetua"/>
          <w:lang w:eastAsia="fr-FR"/>
        </w:rPr>
        <w:t xml:space="preserve"> </w:t>
      </w:r>
      <w:proofErr w:type="spellStart"/>
      <w:r w:rsidRPr="0085351A">
        <w:rPr>
          <w:rFonts w:eastAsia="Perpetua"/>
          <w:lang w:eastAsia="fr-FR"/>
        </w:rPr>
        <w:t>setIdGame</w:t>
      </w:r>
      <w:proofErr w:type="spellEnd"/>
      <w:r w:rsidRPr="0085351A">
        <w:rPr>
          <w:rFonts w:eastAsia="Perpetua"/>
          <w:lang w:eastAsia="fr-FR"/>
        </w:rPr>
        <w:t>(</w:t>
      </w:r>
      <w:proofErr w:type="spellStart"/>
      <w:r w:rsidRPr="0085351A">
        <w:rPr>
          <w:rFonts w:eastAsia="Perpetua"/>
          <w:lang w:eastAsia="fr-FR"/>
        </w:rPr>
        <w:t>int</w:t>
      </w:r>
      <w:proofErr w:type="spellEnd"/>
      <w:r w:rsidRPr="0085351A">
        <w:rPr>
          <w:rFonts w:eastAsia="Perpetua"/>
          <w:lang w:eastAsia="fr-FR"/>
        </w:rPr>
        <w:t xml:space="preserve"> </w:t>
      </w:r>
      <w:proofErr w:type="spellStart"/>
      <w:r w:rsidRPr="0085351A">
        <w:rPr>
          <w:rFonts w:eastAsia="Perpetua"/>
          <w:lang w:eastAsia="fr-FR"/>
        </w:rPr>
        <w:t>idGame</w:t>
      </w:r>
      <w:proofErr w:type="spellEnd"/>
      <w:r w:rsidRPr="0085351A">
        <w:rPr>
          <w:rFonts w:eastAsia="Perpetua"/>
          <w:lang w:eastAsia="fr-FR"/>
        </w:rPr>
        <w:t>) {</w:t>
      </w:r>
    </w:p>
    <w:p w14:paraId="0D42A319" w14:textId="77777777" w:rsidR="0085351A" w:rsidRPr="0085351A" w:rsidRDefault="0085351A" w:rsidP="0085351A">
      <w:pPr>
        <w:pStyle w:val="Code-2"/>
        <w:rPr>
          <w:rFonts w:eastAsia="Perpetua"/>
          <w:lang w:eastAsia="fr-FR"/>
        </w:rPr>
      </w:pPr>
      <w:r w:rsidRPr="0085351A">
        <w:rPr>
          <w:rFonts w:eastAsia="Perpetua"/>
          <w:lang w:eastAsia="fr-FR"/>
        </w:rPr>
        <w:tab/>
      </w:r>
      <w:r w:rsidRPr="0085351A">
        <w:rPr>
          <w:rFonts w:eastAsia="Perpetua"/>
          <w:lang w:eastAsia="fr-FR"/>
        </w:rPr>
        <w:tab/>
      </w:r>
      <w:proofErr w:type="spellStart"/>
      <w:r w:rsidRPr="0085351A">
        <w:rPr>
          <w:rFonts w:eastAsia="Perpetua"/>
          <w:lang w:eastAsia="fr-FR"/>
        </w:rPr>
        <w:t>this.idGame</w:t>
      </w:r>
      <w:proofErr w:type="spellEnd"/>
      <w:r w:rsidRPr="0085351A">
        <w:rPr>
          <w:rFonts w:eastAsia="Perpetua"/>
          <w:lang w:eastAsia="fr-FR"/>
        </w:rPr>
        <w:t xml:space="preserve"> = </w:t>
      </w:r>
      <w:proofErr w:type="spellStart"/>
      <w:r w:rsidRPr="0085351A">
        <w:rPr>
          <w:rFonts w:eastAsia="Perpetua"/>
          <w:lang w:eastAsia="fr-FR"/>
        </w:rPr>
        <w:t>idGame</w:t>
      </w:r>
      <w:proofErr w:type="spellEnd"/>
      <w:r w:rsidRPr="0085351A">
        <w:rPr>
          <w:rFonts w:eastAsia="Perpetua"/>
          <w:lang w:eastAsia="fr-FR"/>
        </w:rPr>
        <w:t>;</w:t>
      </w:r>
    </w:p>
    <w:p w14:paraId="5077BDA3" w14:textId="77777777" w:rsidR="0085351A" w:rsidRPr="0085351A" w:rsidRDefault="0085351A" w:rsidP="0085351A">
      <w:pPr>
        <w:pStyle w:val="Code-2"/>
        <w:rPr>
          <w:rFonts w:eastAsia="Perpetua"/>
          <w:lang w:eastAsia="fr-FR"/>
        </w:rPr>
      </w:pPr>
      <w:r w:rsidRPr="0085351A">
        <w:rPr>
          <w:rFonts w:eastAsia="Perpetua"/>
          <w:lang w:eastAsia="fr-FR"/>
        </w:rPr>
        <w:tab/>
        <w:t>}</w:t>
      </w:r>
    </w:p>
    <w:p w14:paraId="53509390" w14:textId="25B4A16D" w:rsidR="0085351A" w:rsidRPr="0085351A" w:rsidRDefault="0085351A" w:rsidP="0085351A">
      <w:pPr>
        <w:pStyle w:val="Code-2"/>
        <w:rPr>
          <w:rFonts w:eastAsia="Perpetua"/>
          <w:lang w:eastAsia="fr-FR"/>
        </w:rPr>
      </w:pPr>
      <w:r>
        <w:rPr>
          <w:rFonts w:eastAsia="Perpetua"/>
          <w:lang w:eastAsia="fr-FR"/>
        </w:rPr>
        <w:tab/>
        <w:t>[…]</w:t>
      </w:r>
      <w:r w:rsidRPr="0085351A">
        <w:rPr>
          <w:rFonts w:eastAsia="Perpetua"/>
          <w:lang w:eastAsia="fr-FR"/>
        </w:rPr>
        <w:tab/>
      </w:r>
    </w:p>
    <w:p w14:paraId="5972C7E6" w14:textId="5539CD48" w:rsidR="00E91AAC" w:rsidRDefault="0085351A" w:rsidP="0085351A">
      <w:pPr>
        <w:pStyle w:val="Code-2"/>
        <w:rPr>
          <w:rFonts w:eastAsia="Perpetua"/>
          <w:lang w:eastAsia="fr-FR"/>
        </w:rPr>
      </w:pPr>
      <w:r w:rsidRPr="0085351A">
        <w:rPr>
          <w:rFonts w:eastAsia="Perpetua"/>
          <w:lang w:eastAsia="fr-FR"/>
        </w:rPr>
        <w:t>}</w:t>
      </w:r>
    </w:p>
    <w:p w14:paraId="7A812BFD" w14:textId="77777777" w:rsidR="0085351A" w:rsidRDefault="0085351A" w:rsidP="00E91AAC">
      <w:pPr>
        <w:pStyle w:val="Code-2"/>
        <w:rPr>
          <w:rFonts w:eastAsia="Perpetua"/>
          <w:lang w:eastAsia="fr-FR"/>
        </w:rPr>
      </w:pPr>
    </w:p>
    <w:p w14:paraId="236B99D9" w14:textId="77777777" w:rsidR="000A194E" w:rsidRDefault="00D533C4" w:rsidP="000A194E">
      <w:pPr>
        <w:pStyle w:val="Titre1"/>
      </w:pPr>
      <w:bookmarkStart w:id="10" w:name="_Toc133046384"/>
      <w:r>
        <w:t>Accès aux données</w:t>
      </w:r>
      <w:bookmarkEnd w:id="10"/>
    </w:p>
    <w:p w14:paraId="71F9E4C2" w14:textId="77777777" w:rsidR="00A37B56" w:rsidRDefault="00A37B56" w:rsidP="00A37B56">
      <w:pPr>
        <w:pStyle w:val="Titre2"/>
      </w:pPr>
      <w:bookmarkStart w:id="11" w:name="_Toc133046385"/>
      <w:r>
        <w:lastRenderedPageBreak/>
        <w:t>Lire un fichier PROPERTIES</w:t>
      </w:r>
      <w:r w:rsidR="00BE311B">
        <w:rPr>
          <w:rStyle w:val="Appelnotedebasdep"/>
        </w:rPr>
        <w:footnoteReference w:id="3"/>
      </w:r>
      <w:bookmarkEnd w:id="11"/>
    </w:p>
    <w:p w14:paraId="1AC9D8E5" w14:textId="77777777" w:rsidR="00FE0A2E" w:rsidRDefault="00FE0A2E" w:rsidP="00FE0A2E">
      <w:r>
        <w:t xml:space="preserve">Un fichier de propriétés se compose de paires clé-valeur de types de string qui peuvent avoir n'importe quelle extension, bien que </w:t>
      </w:r>
      <w:r w:rsidRPr="00142E80">
        <w:rPr>
          <w:rStyle w:val="Texte-CodeCar"/>
        </w:rPr>
        <w:t>.</w:t>
      </w:r>
      <w:proofErr w:type="spellStart"/>
      <w:r w:rsidRPr="00142E80">
        <w:rPr>
          <w:rStyle w:val="Texte-CodeCar"/>
        </w:rPr>
        <w:t>properties</w:t>
      </w:r>
      <w:proofErr w:type="spellEnd"/>
      <w:r>
        <w:t xml:space="preserve"> est recommandé pour les distinguer facilement des autres fichiers.</w:t>
      </w:r>
      <w:r w:rsidR="00BE623A">
        <w:t xml:space="preserve"> Un fichier de propriétés </w:t>
      </w:r>
      <w:r w:rsidR="00BE623A" w:rsidRPr="00BE623A">
        <w:t>permet aux technologies compatibles de stocker les paramètres de configuration d'un logiciel. Ils sont également utilisés afin de stocker les chaînes de caractères standardisées</w:t>
      </w:r>
      <w:r w:rsidR="00BE311B">
        <w:t>,</w:t>
      </w:r>
      <w:r w:rsidR="00BE623A" w:rsidRPr="00BE623A">
        <w:t xml:space="preserve"> ils sont connus comme des </w:t>
      </w:r>
      <w:proofErr w:type="spellStart"/>
      <w:r w:rsidR="00BE623A" w:rsidRPr="00BE623A">
        <w:t>Property</w:t>
      </w:r>
      <w:proofErr w:type="spellEnd"/>
      <w:r w:rsidR="00BE623A" w:rsidRPr="00BE623A">
        <w:t xml:space="preserve"> Resource Bundles.</w:t>
      </w:r>
    </w:p>
    <w:p w14:paraId="4C928AC1" w14:textId="77777777" w:rsidR="00FE0A2E" w:rsidRDefault="00FE0A2E" w:rsidP="00FE0A2E"/>
    <w:p w14:paraId="2CE1E57B" w14:textId="77777777" w:rsidR="00FE0A2E" w:rsidRDefault="00FE0A2E" w:rsidP="00FE0A2E">
      <w:r>
        <w:t xml:space="preserve">Nous pouvons lire les fichiers de propriétés en Java en utilisant le </w:t>
      </w:r>
      <w:proofErr w:type="spellStart"/>
      <w:r w:rsidRPr="00FE0A2E">
        <w:rPr>
          <w:rStyle w:val="Texte-CodeCar"/>
        </w:rPr>
        <w:t>Properties</w:t>
      </w:r>
      <w:proofErr w:type="spellEnd"/>
      <w:r>
        <w:t xml:space="preserve"> classer. La </w:t>
      </w:r>
      <w:proofErr w:type="spellStart"/>
      <w:r w:rsidRPr="00FE0A2E">
        <w:rPr>
          <w:rStyle w:val="Texte-CodeCar"/>
        </w:rPr>
        <w:t>Properties</w:t>
      </w:r>
      <w:proofErr w:type="spellEnd"/>
      <w:r>
        <w:t xml:space="preserve"> classe représente un ensemble persistant de propriétés qui peuvent être chargées à partir d'un flux à l'aide de son </w:t>
      </w:r>
      <w:proofErr w:type="spellStart"/>
      <w:r w:rsidRPr="00FE0A2E">
        <w:rPr>
          <w:rStyle w:val="Texte-CodeCar"/>
        </w:rPr>
        <w:t>load</w:t>
      </w:r>
      <w:proofErr w:type="spellEnd"/>
      <w:r w:rsidRPr="00FE0A2E">
        <w:rPr>
          <w:rStyle w:val="Texte-CodeCar"/>
        </w:rPr>
        <w:t>()</w:t>
      </w:r>
      <w:r>
        <w:t xml:space="preserve"> méthode :</w:t>
      </w:r>
    </w:p>
    <w:p w14:paraId="712D7194" w14:textId="77777777" w:rsidR="00FE0A2E" w:rsidRDefault="00FE0A2E" w:rsidP="00FE0A2E"/>
    <w:p w14:paraId="776B290F" w14:textId="77777777" w:rsidR="00FE0A2E" w:rsidRPr="00FE0A2E" w:rsidRDefault="00FE0A2E" w:rsidP="00FE0A2E">
      <w:pPr>
        <w:pStyle w:val="Code-2"/>
        <w:rPr>
          <w:rFonts w:eastAsia="Perpetua"/>
          <w:lang w:val="en-US" w:eastAsia="fr-FR"/>
        </w:rPr>
      </w:pPr>
      <w:r>
        <w:rPr>
          <w:rFonts w:eastAsia="Perpetua"/>
          <w:lang w:eastAsia="fr-FR"/>
        </w:rPr>
        <w:tab/>
      </w:r>
      <w:r w:rsidRPr="00FE0A2E">
        <w:rPr>
          <w:rFonts w:eastAsia="Perpetua"/>
          <w:lang w:val="en-US" w:eastAsia="fr-FR"/>
        </w:rPr>
        <w:t xml:space="preserve">Properties </w:t>
      </w:r>
      <w:proofErr w:type="spellStart"/>
      <w:r w:rsidRPr="00FE0A2E">
        <w:rPr>
          <w:rFonts w:eastAsia="Perpetua"/>
          <w:color w:val="6A3E3E"/>
          <w:lang w:val="en-US" w:eastAsia="fr-FR"/>
        </w:rPr>
        <w:t>properties</w:t>
      </w:r>
      <w:proofErr w:type="spellEnd"/>
      <w:r w:rsidRPr="00FE0A2E">
        <w:rPr>
          <w:rFonts w:eastAsia="Perpetua"/>
          <w:lang w:val="en-US" w:eastAsia="fr-FR"/>
        </w:rPr>
        <w:t xml:space="preserve"> = </w:t>
      </w:r>
      <w:r w:rsidRPr="00FE0A2E">
        <w:rPr>
          <w:rFonts w:eastAsia="Perpetua"/>
          <w:b/>
          <w:bCs/>
          <w:color w:val="7F0055"/>
          <w:lang w:val="en-US" w:eastAsia="fr-FR"/>
        </w:rPr>
        <w:t>new</w:t>
      </w:r>
      <w:r w:rsidRPr="00FE0A2E">
        <w:rPr>
          <w:rFonts w:eastAsia="Perpetua"/>
          <w:lang w:val="en-US" w:eastAsia="fr-FR"/>
        </w:rPr>
        <w:t xml:space="preserve"> </w:t>
      </w:r>
      <w:proofErr w:type="gramStart"/>
      <w:r w:rsidRPr="00FE0A2E">
        <w:rPr>
          <w:rFonts w:eastAsia="Perpetua"/>
          <w:lang w:val="en-US" w:eastAsia="fr-FR"/>
        </w:rPr>
        <w:t>Properties(</w:t>
      </w:r>
      <w:proofErr w:type="gramEnd"/>
      <w:r w:rsidRPr="00FE0A2E">
        <w:rPr>
          <w:rFonts w:eastAsia="Perpetua"/>
          <w:lang w:val="en-US" w:eastAsia="fr-FR"/>
        </w:rPr>
        <w:t>);</w:t>
      </w:r>
    </w:p>
    <w:p w14:paraId="65130CAC" w14:textId="77777777" w:rsidR="00FE0A2E" w:rsidRDefault="00FE0A2E" w:rsidP="00FE0A2E">
      <w:pPr>
        <w:pStyle w:val="Code-2"/>
        <w:rPr>
          <w:rFonts w:eastAsia="Perpetua"/>
          <w:lang w:val="en-US" w:eastAsia="fr-FR"/>
        </w:rPr>
      </w:pPr>
      <w:r w:rsidRPr="00FE0A2E">
        <w:rPr>
          <w:rFonts w:eastAsia="Perpetua"/>
          <w:lang w:val="en-US" w:eastAsia="fr-FR"/>
        </w:rPr>
        <w:tab/>
      </w:r>
      <w:r w:rsidRPr="00FE0A2E">
        <w:rPr>
          <w:rFonts w:eastAsia="Perpetua"/>
          <w:b/>
          <w:bCs/>
          <w:color w:val="7F0055"/>
          <w:lang w:val="en-US" w:eastAsia="fr-FR"/>
        </w:rPr>
        <w:t>try</w:t>
      </w:r>
      <w:r w:rsidRPr="00FE0A2E">
        <w:rPr>
          <w:rFonts w:eastAsia="Perpetua"/>
          <w:lang w:val="en-US" w:eastAsia="fr-FR"/>
        </w:rPr>
        <w:t xml:space="preserve"> (</w:t>
      </w:r>
      <w:proofErr w:type="spellStart"/>
      <w:r w:rsidRPr="00FE0A2E">
        <w:rPr>
          <w:rFonts w:eastAsia="Perpetua"/>
          <w:lang w:val="en-US" w:eastAsia="fr-FR"/>
        </w:rPr>
        <w:t>InputStream</w:t>
      </w:r>
      <w:proofErr w:type="spellEnd"/>
      <w:r w:rsidRPr="00FE0A2E">
        <w:rPr>
          <w:rFonts w:eastAsia="Perpetua"/>
          <w:lang w:val="en-US" w:eastAsia="fr-FR"/>
        </w:rPr>
        <w:t xml:space="preserve"> </w:t>
      </w:r>
      <w:proofErr w:type="spellStart"/>
      <w:r w:rsidRPr="00FE0A2E">
        <w:rPr>
          <w:rFonts w:eastAsia="Perpetua"/>
          <w:color w:val="6A3E3E"/>
          <w:lang w:val="en-US" w:eastAsia="fr-FR"/>
        </w:rPr>
        <w:t>fis</w:t>
      </w:r>
      <w:proofErr w:type="spellEnd"/>
      <w:r w:rsidRPr="00FE0A2E">
        <w:rPr>
          <w:rFonts w:eastAsia="Perpetua"/>
          <w:lang w:val="en-US" w:eastAsia="fr-FR"/>
        </w:rPr>
        <w:t xml:space="preserve"> =</w:t>
      </w:r>
    </w:p>
    <w:p w14:paraId="26DA15CD" w14:textId="77777777" w:rsidR="00FE0A2E" w:rsidRPr="00FE0A2E" w:rsidRDefault="00FE0A2E" w:rsidP="00FE0A2E">
      <w:pPr>
        <w:pStyle w:val="Code-2"/>
        <w:rPr>
          <w:rFonts w:eastAsia="Perpetua"/>
          <w:lang w:val="en-US" w:eastAsia="fr-FR"/>
        </w:rPr>
      </w:pPr>
      <w:r w:rsidRPr="00FE0A2E">
        <w:rPr>
          <w:rFonts w:eastAsia="Perpetua"/>
          <w:lang w:val="en-US" w:eastAsia="fr-FR"/>
        </w:rPr>
        <w:t xml:space="preserve"> getClass(</w:t>
      </w:r>
      <w:proofErr w:type="gramStart"/>
      <w:r w:rsidRPr="00FE0A2E">
        <w:rPr>
          <w:rFonts w:eastAsia="Perpetua"/>
          <w:lang w:val="en-US" w:eastAsia="fr-FR"/>
        </w:rPr>
        <w:t>).getClassLoader</w:t>
      </w:r>
      <w:proofErr w:type="gramEnd"/>
      <w:r w:rsidRPr="00FE0A2E">
        <w:rPr>
          <w:rFonts w:eastAsia="Perpetua"/>
          <w:lang w:val="en-US" w:eastAsia="fr-FR"/>
        </w:rPr>
        <w:t>().getResourceAsStream(</w:t>
      </w:r>
      <w:r w:rsidRPr="00FE0A2E">
        <w:rPr>
          <w:rFonts w:eastAsia="Perpetua"/>
          <w:color w:val="2A00FF"/>
          <w:lang w:val="en-US" w:eastAsia="fr-FR"/>
        </w:rPr>
        <w:t>"data/conf.properties"</w:t>
      </w:r>
      <w:r w:rsidRPr="00FE0A2E">
        <w:rPr>
          <w:rFonts w:eastAsia="Perpetua"/>
          <w:lang w:val="en-US" w:eastAsia="fr-FR"/>
        </w:rPr>
        <w:t>)) {</w:t>
      </w:r>
    </w:p>
    <w:p w14:paraId="178321DB" w14:textId="77777777" w:rsidR="00FE0A2E" w:rsidRDefault="00FE0A2E" w:rsidP="00FE0A2E">
      <w:pPr>
        <w:pStyle w:val="Code-2"/>
        <w:rPr>
          <w:rFonts w:eastAsia="Perpetua"/>
          <w:lang w:eastAsia="fr-FR"/>
        </w:rPr>
      </w:pPr>
      <w:r w:rsidRPr="00FE0A2E">
        <w:rPr>
          <w:rFonts w:eastAsia="Perpetua"/>
          <w:lang w:val="en-US" w:eastAsia="fr-FR"/>
        </w:rPr>
        <w:tab/>
      </w:r>
      <w:r>
        <w:rPr>
          <w:rFonts w:eastAsia="Perpetua"/>
          <w:lang w:val="en-US" w:eastAsia="fr-FR"/>
        </w:rPr>
        <w:tab/>
      </w:r>
      <w:r>
        <w:rPr>
          <w:rFonts w:eastAsia="Perpetua"/>
          <w:lang w:val="en-US" w:eastAsia="fr-FR"/>
        </w:rPr>
        <w:tab/>
      </w:r>
      <w:proofErr w:type="spellStart"/>
      <w:r>
        <w:rPr>
          <w:rFonts w:eastAsia="Perpetua"/>
          <w:color w:val="6A3E3E"/>
          <w:lang w:eastAsia="fr-FR"/>
        </w:rPr>
        <w:t>properties</w:t>
      </w:r>
      <w:r>
        <w:rPr>
          <w:rFonts w:eastAsia="Perpetua"/>
          <w:lang w:eastAsia="fr-FR"/>
        </w:rPr>
        <w:t>.load</w:t>
      </w:r>
      <w:proofErr w:type="spellEnd"/>
      <w:r>
        <w:rPr>
          <w:rFonts w:eastAsia="Perpetua"/>
          <w:lang w:eastAsia="fr-FR"/>
        </w:rPr>
        <w:t>(</w:t>
      </w:r>
      <w:r>
        <w:rPr>
          <w:rFonts w:eastAsia="Perpetua"/>
          <w:color w:val="6A3E3E"/>
          <w:lang w:eastAsia="fr-FR"/>
        </w:rPr>
        <w:t>fis</w:t>
      </w:r>
      <w:r>
        <w:rPr>
          <w:rFonts w:eastAsia="Perpetua"/>
          <w:lang w:eastAsia="fr-FR"/>
        </w:rPr>
        <w:t>);</w:t>
      </w:r>
    </w:p>
    <w:p w14:paraId="1CB693DF" w14:textId="77777777" w:rsidR="00FE0A2E" w:rsidRDefault="00FE0A2E" w:rsidP="00FE0A2E">
      <w:pPr>
        <w:pStyle w:val="Code-2"/>
        <w:rPr>
          <w:rFonts w:eastAsia="Perpetua"/>
          <w:lang w:eastAsia="fr-FR"/>
        </w:rPr>
      </w:pPr>
      <w:r>
        <w:rPr>
          <w:rFonts w:eastAsia="Perpetua"/>
          <w:lang w:eastAsia="fr-FR"/>
        </w:rPr>
        <w:tab/>
      </w:r>
      <w:r>
        <w:rPr>
          <w:rFonts w:eastAsia="Perpetua"/>
          <w:lang w:eastAsia="fr-FR"/>
        </w:rPr>
        <w:tab/>
        <w:t>}</w:t>
      </w:r>
    </w:p>
    <w:p w14:paraId="2353862A" w14:textId="77777777" w:rsidR="00FE0A2E" w:rsidRDefault="00FE0A2E" w:rsidP="00FE0A2E"/>
    <w:p w14:paraId="564EBCEB" w14:textId="77777777" w:rsidR="001B671C" w:rsidRDefault="001B671C" w:rsidP="00FE0A2E">
      <w:r>
        <w:t xml:space="preserve">Afin de lire les données souhaitées, il faut utiliser la méthode </w:t>
      </w:r>
      <w:proofErr w:type="spellStart"/>
      <w:r w:rsidRPr="001B671C">
        <w:rPr>
          <w:rStyle w:val="Texte-CodeCar"/>
        </w:rPr>
        <w:t>getProperty</w:t>
      </w:r>
      <w:proofErr w:type="spellEnd"/>
      <w:r w:rsidRPr="001B671C">
        <w:rPr>
          <w:rStyle w:val="Texte-CodeCar"/>
        </w:rPr>
        <w:t>("")</w:t>
      </w:r>
      <w:r>
        <w:t> :</w:t>
      </w:r>
    </w:p>
    <w:p w14:paraId="25B25E09" w14:textId="77777777" w:rsidR="001B671C" w:rsidRDefault="001B671C" w:rsidP="00FE0A2E"/>
    <w:p w14:paraId="46CE50DE" w14:textId="77777777" w:rsidR="001B671C" w:rsidRDefault="001B671C" w:rsidP="001B671C">
      <w:pPr>
        <w:pStyle w:val="Code-2"/>
        <w:rPr>
          <w:rFonts w:eastAsia="Perpetua"/>
          <w:color w:val="000000"/>
          <w:lang w:val="en-US" w:eastAsia="fr-FR"/>
        </w:rPr>
      </w:pPr>
      <w:proofErr w:type="spellStart"/>
      <w:proofErr w:type="gramStart"/>
      <w:r w:rsidRPr="001B671C">
        <w:rPr>
          <w:rFonts w:eastAsia="Perpetua"/>
          <w:color w:val="6A3E3E"/>
          <w:lang w:val="en-US" w:eastAsia="fr-FR"/>
        </w:rPr>
        <w:t>properties</w:t>
      </w:r>
      <w:r w:rsidRPr="001B671C">
        <w:rPr>
          <w:rFonts w:eastAsia="Perpetua"/>
          <w:color w:val="000000"/>
          <w:lang w:val="en-US" w:eastAsia="fr-FR"/>
        </w:rPr>
        <w:t>.getProperty</w:t>
      </w:r>
      <w:proofErr w:type="spellEnd"/>
      <w:proofErr w:type="gramEnd"/>
      <w:r w:rsidRPr="001B671C">
        <w:rPr>
          <w:rFonts w:eastAsia="Perpetua"/>
          <w:color w:val="000000"/>
          <w:lang w:val="en-US" w:eastAsia="fr-FR"/>
        </w:rPr>
        <w:t>(</w:t>
      </w:r>
      <w:r w:rsidRPr="001B671C">
        <w:rPr>
          <w:rFonts w:eastAsia="Perpetua"/>
          <w:lang w:val="en-US" w:eastAsia="fr-FR"/>
        </w:rPr>
        <w:t>"</w:t>
      </w:r>
      <w:proofErr w:type="spellStart"/>
      <w:r w:rsidRPr="001B671C">
        <w:rPr>
          <w:rFonts w:eastAsia="Perpetua"/>
          <w:lang w:val="en-US" w:eastAsia="fr-FR"/>
        </w:rPr>
        <w:t>jdbc.driver.class</w:t>
      </w:r>
      <w:proofErr w:type="spellEnd"/>
      <w:r w:rsidRPr="001B671C">
        <w:rPr>
          <w:rFonts w:eastAsia="Perpetua"/>
          <w:lang w:val="en-US" w:eastAsia="fr-FR"/>
        </w:rPr>
        <w:t>"</w:t>
      </w:r>
      <w:r w:rsidRPr="001B671C">
        <w:rPr>
          <w:rFonts w:eastAsia="Perpetua"/>
          <w:color w:val="000000"/>
          <w:lang w:val="en-US" w:eastAsia="fr-FR"/>
        </w:rPr>
        <w:t>)));</w:t>
      </w:r>
    </w:p>
    <w:p w14:paraId="74012711" w14:textId="77777777" w:rsidR="001B671C" w:rsidRPr="001B671C" w:rsidRDefault="001B671C" w:rsidP="001B671C">
      <w:pPr>
        <w:rPr>
          <w:rFonts w:eastAsia="Perpetua"/>
          <w:lang w:val="en-US" w:eastAsia="fr-FR"/>
        </w:rPr>
      </w:pPr>
    </w:p>
    <w:p w14:paraId="6B44AFE2" w14:textId="77777777" w:rsidR="00036972" w:rsidRDefault="00D533C4" w:rsidP="008F6159">
      <w:pPr>
        <w:pStyle w:val="Titre2"/>
      </w:pPr>
      <w:bookmarkStart w:id="12" w:name="_Toc133046386"/>
      <w:r>
        <w:t>Lire et écrire dans une base de données – JDBC</w:t>
      </w:r>
      <w:r w:rsidR="00785E68">
        <w:rPr>
          <w:rStyle w:val="Appelnotedebasdep"/>
        </w:rPr>
        <w:footnoteReference w:id="4"/>
      </w:r>
      <w:bookmarkEnd w:id="12"/>
    </w:p>
    <w:p w14:paraId="451C62EB" w14:textId="77777777" w:rsidR="00456925" w:rsidRDefault="00456925" w:rsidP="00456925">
      <w:r>
        <w:t xml:space="preserve">Dans l'application </w:t>
      </w:r>
      <w:r w:rsidR="003A7E72">
        <w:t>Vinci Quiz</w:t>
      </w:r>
      <w:r>
        <w:t xml:space="preserve">, on utilise une base de données permettant de stocker </w:t>
      </w:r>
      <w:r w:rsidR="003A7E72">
        <w:t>les questions et leurs réponses</w:t>
      </w:r>
      <w:r>
        <w:t>. Afin de récupérer les informations de la base, nous devons nous connecter à cette dernière et exécuter différentes requêtes.</w:t>
      </w:r>
    </w:p>
    <w:p w14:paraId="6D0BA7E9" w14:textId="77777777" w:rsidR="00456925" w:rsidRDefault="00456925" w:rsidP="00D533C4"/>
    <w:p w14:paraId="73358DFA" w14:textId="77777777" w:rsidR="00036972" w:rsidRDefault="00036972" w:rsidP="00036972">
      <w:r>
        <w:t>JDBC</w:t>
      </w:r>
      <w:r w:rsidR="00670374">
        <w:t xml:space="preserve"> (</w:t>
      </w:r>
      <w:r w:rsidR="00670374" w:rsidRPr="00670374">
        <w:t xml:space="preserve">Java </w:t>
      </w:r>
      <w:proofErr w:type="spellStart"/>
      <w:r w:rsidR="00670374" w:rsidRPr="00670374">
        <w:t>DataBase</w:t>
      </w:r>
      <w:proofErr w:type="spellEnd"/>
      <w:r w:rsidR="00670374" w:rsidRPr="00670374">
        <w:t xml:space="preserve"> Connectivity</w:t>
      </w:r>
      <w:r w:rsidR="00670374">
        <w:t>)</w:t>
      </w:r>
      <w:r>
        <w:t xml:space="preserve"> est une API (Application </w:t>
      </w:r>
      <w:proofErr w:type="spellStart"/>
      <w:r>
        <w:t>Programming</w:t>
      </w:r>
      <w:proofErr w:type="spellEnd"/>
      <w:r>
        <w:t xml:space="preserve"> Interface) java disponible depuis la version 1.1 du JDK. Cette API est constituée d'un ensemble d'interfaces et de classes qui permettent l'accès, à partir de programmes java, à des données tabulaires.</w:t>
      </w:r>
      <w:r w:rsidR="00670374">
        <w:t xml:space="preserve"> </w:t>
      </w:r>
      <w:r w:rsidR="00670374" w:rsidRPr="00670374">
        <w:t xml:space="preserve">Pour pouvoir utiliser JDBC, il faut un pilote qui est spécifique à la base de données à laquelle </w:t>
      </w:r>
      <w:r w:rsidR="00670374">
        <w:t>nous</w:t>
      </w:r>
      <w:r w:rsidR="00670374" w:rsidRPr="00670374">
        <w:t xml:space="preserve"> v</w:t>
      </w:r>
      <w:r w:rsidR="00670374">
        <w:t>oulons</w:t>
      </w:r>
      <w:r w:rsidR="00670374" w:rsidRPr="00670374">
        <w:t xml:space="preserve"> accéder.</w:t>
      </w:r>
    </w:p>
    <w:p w14:paraId="6894A53B" w14:textId="77777777" w:rsidR="00036972" w:rsidRDefault="00036972" w:rsidP="00036972"/>
    <w:p w14:paraId="2993BA8D" w14:textId="0670EF58" w:rsidR="00036972" w:rsidRDefault="007E1D2B" w:rsidP="00EE7D1B">
      <w:pPr>
        <w:jc w:val="center"/>
      </w:pPr>
      <w:r>
        <w:rPr>
          <w:noProof/>
        </w:rPr>
        <w:drawing>
          <wp:inline distT="0" distB="0" distL="0" distR="0" wp14:anchorId="6EF58B31" wp14:editId="0A58A9A6">
            <wp:extent cx="5895975" cy="1914525"/>
            <wp:effectExtent l="0" t="0" r="0" b="0"/>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1914525"/>
                    </a:xfrm>
                    <a:prstGeom prst="rect">
                      <a:avLst/>
                    </a:prstGeom>
                    <a:noFill/>
                    <a:ln>
                      <a:noFill/>
                    </a:ln>
                  </pic:spPr>
                </pic:pic>
              </a:graphicData>
            </a:graphic>
          </wp:inline>
        </w:drawing>
      </w:r>
    </w:p>
    <w:p w14:paraId="23687F34" w14:textId="77777777" w:rsidR="00D90CEB" w:rsidRDefault="00D90CEB" w:rsidP="00D90CEB">
      <w:pPr>
        <w:pStyle w:val="Lgende"/>
        <w:jc w:val="center"/>
      </w:pPr>
    </w:p>
    <w:p w14:paraId="7AE4A868" w14:textId="544223C2" w:rsidR="00C56089" w:rsidRDefault="00D90CEB" w:rsidP="00D90CEB">
      <w:pPr>
        <w:pStyle w:val="Lgende"/>
        <w:jc w:val="center"/>
      </w:pPr>
      <w:bookmarkStart w:id="13" w:name="_Toc133046419"/>
      <w:r>
        <w:t xml:space="preserve">Figure </w:t>
      </w:r>
      <w:fldSimple w:instr=" SEQ Figure \* ARABIC ">
        <w:r w:rsidR="00825AA1">
          <w:rPr>
            <w:noProof/>
          </w:rPr>
          <w:t>5</w:t>
        </w:r>
      </w:fldSimple>
      <w:r>
        <w:t xml:space="preserve"> : principe de fonctionnement de l'API JDBC</w:t>
      </w:r>
      <w:bookmarkEnd w:id="13"/>
    </w:p>
    <w:p w14:paraId="311D98AA" w14:textId="77777777" w:rsidR="00D90CEB" w:rsidRDefault="00D90CEB" w:rsidP="00C56089"/>
    <w:p w14:paraId="57768766" w14:textId="77777777" w:rsidR="00C56089" w:rsidRDefault="00C56089" w:rsidP="00C56089">
      <w:r w:rsidRPr="00C56089">
        <w:t>Les composants de l'Api JDBC se composent essentiellement de :</w:t>
      </w:r>
    </w:p>
    <w:p w14:paraId="7935457E" w14:textId="77777777" w:rsidR="0034147D" w:rsidRDefault="0034147D" w:rsidP="00C56089"/>
    <w:p w14:paraId="0BB7F321" w14:textId="77777777" w:rsidR="0034147D" w:rsidRDefault="00C56089" w:rsidP="0034147D">
      <w:pPr>
        <w:numPr>
          <w:ilvl w:val="0"/>
          <w:numId w:val="32"/>
        </w:numPr>
      </w:pPr>
      <w:proofErr w:type="spellStart"/>
      <w:r>
        <w:t>DriverManager</w:t>
      </w:r>
      <w:proofErr w:type="spellEnd"/>
      <w:r w:rsidR="00B80ED0">
        <w:t xml:space="preserve"> </w:t>
      </w:r>
      <w:r>
        <w:t>: classe utilisée pour gérer la liste de Driver (</w:t>
      </w:r>
      <w:proofErr w:type="spellStart"/>
      <w:r>
        <w:t>database</w:t>
      </w:r>
      <w:proofErr w:type="spellEnd"/>
      <w:r>
        <w:t xml:space="preserve"> drivers). </w:t>
      </w:r>
    </w:p>
    <w:p w14:paraId="2AF6F24F" w14:textId="77777777" w:rsidR="00C56089" w:rsidRDefault="00C56089" w:rsidP="00C56089">
      <w:pPr>
        <w:numPr>
          <w:ilvl w:val="0"/>
          <w:numId w:val="32"/>
        </w:numPr>
      </w:pPr>
      <w:r>
        <w:t>Driver</w:t>
      </w:r>
      <w:r w:rsidR="00B80ED0">
        <w:t xml:space="preserve"> </w:t>
      </w:r>
      <w:r>
        <w:t>: interface utilisée pour relier la base de données avec des liens. Une fois le driver téléchargé, le programmeur ne doit pas l’appeler ouvertement.</w:t>
      </w:r>
    </w:p>
    <w:p w14:paraId="5EBA98D0" w14:textId="77777777" w:rsidR="00C56089" w:rsidRDefault="00C56089" w:rsidP="00C56089">
      <w:pPr>
        <w:numPr>
          <w:ilvl w:val="0"/>
          <w:numId w:val="32"/>
        </w:numPr>
      </w:pPr>
      <w:r>
        <w:t>Connection : interface avec toutes les méthodes de communication avec la base de données. L'objet de connexion représente le contexte de communication. Toutes les communications avec la base donnée se font par l'objet de Connexion uniquement.</w:t>
      </w:r>
    </w:p>
    <w:p w14:paraId="378554C8" w14:textId="77777777" w:rsidR="00C56089" w:rsidRDefault="00C56089" w:rsidP="00C56089">
      <w:pPr>
        <w:numPr>
          <w:ilvl w:val="0"/>
          <w:numId w:val="32"/>
        </w:numPr>
      </w:pPr>
      <w:proofErr w:type="spellStart"/>
      <w:r>
        <w:lastRenderedPageBreak/>
        <w:t>Statement</w:t>
      </w:r>
      <w:proofErr w:type="spellEnd"/>
      <w:r>
        <w:t xml:space="preserve"> : incarne une déclaration SQL qui est envoyée à la base donnée pour analyser, compiler, planifier et mettre en œuvre.</w:t>
      </w:r>
    </w:p>
    <w:p w14:paraId="111241BE" w14:textId="77777777" w:rsidR="00C56089" w:rsidRDefault="00C56089" w:rsidP="00C56089">
      <w:pPr>
        <w:numPr>
          <w:ilvl w:val="0"/>
          <w:numId w:val="32"/>
        </w:numPr>
      </w:pPr>
      <w:proofErr w:type="spellStart"/>
      <w:r>
        <w:t>ResultSet</w:t>
      </w:r>
      <w:proofErr w:type="spellEnd"/>
      <w:r>
        <w:t xml:space="preserve"> : </w:t>
      </w:r>
      <w:r w:rsidRPr="00C56089">
        <w:t>l’ensemble des éléments récupérés par l’exécution de la requête</w:t>
      </w:r>
      <w:r>
        <w:t>.</w:t>
      </w:r>
    </w:p>
    <w:p w14:paraId="0470DBA3" w14:textId="77777777" w:rsidR="005A1F6D" w:rsidRDefault="005A1F6D" w:rsidP="005A1F6D"/>
    <w:p w14:paraId="78A6A5DF" w14:textId="77777777" w:rsidR="004242FA" w:rsidRDefault="004242FA" w:rsidP="004242FA"/>
    <w:p w14:paraId="2C365BEA" w14:textId="77777777" w:rsidR="00535152" w:rsidRDefault="00036972" w:rsidP="000A3BE2">
      <w:pPr>
        <w:pStyle w:val="Titre3"/>
      </w:pPr>
      <w:bookmarkStart w:id="14" w:name="_Toc133046387"/>
      <w:r>
        <w:t>Se connecter à une base de données</w:t>
      </w:r>
      <w:bookmarkEnd w:id="14"/>
    </w:p>
    <w:p w14:paraId="3C70FC3F" w14:textId="77777777" w:rsidR="0092681D" w:rsidRDefault="0092681D" w:rsidP="0092681D">
      <w:r>
        <w:t>Le schéma ci-dessous montre les façons d’accéder à une base de données :</w:t>
      </w:r>
    </w:p>
    <w:p w14:paraId="5589C75D" w14:textId="77777777" w:rsidR="0092681D" w:rsidRPr="0092681D" w:rsidRDefault="0092681D" w:rsidP="0092681D"/>
    <w:p w14:paraId="21B229C2" w14:textId="20332CA9" w:rsidR="00535152" w:rsidRDefault="007E1D2B" w:rsidP="00535152">
      <w:pPr>
        <w:jc w:val="center"/>
      </w:pPr>
      <w:r>
        <w:rPr>
          <w:noProof/>
        </w:rPr>
        <w:drawing>
          <wp:inline distT="0" distB="0" distL="0" distR="0" wp14:anchorId="5CE9D6C7" wp14:editId="556BB608">
            <wp:extent cx="4933950" cy="3686175"/>
            <wp:effectExtent l="0" t="0" r="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3686175"/>
                    </a:xfrm>
                    <a:prstGeom prst="rect">
                      <a:avLst/>
                    </a:prstGeom>
                    <a:noFill/>
                    <a:ln>
                      <a:noFill/>
                    </a:ln>
                  </pic:spPr>
                </pic:pic>
              </a:graphicData>
            </a:graphic>
          </wp:inline>
        </w:drawing>
      </w:r>
    </w:p>
    <w:p w14:paraId="4AF8AB54" w14:textId="77777777" w:rsidR="00535152" w:rsidRDefault="00535152" w:rsidP="000A3BE2"/>
    <w:p w14:paraId="40D183AB" w14:textId="06B1D562" w:rsidR="00535152" w:rsidRDefault="00535152" w:rsidP="00535152">
      <w:pPr>
        <w:pStyle w:val="Lgende"/>
        <w:jc w:val="center"/>
      </w:pPr>
      <w:bookmarkStart w:id="15" w:name="_Toc133046420"/>
      <w:r>
        <w:t xml:space="preserve">Figure </w:t>
      </w:r>
      <w:fldSimple w:instr=" SEQ Figure \* ARABIC ">
        <w:r w:rsidR="00825AA1">
          <w:rPr>
            <w:noProof/>
          </w:rPr>
          <w:t>6</w:t>
        </w:r>
      </w:fldSimple>
      <w:r>
        <w:t xml:space="preserve"> : les différentes méthodes de connexion avec JDBC</w:t>
      </w:r>
      <w:bookmarkEnd w:id="15"/>
    </w:p>
    <w:p w14:paraId="40B4FBE8" w14:textId="77777777" w:rsidR="00535152" w:rsidRDefault="00535152" w:rsidP="000A3BE2"/>
    <w:p w14:paraId="7A30C360" w14:textId="77777777" w:rsidR="00535152" w:rsidRDefault="0092681D" w:rsidP="000A3BE2">
      <w:r>
        <w:t>Il</w:t>
      </w:r>
      <w:r w:rsidR="00535152">
        <w:t xml:space="preserve"> existe de</w:t>
      </w:r>
      <w:r w:rsidR="00D567ED">
        <w:t>ux</w:t>
      </w:r>
      <w:r w:rsidR="00535152">
        <w:t xml:space="preserve"> façons de travailler avec une base de données spécifique :</w:t>
      </w:r>
    </w:p>
    <w:p w14:paraId="3BC440BF" w14:textId="77777777" w:rsidR="00535152" w:rsidRDefault="00535152" w:rsidP="000A3BE2"/>
    <w:p w14:paraId="72F4B76D" w14:textId="77777777" w:rsidR="00535152" w:rsidRDefault="00535152" w:rsidP="00535152">
      <w:pPr>
        <w:numPr>
          <w:ilvl w:val="0"/>
          <w:numId w:val="33"/>
        </w:numPr>
      </w:pPr>
      <w:r>
        <w:t>Fournir les types de bases donnés à la bibliothèque Driver, c'est la façon directe. Si une DB oracle (ou autre DB) est utilisée, il faut télécharger les bibliothèques pour le type DB.</w:t>
      </w:r>
      <w:r w:rsidR="007069FE">
        <w:t xml:space="preserve"> (option 1)</w:t>
      </w:r>
    </w:p>
    <w:p w14:paraId="312DBAD9" w14:textId="77777777" w:rsidR="00535152" w:rsidRDefault="00535152" w:rsidP="00535152">
      <w:pPr>
        <w:numPr>
          <w:ilvl w:val="0"/>
          <w:numId w:val="33"/>
        </w:numPr>
      </w:pPr>
      <w:r>
        <w:t xml:space="preserve">Déclarer un "ODBC </w:t>
      </w:r>
      <w:proofErr w:type="spellStart"/>
      <w:r>
        <w:t>DataSource</w:t>
      </w:r>
      <w:proofErr w:type="spellEnd"/>
      <w:r>
        <w:t xml:space="preserve">" et utiliser le pont JDBC-ODBC pour se connecter à la "ODBC </w:t>
      </w:r>
      <w:proofErr w:type="spellStart"/>
      <w:r>
        <w:t>DataSource</w:t>
      </w:r>
      <w:proofErr w:type="spellEnd"/>
      <w:r>
        <w:t>" autre. Le pont JDBC-ODBC est disponible dans JDBC API.</w:t>
      </w:r>
      <w:r w:rsidR="007069FE">
        <w:t xml:space="preserve"> (option 2)</w:t>
      </w:r>
    </w:p>
    <w:p w14:paraId="4265E030" w14:textId="77777777" w:rsidR="00535152" w:rsidRDefault="00535152" w:rsidP="000A3BE2"/>
    <w:p w14:paraId="5956649B" w14:textId="77777777" w:rsidR="00535152" w:rsidRDefault="00A37B56" w:rsidP="000A3BE2">
      <w:r>
        <w:t>Dans notre cas, on utilise une base de données MySQL, on a donc à faire à l’option 1</w:t>
      </w:r>
      <w:r w:rsidR="006920C8">
        <w:t> :</w:t>
      </w:r>
    </w:p>
    <w:p w14:paraId="625E7FF9" w14:textId="77777777" w:rsidR="006920C8" w:rsidRDefault="006920C8" w:rsidP="000A3BE2"/>
    <w:p w14:paraId="5E606259" w14:textId="77777777" w:rsidR="001D2363" w:rsidRDefault="001D2363" w:rsidP="001D2363">
      <w:r>
        <w:t xml:space="preserve">Nous devons d’abord charger le driver, il faut utiliser la méthode </w:t>
      </w:r>
      <w:proofErr w:type="spellStart"/>
      <w:r w:rsidRPr="001D2363">
        <w:rPr>
          <w:rStyle w:val="Texte-CodeCar"/>
        </w:rPr>
        <w:t>forName</w:t>
      </w:r>
      <w:proofErr w:type="spellEnd"/>
      <w:r>
        <w:t xml:space="preserve"> de la classe </w:t>
      </w:r>
      <w:r w:rsidRPr="001D2363">
        <w:rPr>
          <w:rStyle w:val="Texte-CodeCar"/>
        </w:rPr>
        <w:t>Class</w:t>
      </w:r>
      <w:r>
        <w:t xml:space="preserve"> :</w:t>
      </w:r>
    </w:p>
    <w:p w14:paraId="32A9E9F1" w14:textId="77777777" w:rsidR="001D2363" w:rsidRDefault="001D2363" w:rsidP="001D2363"/>
    <w:p w14:paraId="3B8094D3" w14:textId="77777777" w:rsidR="001D2363" w:rsidRPr="003943F2" w:rsidRDefault="003943F2" w:rsidP="003943F2">
      <w:pPr>
        <w:pStyle w:val="Code-2"/>
        <w:rPr>
          <w:lang w:val="en-US"/>
        </w:rPr>
      </w:pPr>
      <w:proofErr w:type="spellStart"/>
      <w:r w:rsidRPr="003943F2">
        <w:rPr>
          <w:lang w:val="en-US"/>
        </w:rPr>
        <w:t>Class.forName</w:t>
      </w:r>
      <w:proofErr w:type="spellEnd"/>
      <w:r w:rsidRPr="003943F2">
        <w:rPr>
          <w:lang w:val="en-US"/>
        </w:rPr>
        <w:t>(</w:t>
      </w:r>
      <w:proofErr w:type="spellStart"/>
      <w:proofErr w:type="gramStart"/>
      <w:r w:rsidRPr="003943F2">
        <w:rPr>
          <w:lang w:val="en-US"/>
        </w:rPr>
        <w:t>com.mysql</w:t>
      </w:r>
      <w:proofErr w:type="gramEnd"/>
      <w:r w:rsidRPr="003943F2">
        <w:rPr>
          <w:lang w:val="en-US"/>
        </w:rPr>
        <w:t>.cj.jdbc.Driver</w:t>
      </w:r>
      <w:proofErr w:type="spellEnd"/>
      <w:r>
        <w:rPr>
          <w:lang w:val="en-US"/>
        </w:rPr>
        <w:t>);</w:t>
      </w:r>
    </w:p>
    <w:p w14:paraId="4EDA2710" w14:textId="77777777" w:rsidR="001D2363" w:rsidRPr="003943F2" w:rsidRDefault="001D2363" w:rsidP="000A3BE2">
      <w:pPr>
        <w:rPr>
          <w:lang w:val="en-US"/>
        </w:rPr>
      </w:pPr>
    </w:p>
    <w:p w14:paraId="2219646F" w14:textId="77777777" w:rsidR="001D2363" w:rsidRDefault="001D2363" w:rsidP="001D2363">
      <w:r>
        <w:t>Nous accédons par la suite à la base via un URL qui spécifie :</w:t>
      </w:r>
    </w:p>
    <w:p w14:paraId="432EC513" w14:textId="77777777" w:rsidR="001D2363" w:rsidRDefault="001D2363" w:rsidP="001D2363"/>
    <w:p w14:paraId="744B4011" w14:textId="77777777" w:rsidR="001D2363" w:rsidRDefault="001D2363" w:rsidP="0069429A">
      <w:pPr>
        <w:numPr>
          <w:ilvl w:val="0"/>
          <w:numId w:val="37"/>
        </w:numPr>
      </w:pPr>
      <w:r>
        <w:t>l'utilisation de JDBC</w:t>
      </w:r>
    </w:p>
    <w:p w14:paraId="05E5C809" w14:textId="77777777" w:rsidR="001D2363" w:rsidRDefault="001D2363" w:rsidP="0069429A">
      <w:pPr>
        <w:numPr>
          <w:ilvl w:val="0"/>
          <w:numId w:val="37"/>
        </w:numPr>
      </w:pPr>
      <w:r>
        <w:t>le driver ou le type du SGBDR</w:t>
      </w:r>
    </w:p>
    <w:p w14:paraId="5B37BE7C" w14:textId="77777777" w:rsidR="001D2363" w:rsidRDefault="001D2363" w:rsidP="001D2363">
      <w:pPr>
        <w:numPr>
          <w:ilvl w:val="0"/>
          <w:numId w:val="37"/>
        </w:numPr>
      </w:pPr>
      <w:r>
        <w:t>l'identification de la base</w:t>
      </w:r>
    </w:p>
    <w:p w14:paraId="04938440" w14:textId="77777777" w:rsidR="001D2363" w:rsidRDefault="001D2363" w:rsidP="001D2363"/>
    <w:p w14:paraId="2A453FA0" w14:textId="77777777" w:rsidR="001D2363" w:rsidRDefault="001D2363" w:rsidP="00684A2C">
      <w:r>
        <w:t>Exemple :</w:t>
      </w:r>
    </w:p>
    <w:p w14:paraId="3DA6B5B1" w14:textId="77777777" w:rsidR="00684A2C" w:rsidRPr="00A3312E" w:rsidRDefault="00684A2C" w:rsidP="00684A2C">
      <w:pPr>
        <w:pStyle w:val="Code-2"/>
        <w:rPr>
          <w:rFonts w:eastAsia="Perpetua"/>
          <w:lang w:val="en-US" w:eastAsia="fr-FR"/>
        </w:rPr>
      </w:pPr>
      <w:proofErr w:type="spellStart"/>
      <w:r w:rsidRPr="00A3312E">
        <w:rPr>
          <w:rFonts w:eastAsia="Perpetua"/>
          <w:color w:val="0000C0"/>
          <w:lang w:val="en-US" w:eastAsia="fr-FR"/>
        </w:rPr>
        <w:t>urlCnx</w:t>
      </w:r>
      <w:proofErr w:type="spellEnd"/>
      <w:r w:rsidRPr="00A3312E">
        <w:rPr>
          <w:rFonts w:eastAsia="Perpetua"/>
          <w:lang w:val="en-US" w:eastAsia="fr-FR"/>
        </w:rPr>
        <w:t xml:space="preserve"> = </w:t>
      </w:r>
      <w:proofErr w:type="spellStart"/>
      <w:proofErr w:type="gramStart"/>
      <w:r w:rsidRPr="00A3312E">
        <w:rPr>
          <w:rFonts w:eastAsia="Perpetua"/>
          <w:color w:val="6A3E3E"/>
          <w:lang w:val="en-US" w:eastAsia="fr-FR"/>
        </w:rPr>
        <w:t>properties</w:t>
      </w:r>
      <w:r w:rsidRPr="00A3312E">
        <w:rPr>
          <w:rFonts w:eastAsia="Perpetua"/>
          <w:lang w:val="en-US" w:eastAsia="fr-FR"/>
        </w:rPr>
        <w:t>.getProperty</w:t>
      </w:r>
      <w:proofErr w:type="spellEnd"/>
      <w:proofErr w:type="gramEnd"/>
      <w:r w:rsidRPr="00A3312E">
        <w:rPr>
          <w:rFonts w:eastAsia="Perpetua"/>
          <w:lang w:val="en-US" w:eastAsia="fr-FR"/>
        </w:rPr>
        <w:t>(</w:t>
      </w:r>
      <w:r w:rsidRPr="00A3312E">
        <w:rPr>
          <w:rFonts w:eastAsia="Perpetua"/>
          <w:color w:val="2A00FF"/>
          <w:lang w:val="en-US" w:eastAsia="fr-FR"/>
        </w:rPr>
        <w:t>"jdbc.url"</w:t>
      </w:r>
      <w:r w:rsidRPr="00A3312E">
        <w:rPr>
          <w:rFonts w:eastAsia="Perpetua"/>
          <w:lang w:val="en-US" w:eastAsia="fr-FR"/>
        </w:rPr>
        <w:t>);</w:t>
      </w:r>
    </w:p>
    <w:p w14:paraId="3F95159A" w14:textId="77777777" w:rsidR="00684A2C" w:rsidRPr="00A3312E" w:rsidRDefault="00684A2C" w:rsidP="00684A2C">
      <w:pPr>
        <w:pStyle w:val="Code-2"/>
        <w:rPr>
          <w:rFonts w:eastAsia="Perpetua"/>
          <w:lang w:val="en-US" w:eastAsia="fr-FR"/>
        </w:rPr>
      </w:pPr>
      <w:proofErr w:type="spellStart"/>
      <w:r w:rsidRPr="00A3312E">
        <w:rPr>
          <w:rFonts w:eastAsia="Perpetua"/>
          <w:color w:val="0000C0"/>
          <w:lang w:val="en-US" w:eastAsia="fr-FR"/>
        </w:rPr>
        <w:t>loginCnx</w:t>
      </w:r>
      <w:proofErr w:type="spellEnd"/>
      <w:r w:rsidRPr="00A3312E">
        <w:rPr>
          <w:rFonts w:eastAsia="Perpetua"/>
          <w:lang w:val="en-US" w:eastAsia="fr-FR"/>
        </w:rPr>
        <w:t xml:space="preserve"> = </w:t>
      </w:r>
      <w:proofErr w:type="spellStart"/>
      <w:proofErr w:type="gramStart"/>
      <w:r w:rsidRPr="00A3312E">
        <w:rPr>
          <w:rFonts w:eastAsia="Perpetua"/>
          <w:color w:val="6A3E3E"/>
          <w:lang w:val="en-US" w:eastAsia="fr-FR"/>
        </w:rPr>
        <w:t>properties</w:t>
      </w:r>
      <w:r w:rsidRPr="00A3312E">
        <w:rPr>
          <w:rFonts w:eastAsia="Perpetua"/>
          <w:lang w:val="en-US" w:eastAsia="fr-FR"/>
        </w:rPr>
        <w:t>.getProperty</w:t>
      </w:r>
      <w:proofErr w:type="spellEnd"/>
      <w:proofErr w:type="gramEnd"/>
      <w:r w:rsidRPr="00A3312E">
        <w:rPr>
          <w:rFonts w:eastAsia="Perpetua"/>
          <w:lang w:val="en-US" w:eastAsia="fr-FR"/>
        </w:rPr>
        <w:t>(</w:t>
      </w:r>
      <w:r w:rsidRPr="00A3312E">
        <w:rPr>
          <w:rFonts w:eastAsia="Perpetua"/>
          <w:color w:val="2A00FF"/>
          <w:lang w:val="en-US" w:eastAsia="fr-FR"/>
        </w:rPr>
        <w:t>"</w:t>
      </w:r>
      <w:proofErr w:type="spellStart"/>
      <w:r w:rsidRPr="00A3312E">
        <w:rPr>
          <w:rFonts w:eastAsia="Perpetua"/>
          <w:color w:val="2A00FF"/>
          <w:lang w:val="en-US" w:eastAsia="fr-FR"/>
        </w:rPr>
        <w:t>jdbc.login</w:t>
      </w:r>
      <w:proofErr w:type="spellEnd"/>
      <w:r w:rsidRPr="00A3312E">
        <w:rPr>
          <w:rFonts w:eastAsia="Perpetua"/>
          <w:color w:val="2A00FF"/>
          <w:lang w:val="en-US" w:eastAsia="fr-FR"/>
        </w:rPr>
        <w:t>"</w:t>
      </w:r>
      <w:r w:rsidRPr="00A3312E">
        <w:rPr>
          <w:rFonts w:eastAsia="Perpetua"/>
          <w:lang w:val="en-US" w:eastAsia="fr-FR"/>
        </w:rPr>
        <w:t>);</w:t>
      </w:r>
    </w:p>
    <w:p w14:paraId="556A87AA" w14:textId="77777777" w:rsidR="001D2363" w:rsidRPr="00A3312E" w:rsidRDefault="00684A2C" w:rsidP="00684A2C">
      <w:pPr>
        <w:pStyle w:val="Code-2"/>
        <w:rPr>
          <w:rFonts w:eastAsia="Perpetua"/>
          <w:lang w:val="en-US" w:eastAsia="fr-FR"/>
        </w:rPr>
      </w:pPr>
      <w:proofErr w:type="spellStart"/>
      <w:r w:rsidRPr="00A3312E">
        <w:rPr>
          <w:rFonts w:eastAsia="Perpetua"/>
          <w:color w:val="0000C0"/>
          <w:lang w:val="en-US" w:eastAsia="fr-FR"/>
        </w:rPr>
        <w:t>passwordCnx</w:t>
      </w:r>
      <w:proofErr w:type="spellEnd"/>
      <w:r w:rsidRPr="00A3312E">
        <w:rPr>
          <w:rFonts w:eastAsia="Perpetua"/>
          <w:lang w:val="en-US" w:eastAsia="fr-FR"/>
        </w:rPr>
        <w:t xml:space="preserve"> = </w:t>
      </w:r>
      <w:proofErr w:type="spellStart"/>
      <w:proofErr w:type="gramStart"/>
      <w:r w:rsidRPr="00A3312E">
        <w:rPr>
          <w:rFonts w:eastAsia="Perpetua"/>
          <w:color w:val="6A3E3E"/>
          <w:lang w:val="en-US" w:eastAsia="fr-FR"/>
        </w:rPr>
        <w:t>properties</w:t>
      </w:r>
      <w:r w:rsidRPr="00A3312E">
        <w:rPr>
          <w:rFonts w:eastAsia="Perpetua"/>
          <w:lang w:val="en-US" w:eastAsia="fr-FR"/>
        </w:rPr>
        <w:t>.getProperty</w:t>
      </w:r>
      <w:proofErr w:type="spellEnd"/>
      <w:proofErr w:type="gramEnd"/>
      <w:r w:rsidRPr="00A3312E">
        <w:rPr>
          <w:rFonts w:eastAsia="Perpetua"/>
          <w:lang w:val="en-US" w:eastAsia="fr-FR"/>
        </w:rPr>
        <w:t>(</w:t>
      </w:r>
      <w:r w:rsidRPr="00A3312E">
        <w:rPr>
          <w:rFonts w:eastAsia="Perpetua"/>
          <w:color w:val="2A00FF"/>
          <w:lang w:val="en-US" w:eastAsia="fr-FR"/>
        </w:rPr>
        <w:t>"</w:t>
      </w:r>
      <w:proofErr w:type="spellStart"/>
      <w:r w:rsidRPr="00A3312E">
        <w:rPr>
          <w:rFonts w:eastAsia="Perpetua"/>
          <w:color w:val="2A00FF"/>
          <w:lang w:val="en-US" w:eastAsia="fr-FR"/>
        </w:rPr>
        <w:t>jdbc.password</w:t>
      </w:r>
      <w:proofErr w:type="spellEnd"/>
      <w:r w:rsidRPr="00A3312E">
        <w:rPr>
          <w:rFonts w:eastAsia="Perpetua"/>
          <w:color w:val="2A00FF"/>
          <w:lang w:val="en-US" w:eastAsia="fr-FR"/>
        </w:rPr>
        <w:t>"</w:t>
      </w:r>
      <w:r w:rsidRPr="00A3312E">
        <w:rPr>
          <w:rFonts w:eastAsia="Perpetua"/>
          <w:lang w:val="en-US" w:eastAsia="fr-FR"/>
        </w:rPr>
        <w:t>);</w:t>
      </w:r>
    </w:p>
    <w:p w14:paraId="72E372F9" w14:textId="77777777" w:rsidR="00684A2C" w:rsidRPr="00A7785E" w:rsidRDefault="00684A2C" w:rsidP="00684A2C">
      <w:pPr>
        <w:pStyle w:val="Code-2"/>
        <w:ind w:left="0"/>
        <w:rPr>
          <w:lang w:val="en-US"/>
        </w:rPr>
      </w:pPr>
    </w:p>
    <w:p w14:paraId="1ABEC214" w14:textId="77777777" w:rsidR="001D2363" w:rsidRDefault="001D2363" w:rsidP="001D2363">
      <w:r>
        <w:t>Ouverture de la connexion :</w:t>
      </w:r>
    </w:p>
    <w:p w14:paraId="23284A6A" w14:textId="77777777" w:rsidR="00A37B56" w:rsidRDefault="00684A2C" w:rsidP="00684A2C">
      <w:pPr>
        <w:pStyle w:val="Code-2"/>
        <w:rPr>
          <w:rFonts w:eastAsia="Perpetua"/>
          <w:shd w:val="clear" w:color="auto" w:fill="E8F2FE"/>
          <w:lang w:eastAsia="fr-FR"/>
        </w:rPr>
      </w:pPr>
      <w:proofErr w:type="spellStart"/>
      <w:r>
        <w:rPr>
          <w:rFonts w:eastAsia="Perpetua"/>
          <w:color w:val="0000C0"/>
          <w:shd w:val="clear" w:color="auto" w:fill="E8F2FE"/>
          <w:lang w:eastAsia="fr-FR"/>
        </w:rPr>
        <w:lastRenderedPageBreak/>
        <w:t>conn</w:t>
      </w:r>
      <w:proofErr w:type="spellEnd"/>
      <w:r>
        <w:rPr>
          <w:rFonts w:eastAsia="Perpetua"/>
          <w:shd w:val="clear" w:color="auto" w:fill="E8F2FE"/>
          <w:lang w:eastAsia="fr-FR"/>
        </w:rPr>
        <w:t xml:space="preserve"> = </w:t>
      </w:r>
      <w:proofErr w:type="spellStart"/>
      <w:r>
        <w:rPr>
          <w:rFonts w:eastAsia="Perpetua"/>
          <w:shd w:val="clear" w:color="auto" w:fill="E8F2FE"/>
          <w:lang w:eastAsia="fr-FR"/>
        </w:rPr>
        <w:t>DriverManager.</w:t>
      </w:r>
      <w:r>
        <w:rPr>
          <w:rFonts w:eastAsia="Perpetua"/>
          <w:i/>
          <w:iCs/>
          <w:shd w:val="clear" w:color="auto" w:fill="E8F2FE"/>
          <w:lang w:eastAsia="fr-FR"/>
        </w:rPr>
        <w:t>getConnection</w:t>
      </w:r>
      <w:proofErr w:type="spellEnd"/>
      <w:r>
        <w:rPr>
          <w:rFonts w:eastAsia="Perpetua"/>
          <w:shd w:val="clear" w:color="auto" w:fill="E8F2FE"/>
          <w:lang w:eastAsia="fr-FR"/>
        </w:rPr>
        <w:t>(</w:t>
      </w:r>
      <w:proofErr w:type="spellStart"/>
      <w:r>
        <w:rPr>
          <w:rFonts w:eastAsia="Perpetua"/>
          <w:color w:val="0000C0"/>
          <w:shd w:val="clear" w:color="auto" w:fill="E8F2FE"/>
          <w:lang w:eastAsia="fr-FR"/>
        </w:rPr>
        <w:t>urlCnx</w:t>
      </w:r>
      <w:proofErr w:type="spellEnd"/>
      <w:r>
        <w:rPr>
          <w:rFonts w:eastAsia="Perpetua"/>
          <w:shd w:val="clear" w:color="auto" w:fill="E8F2FE"/>
          <w:lang w:eastAsia="fr-FR"/>
        </w:rPr>
        <w:t xml:space="preserve">, </w:t>
      </w:r>
      <w:proofErr w:type="spellStart"/>
      <w:r>
        <w:rPr>
          <w:rFonts w:eastAsia="Perpetua"/>
          <w:color w:val="0000C0"/>
          <w:shd w:val="clear" w:color="auto" w:fill="E8F2FE"/>
          <w:lang w:eastAsia="fr-FR"/>
        </w:rPr>
        <w:t>loginCnx</w:t>
      </w:r>
      <w:proofErr w:type="spellEnd"/>
      <w:r>
        <w:rPr>
          <w:rFonts w:eastAsia="Perpetua"/>
          <w:shd w:val="clear" w:color="auto" w:fill="E8F2FE"/>
          <w:lang w:eastAsia="fr-FR"/>
        </w:rPr>
        <w:t xml:space="preserve">, </w:t>
      </w:r>
      <w:proofErr w:type="spellStart"/>
      <w:r>
        <w:rPr>
          <w:rFonts w:eastAsia="Perpetua"/>
          <w:color w:val="0000C0"/>
          <w:shd w:val="clear" w:color="auto" w:fill="E8F2FE"/>
          <w:lang w:eastAsia="fr-FR"/>
        </w:rPr>
        <w:t>passwordCnx</w:t>
      </w:r>
      <w:proofErr w:type="spellEnd"/>
      <w:r>
        <w:rPr>
          <w:rFonts w:eastAsia="Perpetua"/>
          <w:shd w:val="clear" w:color="auto" w:fill="E8F2FE"/>
          <w:lang w:eastAsia="fr-FR"/>
        </w:rPr>
        <w:t>);</w:t>
      </w:r>
    </w:p>
    <w:p w14:paraId="5BBB937B" w14:textId="77777777" w:rsidR="00684A2C" w:rsidRPr="00A7785E" w:rsidRDefault="00684A2C" w:rsidP="00684A2C">
      <w:pPr>
        <w:pStyle w:val="Code-2"/>
      </w:pPr>
    </w:p>
    <w:p w14:paraId="4615C0C2" w14:textId="77777777" w:rsidR="00A37B56" w:rsidRDefault="009B401E" w:rsidP="009B401E">
      <w:r>
        <w:t xml:space="preserve">Pour finir, nous devons créer un </w:t>
      </w:r>
      <w:proofErr w:type="spellStart"/>
      <w:r w:rsidRPr="004817FB">
        <w:rPr>
          <w:rStyle w:val="Texte-CodeCar"/>
        </w:rPr>
        <w:t>Statement</w:t>
      </w:r>
      <w:proofErr w:type="spellEnd"/>
      <w:r>
        <w:t xml:space="preserve">. </w:t>
      </w:r>
      <w:proofErr w:type="spellStart"/>
      <w:r w:rsidRPr="004817FB">
        <w:rPr>
          <w:rStyle w:val="Texte-CodeCar"/>
        </w:rPr>
        <w:t>java.sql.Statement</w:t>
      </w:r>
      <w:proofErr w:type="spellEnd"/>
      <w:r>
        <w:t xml:space="preserve"> est un canal de communication</w:t>
      </w:r>
      <w:r w:rsidR="004817FB">
        <w:t xml:space="preserve"> </w:t>
      </w:r>
      <w:r>
        <w:t xml:space="preserve">établi sur une connexion. Elle dispose d'une méthode </w:t>
      </w:r>
      <w:proofErr w:type="spellStart"/>
      <w:r w:rsidRPr="004817FB">
        <w:rPr>
          <w:rStyle w:val="Texte-CodeCar"/>
        </w:rPr>
        <w:t>executeQuery</w:t>
      </w:r>
      <w:proofErr w:type="spellEnd"/>
      <w:r>
        <w:t xml:space="preserve"> qui prend en argument une requête </w:t>
      </w:r>
      <w:proofErr w:type="spellStart"/>
      <w:r>
        <w:t>sql</w:t>
      </w:r>
      <w:proofErr w:type="spellEnd"/>
      <w:r>
        <w:t xml:space="preserve"> de type select et renvoie un Objet de type </w:t>
      </w:r>
      <w:proofErr w:type="spellStart"/>
      <w:r w:rsidRPr="004817FB">
        <w:rPr>
          <w:rStyle w:val="Texte-CodeCar"/>
        </w:rPr>
        <w:t>ResultSet</w:t>
      </w:r>
      <w:proofErr w:type="spellEnd"/>
      <w:r>
        <w:t>.</w:t>
      </w:r>
    </w:p>
    <w:p w14:paraId="4B909B9B" w14:textId="77777777" w:rsidR="009B401E" w:rsidRDefault="009B401E" w:rsidP="009B401E"/>
    <w:p w14:paraId="05AE6DF1" w14:textId="77777777" w:rsidR="009B401E" w:rsidRPr="000A3BE2" w:rsidRDefault="009B401E" w:rsidP="009B401E">
      <w:pPr>
        <w:pStyle w:val="Code-2"/>
      </w:pPr>
      <w:proofErr w:type="spellStart"/>
      <w:r w:rsidRPr="009B401E">
        <w:t>Statement</w:t>
      </w:r>
      <w:proofErr w:type="spellEnd"/>
      <w:r w:rsidRPr="009B401E">
        <w:t xml:space="preserve"> st = </w:t>
      </w:r>
      <w:proofErr w:type="spellStart"/>
      <w:r w:rsidRPr="009B401E">
        <w:t>c</w:t>
      </w:r>
      <w:r w:rsidR="001B7A2C">
        <w:t>onn</w:t>
      </w:r>
      <w:r w:rsidRPr="009B401E">
        <w:t>.createStatement</w:t>
      </w:r>
      <w:proofErr w:type="spellEnd"/>
      <w:r w:rsidRPr="009B401E">
        <w:t>();</w:t>
      </w:r>
    </w:p>
    <w:p w14:paraId="0FBC67DB" w14:textId="77777777" w:rsidR="00036972" w:rsidRDefault="00036972" w:rsidP="00036972"/>
    <w:p w14:paraId="49E903F7" w14:textId="77777777" w:rsidR="00036972" w:rsidRDefault="00036972" w:rsidP="00036972">
      <w:pPr>
        <w:pStyle w:val="Titre3"/>
      </w:pPr>
      <w:bookmarkStart w:id="16" w:name="_Toc133046388"/>
      <w:r>
        <w:t>Envoyer une requête SQL</w:t>
      </w:r>
      <w:bookmarkEnd w:id="16"/>
    </w:p>
    <w:p w14:paraId="0B49F88B" w14:textId="77777777" w:rsidR="00036972" w:rsidRDefault="000F01E3" w:rsidP="00036972">
      <w:r>
        <w:t xml:space="preserve">Il existe trois types d’exécutions de requête : </w:t>
      </w:r>
    </w:p>
    <w:p w14:paraId="2FD0AFDC" w14:textId="77777777" w:rsidR="000F01E3" w:rsidRDefault="000F01E3" w:rsidP="008769E4">
      <w:pPr>
        <w:numPr>
          <w:ilvl w:val="0"/>
          <w:numId w:val="34"/>
        </w:numPr>
      </w:pPr>
      <w:proofErr w:type="spellStart"/>
      <w:r w:rsidRPr="000F01E3">
        <w:rPr>
          <w:rStyle w:val="Texte-CodeCar"/>
        </w:rPr>
        <w:t>executeQuery</w:t>
      </w:r>
      <w:proofErr w:type="spellEnd"/>
      <w:r>
        <w:rPr>
          <w:rStyle w:val="Texte-CodeCar"/>
        </w:rPr>
        <w:t>()</w:t>
      </w:r>
      <w:r>
        <w:t xml:space="preserve"> : pour les requêtes qui retournent un </w:t>
      </w:r>
      <w:proofErr w:type="spellStart"/>
      <w:r w:rsidRPr="000F01E3">
        <w:rPr>
          <w:rStyle w:val="Texte-CodeCar"/>
        </w:rPr>
        <w:t>ResultSet</w:t>
      </w:r>
      <w:proofErr w:type="spellEnd"/>
    </w:p>
    <w:p w14:paraId="73F749B5" w14:textId="77777777" w:rsidR="000F01E3" w:rsidRDefault="000F01E3" w:rsidP="008769E4">
      <w:pPr>
        <w:numPr>
          <w:ilvl w:val="0"/>
          <w:numId w:val="34"/>
        </w:numPr>
      </w:pPr>
      <w:proofErr w:type="spellStart"/>
      <w:r w:rsidRPr="000F01E3">
        <w:rPr>
          <w:rStyle w:val="Texte-CodeCar"/>
        </w:rPr>
        <w:t>executeUpdate</w:t>
      </w:r>
      <w:proofErr w:type="spellEnd"/>
      <w:r>
        <w:rPr>
          <w:rStyle w:val="Texte-CodeCar"/>
        </w:rPr>
        <w:t>()</w:t>
      </w:r>
      <w:r>
        <w:t xml:space="preserve"> : pour les requêtes INSERT, UPDATE, DELETE, CREATE TABLE et DROP TABLE</w:t>
      </w:r>
    </w:p>
    <w:p w14:paraId="70D3AD32" w14:textId="77777777" w:rsidR="000F01E3" w:rsidRDefault="000F01E3" w:rsidP="008769E4">
      <w:pPr>
        <w:numPr>
          <w:ilvl w:val="0"/>
          <w:numId w:val="34"/>
        </w:numPr>
      </w:pPr>
      <w:proofErr w:type="spellStart"/>
      <w:r w:rsidRPr="000F01E3">
        <w:rPr>
          <w:rStyle w:val="Texte-CodeCar"/>
        </w:rPr>
        <w:t>execute</w:t>
      </w:r>
      <w:proofErr w:type="spellEnd"/>
      <w:r>
        <w:rPr>
          <w:rStyle w:val="Texte-CodeCar"/>
        </w:rPr>
        <w:t>()</w:t>
      </w:r>
      <w:r>
        <w:t xml:space="preserve"> : pour quelques cas rares (procédures stockées)</w:t>
      </w:r>
    </w:p>
    <w:p w14:paraId="03A84E87" w14:textId="77777777" w:rsidR="000F01E3" w:rsidRDefault="000F01E3" w:rsidP="000F01E3"/>
    <w:p w14:paraId="6AD95227" w14:textId="77777777" w:rsidR="000F01E3" w:rsidRDefault="000F01E3" w:rsidP="000F01E3">
      <w:r>
        <w:t>Il est attendu dans les parenthèses, la requête SQL à exécuter.</w:t>
      </w:r>
    </w:p>
    <w:p w14:paraId="2E319C74" w14:textId="77777777" w:rsidR="000F01E3" w:rsidRDefault="000F01E3" w:rsidP="00036972"/>
    <w:p w14:paraId="404BD267" w14:textId="77777777" w:rsidR="003A7E72" w:rsidRPr="00A3312E" w:rsidRDefault="000F01E3" w:rsidP="004557A7">
      <w:pPr>
        <w:rPr>
          <w:rStyle w:val="Texte-CodeCar"/>
          <w:rFonts w:ascii="Consolas" w:hAnsi="Consolas"/>
          <w:lang w:val="en-US"/>
        </w:rPr>
      </w:pPr>
      <w:r w:rsidRPr="005321C5">
        <w:rPr>
          <w:lang w:val="en-US"/>
        </w:rPr>
        <w:t xml:space="preserve">Avec la </w:t>
      </w:r>
      <w:proofErr w:type="spellStart"/>
      <w:r w:rsidRPr="005321C5">
        <w:rPr>
          <w:lang w:val="en-US"/>
        </w:rPr>
        <w:t>méthode</w:t>
      </w:r>
      <w:proofErr w:type="spellEnd"/>
      <w:r w:rsidRPr="005321C5">
        <w:rPr>
          <w:lang w:val="en-US"/>
        </w:rPr>
        <w:t xml:space="preserve"> </w:t>
      </w:r>
      <w:proofErr w:type="spellStart"/>
      <w:proofErr w:type="gramStart"/>
      <w:r w:rsidRPr="005321C5">
        <w:rPr>
          <w:rStyle w:val="Texte-CodeCar"/>
          <w:lang w:val="en-US"/>
        </w:rPr>
        <w:t>executeQuery</w:t>
      </w:r>
      <w:proofErr w:type="spellEnd"/>
      <w:r w:rsidRPr="005321C5">
        <w:rPr>
          <w:rStyle w:val="Texte-CodeCar"/>
          <w:lang w:val="en-US"/>
        </w:rPr>
        <w:t>(</w:t>
      </w:r>
      <w:proofErr w:type="gramEnd"/>
      <w:r w:rsidRPr="005321C5">
        <w:rPr>
          <w:rStyle w:val="Texte-CodeCar"/>
          <w:lang w:val="en-US"/>
        </w:rPr>
        <w:t>) :</w:t>
      </w:r>
    </w:p>
    <w:p w14:paraId="37D37F1A" w14:textId="77777777" w:rsidR="0001710E" w:rsidRPr="00A3312E" w:rsidRDefault="0001710E" w:rsidP="004F2231">
      <w:pPr>
        <w:pStyle w:val="Code-2"/>
        <w:rPr>
          <w:rFonts w:eastAsia="Perpetua"/>
          <w:lang w:val="en-US" w:eastAsia="fr-FR"/>
        </w:rPr>
      </w:pPr>
      <w:r w:rsidRPr="005321C5">
        <w:rPr>
          <w:rFonts w:eastAsia="Perpetua"/>
          <w:color w:val="000000"/>
          <w:lang w:val="en-US" w:eastAsia="fr-FR"/>
        </w:rPr>
        <w:tab/>
      </w:r>
      <w:r w:rsidR="004F2231" w:rsidRPr="00A3312E">
        <w:rPr>
          <w:rFonts w:eastAsia="Perpetua"/>
          <w:color w:val="000000"/>
          <w:lang w:val="en-US" w:eastAsia="fr-FR"/>
        </w:rPr>
        <w:tab/>
        <w:t xml:space="preserve">String </w:t>
      </w:r>
      <w:proofErr w:type="spellStart"/>
      <w:r w:rsidR="004F2231" w:rsidRPr="00A3312E">
        <w:rPr>
          <w:rFonts w:eastAsia="Perpetua"/>
          <w:color w:val="6A3E3E"/>
          <w:lang w:val="en-US" w:eastAsia="fr-FR"/>
        </w:rPr>
        <w:t>strSqlQuestion</w:t>
      </w:r>
      <w:proofErr w:type="spellEnd"/>
      <w:r w:rsidR="004F2231" w:rsidRPr="00A3312E">
        <w:rPr>
          <w:rFonts w:eastAsia="Perpetua"/>
          <w:color w:val="000000"/>
          <w:lang w:val="en-US" w:eastAsia="fr-FR"/>
        </w:rPr>
        <w:t xml:space="preserve"> = </w:t>
      </w:r>
      <w:r w:rsidR="004F2231" w:rsidRPr="00A3312E">
        <w:rPr>
          <w:rFonts w:eastAsia="Perpetua"/>
          <w:lang w:val="en-US" w:eastAsia="fr-FR"/>
        </w:rPr>
        <w:t xml:space="preserve">"select * from answer where </w:t>
      </w:r>
      <w:proofErr w:type="spellStart"/>
      <w:r w:rsidR="004F2231" w:rsidRPr="00A3312E">
        <w:rPr>
          <w:rFonts w:eastAsia="Perpetua"/>
          <w:lang w:val="en-US" w:eastAsia="fr-FR"/>
        </w:rPr>
        <w:t>id_question</w:t>
      </w:r>
      <w:proofErr w:type="spellEnd"/>
      <w:r w:rsidR="004F2231" w:rsidRPr="00A3312E">
        <w:rPr>
          <w:rFonts w:eastAsia="Perpetua"/>
          <w:lang w:val="en-US" w:eastAsia="fr-FR"/>
        </w:rPr>
        <w:t xml:space="preserve"> = "</w:t>
      </w:r>
      <w:r w:rsidR="004F2231" w:rsidRPr="00A3312E">
        <w:rPr>
          <w:rFonts w:eastAsia="Perpetua"/>
          <w:color w:val="000000"/>
          <w:lang w:val="en-US" w:eastAsia="fr-FR"/>
        </w:rPr>
        <w:t xml:space="preserve"> + </w:t>
      </w:r>
      <w:r w:rsidR="004F2231" w:rsidRPr="00A3312E">
        <w:rPr>
          <w:rFonts w:eastAsia="Perpetua"/>
          <w:color w:val="6A3E3E"/>
          <w:lang w:val="en-US" w:eastAsia="fr-FR"/>
        </w:rPr>
        <w:t>id</w:t>
      </w:r>
      <w:r w:rsidR="004F2231" w:rsidRPr="00A3312E">
        <w:rPr>
          <w:rFonts w:eastAsia="Perpetua"/>
          <w:color w:val="000000"/>
          <w:lang w:val="en-US" w:eastAsia="fr-FR"/>
        </w:rPr>
        <w:t xml:space="preserve"> + </w:t>
      </w:r>
      <w:r w:rsidR="004F2231" w:rsidRPr="00A3312E">
        <w:rPr>
          <w:rFonts w:eastAsia="Perpetua"/>
          <w:lang w:val="en-US" w:eastAsia="fr-FR"/>
        </w:rPr>
        <w:t xml:space="preserve">" order by </w:t>
      </w:r>
      <w:proofErr w:type="gramStart"/>
      <w:r w:rsidR="004F2231" w:rsidRPr="00A3312E">
        <w:rPr>
          <w:rFonts w:eastAsia="Perpetua"/>
          <w:lang w:val="en-US" w:eastAsia="fr-FR"/>
        </w:rPr>
        <w:t>rand(</w:t>
      </w:r>
      <w:proofErr w:type="gramEnd"/>
      <w:r w:rsidR="004F2231" w:rsidRPr="00A3312E">
        <w:rPr>
          <w:rFonts w:eastAsia="Perpetua"/>
          <w:lang w:val="en-US" w:eastAsia="fr-FR"/>
        </w:rPr>
        <w:t>)"</w:t>
      </w:r>
      <w:r w:rsidR="004F2231" w:rsidRPr="00A3312E">
        <w:rPr>
          <w:rFonts w:eastAsia="Perpetua"/>
          <w:color w:val="000000"/>
          <w:lang w:val="en-US" w:eastAsia="fr-FR"/>
        </w:rPr>
        <w:t>;</w:t>
      </w:r>
    </w:p>
    <w:p w14:paraId="47BFDF70" w14:textId="77777777" w:rsidR="004F2231" w:rsidRPr="00A3312E" w:rsidRDefault="0001710E" w:rsidP="004F2231">
      <w:pPr>
        <w:pStyle w:val="Code-2"/>
        <w:rPr>
          <w:rFonts w:eastAsia="Perpetua"/>
          <w:lang w:val="en-US" w:eastAsia="fr-FR"/>
        </w:rPr>
      </w:pPr>
      <w:r w:rsidRPr="004F2231">
        <w:rPr>
          <w:rFonts w:eastAsia="Perpetua"/>
          <w:color w:val="000000"/>
          <w:lang w:val="en-US" w:eastAsia="fr-FR"/>
        </w:rPr>
        <w:tab/>
      </w:r>
      <w:r w:rsidRPr="004F2231">
        <w:rPr>
          <w:rFonts w:eastAsia="Perpetua"/>
          <w:color w:val="000000"/>
          <w:lang w:val="en-US" w:eastAsia="fr-FR"/>
        </w:rPr>
        <w:tab/>
      </w:r>
      <w:proofErr w:type="spellStart"/>
      <w:r w:rsidR="004F2231" w:rsidRPr="00A3312E">
        <w:rPr>
          <w:rFonts w:eastAsia="Perpetua"/>
          <w:color w:val="000000"/>
          <w:lang w:val="en-US" w:eastAsia="fr-FR"/>
        </w:rPr>
        <w:t>ResultSet</w:t>
      </w:r>
      <w:proofErr w:type="spellEnd"/>
      <w:r w:rsidR="004F2231" w:rsidRPr="00A3312E">
        <w:rPr>
          <w:rFonts w:eastAsia="Perpetua"/>
          <w:color w:val="000000"/>
          <w:lang w:val="en-US" w:eastAsia="fr-FR"/>
        </w:rPr>
        <w:t xml:space="preserve"> </w:t>
      </w:r>
      <w:proofErr w:type="spellStart"/>
      <w:r w:rsidR="004F2231" w:rsidRPr="00A3312E">
        <w:rPr>
          <w:rFonts w:eastAsia="Perpetua"/>
          <w:color w:val="6A3E3E"/>
          <w:lang w:val="en-US" w:eastAsia="fr-FR"/>
        </w:rPr>
        <w:t>resultSet</w:t>
      </w:r>
      <w:proofErr w:type="spellEnd"/>
      <w:r w:rsidR="004F2231" w:rsidRPr="00A3312E">
        <w:rPr>
          <w:rFonts w:eastAsia="Perpetua"/>
          <w:color w:val="000000"/>
          <w:lang w:val="en-US" w:eastAsia="fr-FR"/>
        </w:rPr>
        <w:t xml:space="preserve"> = </w:t>
      </w:r>
      <w:proofErr w:type="spellStart"/>
      <w:proofErr w:type="gramStart"/>
      <w:r w:rsidR="004F2231" w:rsidRPr="00A3312E">
        <w:rPr>
          <w:rFonts w:eastAsia="Perpetua"/>
          <w:color w:val="6A3E3E"/>
          <w:lang w:val="en-US" w:eastAsia="fr-FR"/>
        </w:rPr>
        <w:t>st</w:t>
      </w:r>
      <w:r w:rsidR="004F2231" w:rsidRPr="00A3312E">
        <w:rPr>
          <w:rFonts w:eastAsia="Perpetua"/>
          <w:color w:val="000000"/>
          <w:lang w:val="en-US" w:eastAsia="fr-FR"/>
        </w:rPr>
        <w:t>.executeQuery</w:t>
      </w:r>
      <w:proofErr w:type="spellEnd"/>
      <w:proofErr w:type="gramEnd"/>
      <w:r w:rsidR="004F2231" w:rsidRPr="00A3312E">
        <w:rPr>
          <w:rFonts w:eastAsia="Perpetua"/>
          <w:color w:val="000000"/>
          <w:lang w:val="en-US" w:eastAsia="fr-FR"/>
        </w:rPr>
        <w:t>(</w:t>
      </w:r>
      <w:proofErr w:type="spellStart"/>
      <w:r w:rsidR="004F2231" w:rsidRPr="00A3312E">
        <w:rPr>
          <w:rFonts w:eastAsia="Perpetua"/>
          <w:color w:val="6A3E3E"/>
          <w:lang w:val="en-US" w:eastAsia="fr-FR"/>
        </w:rPr>
        <w:t>strSqlQuestion</w:t>
      </w:r>
      <w:proofErr w:type="spellEnd"/>
      <w:r w:rsidR="004F2231" w:rsidRPr="00A3312E">
        <w:rPr>
          <w:rFonts w:eastAsia="Perpetua"/>
          <w:color w:val="000000"/>
          <w:lang w:val="en-US" w:eastAsia="fr-FR"/>
        </w:rPr>
        <w:t>);</w:t>
      </w:r>
    </w:p>
    <w:p w14:paraId="26EBA11C" w14:textId="77777777" w:rsidR="004242FA" w:rsidRPr="005321C5" w:rsidRDefault="004242FA" w:rsidP="0001710E">
      <w:pPr>
        <w:pStyle w:val="Code-2"/>
        <w:rPr>
          <w:rStyle w:val="Texte-CodeCar"/>
          <w:lang w:val="en-US"/>
        </w:rPr>
      </w:pPr>
    </w:p>
    <w:p w14:paraId="38906559" w14:textId="77777777" w:rsidR="004242FA" w:rsidRPr="005321C5" w:rsidRDefault="004242FA" w:rsidP="00036972">
      <w:pPr>
        <w:rPr>
          <w:lang w:val="en-US"/>
        </w:rPr>
      </w:pPr>
    </w:p>
    <w:p w14:paraId="168CC753" w14:textId="77777777" w:rsidR="00036972" w:rsidRDefault="00036972" w:rsidP="00036972">
      <w:pPr>
        <w:pStyle w:val="Titre3"/>
      </w:pPr>
      <w:bookmarkStart w:id="17" w:name="_Toc133046389"/>
      <w:r>
        <w:t>Manipuler le résultat</w:t>
      </w:r>
      <w:bookmarkEnd w:id="17"/>
    </w:p>
    <w:p w14:paraId="31C77346" w14:textId="77777777" w:rsidR="004557A7" w:rsidRDefault="00FB23AB" w:rsidP="004557A7">
      <w:r>
        <w:t xml:space="preserve">La méthode </w:t>
      </w:r>
      <w:proofErr w:type="spellStart"/>
      <w:r w:rsidRPr="00232731">
        <w:rPr>
          <w:rStyle w:val="Texte-CodeCar"/>
        </w:rPr>
        <w:t>executeQuery</w:t>
      </w:r>
      <w:proofErr w:type="spellEnd"/>
      <w:r w:rsidRPr="00232731">
        <w:rPr>
          <w:rStyle w:val="Texte-CodeCar"/>
        </w:rPr>
        <w:t>()</w:t>
      </w:r>
      <w:r>
        <w:t xml:space="preserve"> </w:t>
      </w:r>
      <w:r w:rsidR="00232731">
        <w:t>renvoi</w:t>
      </w:r>
      <w:r>
        <w:t xml:space="preserve"> un </w:t>
      </w:r>
      <w:proofErr w:type="spellStart"/>
      <w:r w:rsidRPr="00232731">
        <w:rPr>
          <w:rStyle w:val="Texte-CodeCar"/>
        </w:rPr>
        <w:t>ResultSet</w:t>
      </w:r>
      <w:proofErr w:type="spellEnd"/>
      <w:r>
        <w:t>. Ce dernier peut être assimilé à u</w:t>
      </w:r>
      <w:r w:rsidR="00ED74C0" w:rsidRPr="00ED74C0">
        <w:t>ne table de données représentant un ensemble de résultats de base de données</w:t>
      </w:r>
      <w:r>
        <w:t xml:space="preserve">. Le </w:t>
      </w:r>
      <w:proofErr w:type="spellStart"/>
      <w:r w:rsidR="00232731" w:rsidRPr="00232731">
        <w:rPr>
          <w:rStyle w:val="Texte-CodeCar"/>
        </w:rPr>
        <w:t>ResultSet</w:t>
      </w:r>
      <w:proofErr w:type="spellEnd"/>
      <w:r>
        <w:t xml:space="preserve"> se parcourt itérativement </w:t>
      </w:r>
      <w:proofErr w:type="spellStart"/>
      <w:r w:rsidRPr="00232731">
        <w:rPr>
          <w:rStyle w:val="Texte-CodeCar"/>
        </w:rPr>
        <w:t>row</w:t>
      </w:r>
      <w:proofErr w:type="spellEnd"/>
      <w:r>
        <w:t xml:space="preserve"> par </w:t>
      </w:r>
      <w:proofErr w:type="spellStart"/>
      <w:r w:rsidRPr="00232731">
        <w:rPr>
          <w:rStyle w:val="Texte-CodeCar"/>
        </w:rPr>
        <w:t>row</w:t>
      </w:r>
      <w:proofErr w:type="spellEnd"/>
      <w:r>
        <w:t xml:space="preserve">. Les colonnes sont référencées par leur numéro ou par leur nom. L'accès aux valeurs des colonnes se fait par les méthodes </w:t>
      </w:r>
      <w:proofErr w:type="spellStart"/>
      <w:r w:rsidRPr="00232731">
        <w:rPr>
          <w:rStyle w:val="Texte-CodeCar"/>
        </w:rPr>
        <w:t>getXXX</w:t>
      </w:r>
      <w:proofErr w:type="spellEnd"/>
      <w:r w:rsidRPr="00232731">
        <w:rPr>
          <w:rStyle w:val="Texte-CodeCar"/>
        </w:rPr>
        <w:t>()</w:t>
      </w:r>
      <w:r>
        <w:t xml:space="preserve"> où </w:t>
      </w:r>
      <w:r w:rsidRPr="00232731">
        <w:rPr>
          <w:rStyle w:val="Texte-CodeCar"/>
        </w:rPr>
        <w:t>XXX</w:t>
      </w:r>
      <w:r>
        <w:t xml:space="preserve"> représente le type de l'objet. </w:t>
      </w:r>
    </w:p>
    <w:p w14:paraId="4B9E2024" w14:textId="77777777" w:rsidR="004557A7" w:rsidRDefault="004557A7" w:rsidP="004557A7"/>
    <w:p w14:paraId="0C43EB82" w14:textId="77777777" w:rsidR="004557A7" w:rsidRPr="00A3312E" w:rsidRDefault="004557A7" w:rsidP="004557A7">
      <w:pPr>
        <w:pStyle w:val="Code-2"/>
        <w:rPr>
          <w:rFonts w:eastAsia="Perpetua"/>
          <w:lang w:val="en-US" w:eastAsia="fr-FR"/>
        </w:rPr>
      </w:pPr>
      <w:r>
        <w:rPr>
          <w:rFonts w:eastAsia="Perpetua"/>
          <w:lang w:eastAsia="fr-FR"/>
        </w:rPr>
        <w:tab/>
      </w:r>
      <w:r>
        <w:rPr>
          <w:rFonts w:eastAsia="Perpetua"/>
          <w:lang w:eastAsia="fr-FR"/>
        </w:rPr>
        <w:tab/>
      </w:r>
      <w:r>
        <w:rPr>
          <w:rFonts w:eastAsia="Perpetua"/>
          <w:lang w:eastAsia="fr-FR"/>
        </w:rPr>
        <w:tab/>
      </w:r>
      <w:r w:rsidRPr="00A3312E">
        <w:rPr>
          <w:rFonts w:eastAsia="Perpetua"/>
          <w:b/>
          <w:bCs/>
          <w:color w:val="7F0055"/>
          <w:lang w:val="en-US" w:eastAsia="fr-FR"/>
        </w:rPr>
        <w:t>for</w:t>
      </w:r>
      <w:r w:rsidRPr="00A3312E">
        <w:rPr>
          <w:rFonts w:eastAsia="Perpetua"/>
          <w:lang w:val="en-US" w:eastAsia="fr-FR"/>
        </w:rPr>
        <w:t xml:space="preserve"> (</w:t>
      </w:r>
      <w:r w:rsidRPr="00A3312E">
        <w:rPr>
          <w:rFonts w:eastAsia="Perpetua"/>
          <w:b/>
          <w:bCs/>
          <w:color w:val="7F0055"/>
          <w:lang w:val="en-US" w:eastAsia="fr-FR"/>
        </w:rPr>
        <w:t>int</w:t>
      </w:r>
      <w:r w:rsidRPr="00A3312E">
        <w:rPr>
          <w:rFonts w:eastAsia="Perpetua"/>
          <w:lang w:val="en-US" w:eastAsia="fr-FR"/>
        </w:rPr>
        <w:t xml:space="preserve"> </w:t>
      </w:r>
      <w:proofErr w:type="spellStart"/>
      <w:r w:rsidRPr="00A3312E">
        <w:rPr>
          <w:rFonts w:eastAsia="Perpetua"/>
          <w:color w:val="6A3E3E"/>
          <w:lang w:val="en-US" w:eastAsia="fr-FR"/>
        </w:rPr>
        <w:t>i</w:t>
      </w:r>
      <w:proofErr w:type="spellEnd"/>
      <w:r w:rsidRPr="00A3312E">
        <w:rPr>
          <w:rFonts w:eastAsia="Perpetua"/>
          <w:lang w:val="en-US" w:eastAsia="fr-FR"/>
        </w:rPr>
        <w:t xml:space="preserve"> = 0; </w:t>
      </w:r>
      <w:proofErr w:type="spellStart"/>
      <w:r w:rsidRPr="00A3312E">
        <w:rPr>
          <w:rFonts w:eastAsia="Perpetua"/>
          <w:color w:val="6A3E3E"/>
          <w:lang w:val="en-US" w:eastAsia="fr-FR"/>
        </w:rPr>
        <w:t>i</w:t>
      </w:r>
      <w:proofErr w:type="spellEnd"/>
      <w:r w:rsidRPr="00A3312E">
        <w:rPr>
          <w:rFonts w:eastAsia="Perpetua"/>
          <w:lang w:val="en-US" w:eastAsia="fr-FR"/>
        </w:rPr>
        <w:t xml:space="preserve"> &lt; 4; </w:t>
      </w:r>
      <w:proofErr w:type="spellStart"/>
      <w:r w:rsidRPr="00A3312E">
        <w:rPr>
          <w:rFonts w:eastAsia="Perpetua"/>
          <w:color w:val="6A3E3E"/>
          <w:lang w:val="en-US" w:eastAsia="fr-FR"/>
        </w:rPr>
        <w:t>i</w:t>
      </w:r>
      <w:proofErr w:type="spellEnd"/>
      <w:r w:rsidRPr="00A3312E">
        <w:rPr>
          <w:rFonts w:eastAsia="Perpetua"/>
          <w:lang w:val="en-US" w:eastAsia="fr-FR"/>
        </w:rPr>
        <w:t>++) {</w:t>
      </w:r>
    </w:p>
    <w:p w14:paraId="24AE9951" w14:textId="77777777" w:rsidR="004557A7" w:rsidRPr="00A3312E" w:rsidRDefault="004557A7" w:rsidP="004557A7">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r w:rsidRPr="00A3312E">
        <w:rPr>
          <w:rFonts w:eastAsia="Perpetua"/>
          <w:color w:val="6A3E3E"/>
          <w:lang w:val="en-US" w:eastAsia="fr-FR"/>
        </w:rPr>
        <w:t>resultSet</w:t>
      </w:r>
      <w:r w:rsidRPr="00A3312E">
        <w:rPr>
          <w:rFonts w:eastAsia="Perpetua"/>
          <w:lang w:val="en-US" w:eastAsia="fr-FR"/>
        </w:rPr>
        <w:t>.next</w:t>
      </w:r>
      <w:proofErr w:type="spellEnd"/>
      <w:r w:rsidRPr="00A3312E">
        <w:rPr>
          <w:rFonts w:eastAsia="Perpetua"/>
          <w:lang w:val="en-US" w:eastAsia="fr-FR"/>
        </w:rPr>
        <w:t>(</w:t>
      </w:r>
      <w:proofErr w:type="gramStart"/>
      <w:r w:rsidRPr="00A3312E">
        <w:rPr>
          <w:rFonts w:eastAsia="Perpetua"/>
          <w:lang w:val="en-US" w:eastAsia="fr-FR"/>
        </w:rPr>
        <w:t>);</w:t>
      </w:r>
      <w:proofErr w:type="gramEnd"/>
    </w:p>
    <w:p w14:paraId="593C9004" w14:textId="77777777" w:rsidR="004557A7" w:rsidRPr="00A3312E" w:rsidRDefault="004557A7" w:rsidP="004557A7">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t xml:space="preserve">String </w:t>
      </w:r>
      <w:proofErr w:type="spellStart"/>
      <w:r w:rsidRPr="00A3312E">
        <w:rPr>
          <w:rFonts w:eastAsia="Perpetua"/>
          <w:color w:val="6A3E3E"/>
          <w:lang w:val="en-US" w:eastAsia="fr-FR"/>
        </w:rPr>
        <w:t>indexA</w:t>
      </w:r>
      <w:proofErr w:type="spellEnd"/>
      <w:r w:rsidRPr="00A3312E">
        <w:rPr>
          <w:rFonts w:eastAsia="Perpetua"/>
          <w:lang w:val="en-US" w:eastAsia="fr-FR"/>
        </w:rPr>
        <w:t xml:space="preserve"> = </w:t>
      </w:r>
      <w:proofErr w:type="spellStart"/>
      <w:r w:rsidRPr="00A3312E">
        <w:rPr>
          <w:rFonts w:eastAsia="Perpetua"/>
          <w:lang w:val="en-US" w:eastAsia="fr-FR"/>
        </w:rPr>
        <w:t>Integer.</w:t>
      </w:r>
      <w:r w:rsidRPr="00A3312E">
        <w:rPr>
          <w:rFonts w:eastAsia="Perpetua"/>
          <w:i/>
          <w:iCs/>
          <w:lang w:val="en-US" w:eastAsia="fr-FR"/>
        </w:rPr>
        <w:t>toString</w:t>
      </w:r>
      <w:proofErr w:type="spellEnd"/>
      <w:r w:rsidRPr="00A3312E">
        <w:rPr>
          <w:rFonts w:eastAsia="Perpetua"/>
          <w:lang w:val="en-US" w:eastAsia="fr-FR"/>
        </w:rPr>
        <w:t>(</w:t>
      </w:r>
      <w:proofErr w:type="spellStart"/>
      <w:r w:rsidRPr="00A3312E">
        <w:rPr>
          <w:rFonts w:eastAsia="Perpetua"/>
          <w:color w:val="6A3E3E"/>
          <w:lang w:val="en-US" w:eastAsia="fr-FR"/>
        </w:rPr>
        <w:t>i</w:t>
      </w:r>
      <w:proofErr w:type="spellEnd"/>
      <w:r w:rsidRPr="00A3312E">
        <w:rPr>
          <w:rFonts w:eastAsia="Perpetua"/>
          <w:lang w:val="en-US" w:eastAsia="fr-FR"/>
        </w:rPr>
        <w:t xml:space="preserve"> + 1</w:t>
      </w:r>
      <w:proofErr w:type="gramStart"/>
      <w:r w:rsidRPr="00A3312E">
        <w:rPr>
          <w:rFonts w:eastAsia="Perpetua"/>
          <w:lang w:val="en-US" w:eastAsia="fr-FR"/>
        </w:rPr>
        <w:t>);</w:t>
      </w:r>
      <w:proofErr w:type="gramEnd"/>
    </w:p>
    <w:p w14:paraId="036DD042" w14:textId="77777777" w:rsidR="004557A7" w:rsidRPr="00A3312E" w:rsidRDefault="004557A7" w:rsidP="004557A7">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t xml:space="preserve">String </w:t>
      </w:r>
      <w:proofErr w:type="spellStart"/>
      <w:r w:rsidRPr="00A3312E">
        <w:rPr>
          <w:rFonts w:eastAsia="Perpetua"/>
          <w:color w:val="6A3E3E"/>
          <w:lang w:val="en-US" w:eastAsia="fr-FR"/>
        </w:rPr>
        <w:t>descA</w:t>
      </w:r>
      <w:proofErr w:type="spellEnd"/>
      <w:r w:rsidRPr="00A3312E">
        <w:rPr>
          <w:rFonts w:eastAsia="Perpetua"/>
          <w:lang w:val="en-US" w:eastAsia="fr-FR"/>
        </w:rPr>
        <w:t xml:space="preserve"> = </w:t>
      </w:r>
      <w:proofErr w:type="spellStart"/>
      <w:r w:rsidRPr="00A3312E">
        <w:rPr>
          <w:rFonts w:eastAsia="Perpetua"/>
          <w:color w:val="6A3E3E"/>
          <w:lang w:val="en-US" w:eastAsia="fr-FR"/>
        </w:rPr>
        <w:t>resultSet</w:t>
      </w:r>
      <w:r w:rsidRPr="00A3312E">
        <w:rPr>
          <w:rFonts w:eastAsia="Perpetua"/>
          <w:lang w:val="en-US" w:eastAsia="fr-FR"/>
        </w:rPr>
        <w:t>.getString</w:t>
      </w:r>
      <w:proofErr w:type="spellEnd"/>
      <w:r w:rsidRPr="00A3312E">
        <w:rPr>
          <w:rFonts w:eastAsia="Perpetua"/>
          <w:lang w:val="en-US" w:eastAsia="fr-FR"/>
        </w:rPr>
        <w:t>(1</w:t>
      </w:r>
      <w:proofErr w:type="gramStart"/>
      <w:r w:rsidRPr="00A3312E">
        <w:rPr>
          <w:rFonts w:eastAsia="Perpetua"/>
          <w:lang w:val="en-US" w:eastAsia="fr-FR"/>
        </w:rPr>
        <w:t>);</w:t>
      </w:r>
      <w:proofErr w:type="gramEnd"/>
    </w:p>
    <w:p w14:paraId="26DB2F8C" w14:textId="77777777" w:rsidR="004557A7" w:rsidRPr="00A3312E" w:rsidRDefault="004557A7" w:rsidP="004557A7">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t xml:space="preserve">Boolean </w:t>
      </w:r>
      <w:proofErr w:type="spellStart"/>
      <w:r w:rsidRPr="00A3312E">
        <w:rPr>
          <w:rFonts w:eastAsia="Perpetua"/>
          <w:color w:val="6A3E3E"/>
          <w:lang w:val="en-US" w:eastAsia="fr-FR"/>
        </w:rPr>
        <w:t>resA</w:t>
      </w:r>
      <w:proofErr w:type="spellEnd"/>
      <w:r w:rsidRPr="00A3312E">
        <w:rPr>
          <w:rFonts w:eastAsia="Perpetua"/>
          <w:lang w:val="en-US" w:eastAsia="fr-FR"/>
        </w:rPr>
        <w:t xml:space="preserve"> = </w:t>
      </w:r>
      <w:proofErr w:type="spellStart"/>
      <w:r w:rsidRPr="00A3312E">
        <w:rPr>
          <w:rFonts w:eastAsia="Perpetua"/>
          <w:color w:val="6A3E3E"/>
          <w:lang w:val="en-US" w:eastAsia="fr-FR"/>
        </w:rPr>
        <w:t>resultSet</w:t>
      </w:r>
      <w:r w:rsidRPr="00A3312E">
        <w:rPr>
          <w:rFonts w:eastAsia="Perpetua"/>
          <w:lang w:val="en-US" w:eastAsia="fr-FR"/>
        </w:rPr>
        <w:t>.getBoolean</w:t>
      </w:r>
      <w:proofErr w:type="spellEnd"/>
      <w:r w:rsidRPr="00A3312E">
        <w:rPr>
          <w:rFonts w:eastAsia="Perpetua"/>
          <w:lang w:val="en-US" w:eastAsia="fr-FR"/>
        </w:rPr>
        <w:t>(2</w:t>
      </w:r>
      <w:proofErr w:type="gramStart"/>
      <w:r w:rsidRPr="00A3312E">
        <w:rPr>
          <w:rFonts w:eastAsia="Perpetua"/>
          <w:lang w:val="en-US" w:eastAsia="fr-FR"/>
        </w:rPr>
        <w:t>);</w:t>
      </w:r>
      <w:proofErr w:type="gramEnd"/>
    </w:p>
    <w:p w14:paraId="41BBD0D8" w14:textId="77777777" w:rsidR="004557A7" w:rsidRPr="00A3312E" w:rsidRDefault="004557A7" w:rsidP="004557A7">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proofErr w:type="gramStart"/>
      <w:r w:rsidRPr="00A3312E">
        <w:rPr>
          <w:rFonts w:eastAsia="Perpetua"/>
          <w:color w:val="6A3E3E"/>
          <w:lang w:val="en-US" w:eastAsia="fr-FR"/>
        </w:rPr>
        <w:t>answers</w:t>
      </w:r>
      <w:r w:rsidRPr="00A3312E">
        <w:rPr>
          <w:rFonts w:eastAsia="Perpetua"/>
          <w:lang w:val="en-US" w:eastAsia="fr-FR"/>
        </w:rPr>
        <w:t>.add</w:t>
      </w:r>
      <w:proofErr w:type="spellEnd"/>
      <w:r w:rsidRPr="00A3312E">
        <w:rPr>
          <w:rFonts w:eastAsia="Perpetua"/>
          <w:lang w:val="en-US" w:eastAsia="fr-FR"/>
        </w:rPr>
        <w:t>(</w:t>
      </w:r>
      <w:proofErr w:type="gramEnd"/>
      <w:r w:rsidRPr="00A3312E">
        <w:rPr>
          <w:rFonts w:eastAsia="Perpetua"/>
          <w:b/>
          <w:bCs/>
          <w:color w:val="7F0055"/>
          <w:lang w:val="en-US" w:eastAsia="fr-FR"/>
        </w:rPr>
        <w:t>new</w:t>
      </w:r>
      <w:r w:rsidRPr="00A3312E">
        <w:rPr>
          <w:rFonts w:eastAsia="Perpetua"/>
          <w:lang w:val="en-US" w:eastAsia="fr-FR"/>
        </w:rPr>
        <w:t xml:space="preserve"> Answer(</w:t>
      </w:r>
      <w:proofErr w:type="spellStart"/>
      <w:r w:rsidRPr="00A3312E">
        <w:rPr>
          <w:rFonts w:eastAsia="Perpetua"/>
          <w:color w:val="6A3E3E"/>
          <w:lang w:val="en-US" w:eastAsia="fr-FR"/>
        </w:rPr>
        <w:t>indexA</w:t>
      </w:r>
      <w:proofErr w:type="spellEnd"/>
      <w:r w:rsidRPr="00A3312E">
        <w:rPr>
          <w:rFonts w:eastAsia="Perpetua"/>
          <w:lang w:val="en-US" w:eastAsia="fr-FR"/>
        </w:rPr>
        <w:t xml:space="preserve">, </w:t>
      </w:r>
      <w:proofErr w:type="spellStart"/>
      <w:r w:rsidRPr="00A3312E">
        <w:rPr>
          <w:rFonts w:eastAsia="Perpetua"/>
          <w:color w:val="6A3E3E"/>
          <w:lang w:val="en-US" w:eastAsia="fr-FR"/>
        </w:rPr>
        <w:t>descA</w:t>
      </w:r>
      <w:proofErr w:type="spellEnd"/>
      <w:r w:rsidRPr="00A3312E">
        <w:rPr>
          <w:rFonts w:eastAsia="Perpetua"/>
          <w:lang w:val="en-US" w:eastAsia="fr-FR"/>
        </w:rPr>
        <w:t xml:space="preserve">, </w:t>
      </w:r>
      <w:proofErr w:type="spellStart"/>
      <w:r w:rsidRPr="00A3312E">
        <w:rPr>
          <w:rFonts w:eastAsia="Perpetua"/>
          <w:color w:val="6A3E3E"/>
          <w:lang w:val="en-US" w:eastAsia="fr-FR"/>
        </w:rPr>
        <w:t>resA</w:t>
      </w:r>
      <w:proofErr w:type="spellEnd"/>
      <w:r w:rsidRPr="00A3312E">
        <w:rPr>
          <w:rFonts w:eastAsia="Perpetua"/>
          <w:lang w:val="en-US" w:eastAsia="fr-FR"/>
        </w:rPr>
        <w:t>));</w:t>
      </w:r>
    </w:p>
    <w:p w14:paraId="5D47D724" w14:textId="77777777" w:rsidR="004557A7" w:rsidRPr="006565B2" w:rsidRDefault="004557A7" w:rsidP="006565B2">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Pr>
          <w:rFonts w:eastAsia="Perpetua"/>
          <w:lang w:eastAsia="fr-FR"/>
        </w:rPr>
        <w:t>}</w:t>
      </w:r>
    </w:p>
    <w:p w14:paraId="281576C4" w14:textId="77777777" w:rsidR="00587CFD" w:rsidRDefault="00587CFD" w:rsidP="00587CFD">
      <w:pPr>
        <w:pStyle w:val="Titre1"/>
      </w:pPr>
      <w:bookmarkStart w:id="18" w:name="_Toc133046390"/>
      <w:r>
        <w:t>Gérer une collection d'objet</w:t>
      </w:r>
      <w:r>
        <w:rPr>
          <w:rStyle w:val="Appelnotedebasdep"/>
        </w:rPr>
        <w:footnoteReference w:id="5"/>
      </w:r>
      <w:bookmarkEnd w:id="18"/>
    </w:p>
    <w:p w14:paraId="5A7A0C40" w14:textId="77777777" w:rsidR="00C84660" w:rsidRDefault="00C84660" w:rsidP="00C84660">
      <w:r>
        <w:t>Les collections sont des objets qui permettent de gérer des ensembles d'objets. Ces ensembles de données peuvent être définis avec plusieurs caractéristiques : la possibilité de gérer des doublons, de gérer un ordre de tri, etc</w:t>
      </w:r>
      <w:r w:rsidR="00CB4780">
        <w:t>…</w:t>
      </w:r>
    </w:p>
    <w:p w14:paraId="1734E54B" w14:textId="77777777" w:rsidR="00C84660" w:rsidRDefault="00C84660" w:rsidP="00C84660"/>
    <w:p w14:paraId="634D3341" w14:textId="77777777" w:rsidR="00C84660" w:rsidRDefault="00C84660" w:rsidP="00C84660">
      <w:r>
        <w:t>Une collection est un regroupement d'objets qui sont désignés sous le nom d'éléments.</w:t>
      </w:r>
    </w:p>
    <w:p w14:paraId="23B4299E" w14:textId="77777777" w:rsidR="00C84660" w:rsidRDefault="00C84660" w:rsidP="00C84660"/>
    <w:p w14:paraId="51AD668B" w14:textId="77777777" w:rsidR="00C84660" w:rsidRDefault="00C84660" w:rsidP="00C84660">
      <w:r>
        <w:t>L'API Collections propose un ensemble d'interfaces et de classes dont le but est de stocker de multiples objets. Elle propose quatre grandes familles de collections, chacune définie par une interface de base :</w:t>
      </w:r>
    </w:p>
    <w:p w14:paraId="0443BBAA" w14:textId="77777777" w:rsidR="00C84660" w:rsidRDefault="00C84660" w:rsidP="00C84660"/>
    <w:p w14:paraId="35832214" w14:textId="77777777" w:rsidR="00C84660" w:rsidRDefault="00C84660" w:rsidP="00C84660">
      <w:pPr>
        <w:numPr>
          <w:ilvl w:val="0"/>
          <w:numId w:val="20"/>
        </w:numPr>
      </w:pPr>
      <w:r>
        <w:t>List : collection d'éléments ordonnés qui accepte les doublons</w:t>
      </w:r>
    </w:p>
    <w:p w14:paraId="02BF3163" w14:textId="77777777" w:rsidR="00C84660" w:rsidRDefault="00C84660" w:rsidP="00C84660">
      <w:pPr>
        <w:numPr>
          <w:ilvl w:val="0"/>
          <w:numId w:val="20"/>
        </w:numPr>
      </w:pPr>
      <w:r>
        <w:t>Set : collection d'éléments non ordonnés par défaut qui n'accepte pas les doublons</w:t>
      </w:r>
    </w:p>
    <w:p w14:paraId="7BD64774" w14:textId="77777777" w:rsidR="00C84660" w:rsidRDefault="00C84660" w:rsidP="00C84660">
      <w:pPr>
        <w:numPr>
          <w:ilvl w:val="0"/>
          <w:numId w:val="20"/>
        </w:numPr>
      </w:pPr>
      <w:proofErr w:type="spellStart"/>
      <w:r>
        <w:t>Map</w:t>
      </w:r>
      <w:proofErr w:type="spellEnd"/>
      <w:r>
        <w:t xml:space="preserve"> : collection sous la forme d'une association de paires clé/valeur</w:t>
      </w:r>
    </w:p>
    <w:p w14:paraId="66801897" w14:textId="77777777" w:rsidR="00587CFD" w:rsidRDefault="00C84660" w:rsidP="00C84660">
      <w:pPr>
        <w:numPr>
          <w:ilvl w:val="0"/>
          <w:numId w:val="20"/>
        </w:numPr>
      </w:pPr>
      <w:r>
        <w:t xml:space="preserve">Queue et </w:t>
      </w:r>
      <w:proofErr w:type="spellStart"/>
      <w:r>
        <w:t>Deque</w:t>
      </w:r>
      <w:proofErr w:type="spellEnd"/>
      <w:r>
        <w:t xml:space="preserve"> : collections qui stockent des éléments dans un certain ordre avant qu'ils ne soient extraits pour traitement</w:t>
      </w:r>
    </w:p>
    <w:p w14:paraId="5B3C358A" w14:textId="77777777" w:rsidR="00C84660" w:rsidRDefault="00C84660" w:rsidP="00C84660"/>
    <w:p w14:paraId="2FDEE36C" w14:textId="5AC0DEAC" w:rsidR="00D27AE7" w:rsidRDefault="00C84660" w:rsidP="00FF4C3B">
      <w:r>
        <w:lastRenderedPageBreak/>
        <w:t xml:space="preserve">Dans l'application </w:t>
      </w:r>
      <w:r w:rsidR="003A7E72">
        <w:t>Vinci Quiz</w:t>
      </w:r>
      <w:r>
        <w:t>, on utilise une collection pour les objets "</w:t>
      </w:r>
      <w:r w:rsidR="00D008B0">
        <w:t>Question</w:t>
      </w:r>
      <w:r>
        <w:t xml:space="preserve">" instanciés à partir des valeurs lues dans </w:t>
      </w:r>
      <w:r w:rsidR="00B44B65">
        <w:t>la base de données</w:t>
      </w:r>
      <w:r w:rsidR="00FF4C3B">
        <w:t xml:space="preserve"> afin de stocker toutes les </w:t>
      </w:r>
      <w:r w:rsidR="00D008B0">
        <w:t>questions d’un quiz</w:t>
      </w:r>
      <w:r w:rsidR="00FF4C3B">
        <w:t>.</w:t>
      </w:r>
    </w:p>
    <w:p w14:paraId="14C77C7B" w14:textId="77777777" w:rsidR="00FF4C3B" w:rsidRDefault="00FF4C3B" w:rsidP="00FF4C3B"/>
    <w:p w14:paraId="43FF30C8" w14:textId="77777777" w:rsidR="00D7690B" w:rsidRPr="00A16A3F" w:rsidRDefault="00D7690B" w:rsidP="00FF4C3B">
      <w:pPr>
        <w:pStyle w:val="Code-2"/>
        <w:rPr>
          <w:rStyle w:val="CodeHTML"/>
          <w:b/>
        </w:rPr>
      </w:pPr>
      <w:r w:rsidRPr="00A16A3F">
        <w:rPr>
          <w:rStyle w:val="CodeHTML"/>
          <w:b/>
        </w:rPr>
        <w:t>[…]</w:t>
      </w:r>
    </w:p>
    <w:p w14:paraId="683C7DF2" w14:textId="77777777" w:rsidR="00A16A3F" w:rsidRPr="00A16A3F" w:rsidRDefault="00A16A3F" w:rsidP="00A16A3F">
      <w:pPr>
        <w:pStyle w:val="Code-2"/>
        <w:rPr>
          <w:rFonts w:eastAsia="Perpetua" w:cs="Consolas"/>
          <w:color w:val="000000"/>
          <w:lang w:eastAsia="fr-FR"/>
        </w:rPr>
      </w:pPr>
      <w:r w:rsidRPr="00A16A3F">
        <w:rPr>
          <w:rFonts w:eastAsia="Perpetua" w:cs="Consolas"/>
          <w:color w:val="000000"/>
          <w:lang w:val="en-US" w:eastAsia="fr-FR"/>
        </w:rPr>
        <w:tab/>
      </w:r>
      <w:r w:rsidRPr="00A16A3F">
        <w:rPr>
          <w:rFonts w:eastAsia="Perpetua" w:cs="Consolas"/>
          <w:color w:val="000000"/>
          <w:lang w:eastAsia="fr-FR"/>
        </w:rPr>
        <w:t xml:space="preserve">public </w:t>
      </w:r>
      <w:proofErr w:type="spellStart"/>
      <w:r w:rsidRPr="00A16A3F">
        <w:rPr>
          <w:rFonts w:eastAsia="Perpetua" w:cs="Consolas"/>
          <w:color w:val="000000"/>
          <w:lang w:eastAsia="fr-FR"/>
        </w:rPr>
        <w:t>ArrayList</w:t>
      </w:r>
      <w:proofErr w:type="spellEnd"/>
      <w:r w:rsidRPr="00A16A3F">
        <w:rPr>
          <w:rFonts w:eastAsia="Perpetua" w:cs="Consolas"/>
          <w:color w:val="000000"/>
          <w:lang w:eastAsia="fr-FR"/>
        </w:rPr>
        <w:t xml:space="preserve">&lt;Question&gt; </w:t>
      </w:r>
      <w:proofErr w:type="spellStart"/>
      <w:r w:rsidRPr="00A16A3F">
        <w:rPr>
          <w:rFonts w:eastAsia="Perpetua" w:cs="Consolas"/>
          <w:color w:val="000000"/>
          <w:lang w:eastAsia="fr-FR"/>
        </w:rPr>
        <w:t>getQuestions</w:t>
      </w:r>
      <w:proofErr w:type="spellEnd"/>
      <w:r w:rsidRPr="00A16A3F">
        <w:rPr>
          <w:rFonts w:eastAsia="Perpetua" w:cs="Consolas"/>
          <w:color w:val="000000"/>
          <w:lang w:eastAsia="fr-FR"/>
        </w:rPr>
        <w:t>(</w:t>
      </w:r>
      <w:proofErr w:type="spellStart"/>
      <w:r w:rsidRPr="00A16A3F">
        <w:rPr>
          <w:rFonts w:eastAsia="Perpetua" w:cs="Consolas"/>
          <w:color w:val="000000"/>
          <w:lang w:eastAsia="fr-FR"/>
        </w:rPr>
        <w:t>int</w:t>
      </w:r>
      <w:proofErr w:type="spellEnd"/>
      <w:r w:rsidRPr="00A16A3F">
        <w:rPr>
          <w:rFonts w:eastAsia="Perpetua" w:cs="Consolas"/>
          <w:color w:val="000000"/>
          <w:lang w:eastAsia="fr-FR"/>
        </w:rPr>
        <w:t xml:space="preserve"> </w:t>
      </w:r>
      <w:proofErr w:type="spellStart"/>
      <w:r w:rsidRPr="00A16A3F">
        <w:rPr>
          <w:rFonts w:eastAsia="Perpetua" w:cs="Consolas"/>
          <w:color w:val="000000"/>
          <w:lang w:eastAsia="fr-FR"/>
        </w:rPr>
        <w:t>nbQuestion</w:t>
      </w:r>
      <w:proofErr w:type="spellEnd"/>
      <w:r w:rsidRPr="00A16A3F">
        <w:rPr>
          <w:rFonts w:eastAsia="Perpetua" w:cs="Consolas"/>
          <w:color w:val="000000"/>
          <w:lang w:eastAsia="fr-FR"/>
        </w:rPr>
        <w:t>) {</w:t>
      </w:r>
    </w:p>
    <w:p w14:paraId="73B89031" w14:textId="77777777" w:rsidR="00A16A3F" w:rsidRPr="00A16A3F" w:rsidRDefault="00A16A3F" w:rsidP="00A16A3F">
      <w:pPr>
        <w:pStyle w:val="Code-2"/>
        <w:rPr>
          <w:rFonts w:eastAsia="Perpetua" w:cs="Consolas"/>
          <w:color w:val="000000"/>
          <w:lang w:eastAsia="fr-FR"/>
        </w:rPr>
      </w:pPr>
    </w:p>
    <w:p w14:paraId="0A809B7E" w14:textId="77777777" w:rsidR="00A16A3F" w:rsidRPr="00A16A3F" w:rsidRDefault="00A16A3F" w:rsidP="00A16A3F">
      <w:pPr>
        <w:pStyle w:val="Code-2"/>
        <w:rPr>
          <w:rFonts w:eastAsia="Perpetua" w:cs="Consolas"/>
          <w:color w:val="000000"/>
          <w:lang w:eastAsia="fr-FR"/>
        </w:rPr>
      </w:pPr>
      <w:r w:rsidRPr="00A16A3F">
        <w:rPr>
          <w:rFonts w:eastAsia="Perpetua" w:cs="Consolas"/>
          <w:color w:val="000000"/>
          <w:lang w:eastAsia="fr-FR"/>
        </w:rPr>
        <w:tab/>
      </w:r>
      <w:r w:rsidRPr="00A16A3F">
        <w:rPr>
          <w:rFonts w:eastAsia="Perpetua" w:cs="Consolas"/>
          <w:color w:val="000000"/>
          <w:lang w:eastAsia="fr-FR"/>
        </w:rPr>
        <w:tab/>
      </w:r>
      <w:proofErr w:type="spellStart"/>
      <w:r w:rsidRPr="00A16A3F">
        <w:rPr>
          <w:rFonts w:eastAsia="Perpetua" w:cs="Consolas"/>
          <w:color w:val="000000"/>
          <w:lang w:eastAsia="fr-FR"/>
        </w:rPr>
        <w:t>ArrayList</w:t>
      </w:r>
      <w:proofErr w:type="spellEnd"/>
      <w:r w:rsidRPr="00A16A3F">
        <w:rPr>
          <w:rFonts w:eastAsia="Perpetua" w:cs="Consolas"/>
          <w:color w:val="000000"/>
          <w:lang w:eastAsia="fr-FR"/>
        </w:rPr>
        <w:t xml:space="preserve">&lt;Question&gt; questions = new </w:t>
      </w:r>
      <w:proofErr w:type="spellStart"/>
      <w:r w:rsidRPr="00A16A3F">
        <w:rPr>
          <w:rFonts w:eastAsia="Perpetua" w:cs="Consolas"/>
          <w:color w:val="000000"/>
          <w:lang w:eastAsia="fr-FR"/>
        </w:rPr>
        <w:t>ArrayList</w:t>
      </w:r>
      <w:proofErr w:type="spellEnd"/>
      <w:r w:rsidRPr="00A16A3F">
        <w:rPr>
          <w:rFonts w:eastAsia="Perpetua" w:cs="Consolas"/>
          <w:color w:val="000000"/>
          <w:lang w:eastAsia="fr-FR"/>
        </w:rPr>
        <w:t>&lt;Question&gt;();</w:t>
      </w:r>
    </w:p>
    <w:p w14:paraId="02D9F5A3" w14:textId="77777777" w:rsidR="00A16A3F" w:rsidRPr="00A16A3F" w:rsidRDefault="00A16A3F" w:rsidP="00A16A3F">
      <w:pPr>
        <w:pStyle w:val="Code-2"/>
        <w:rPr>
          <w:rFonts w:eastAsia="Perpetua" w:cs="Consolas"/>
          <w:color w:val="000000"/>
          <w:lang w:eastAsia="fr-FR"/>
        </w:rPr>
      </w:pPr>
    </w:p>
    <w:p w14:paraId="7EB11EEA"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val="en-US" w:eastAsia="fr-FR"/>
        </w:rPr>
        <w:t xml:space="preserve">String query = "call </w:t>
      </w:r>
      <w:proofErr w:type="spellStart"/>
      <w:r w:rsidRPr="00A16A3F">
        <w:rPr>
          <w:rFonts w:eastAsia="Perpetua" w:cs="Consolas"/>
          <w:color w:val="000000"/>
          <w:lang w:val="en-US" w:eastAsia="fr-FR"/>
        </w:rPr>
        <w:t>get_game</w:t>
      </w:r>
      <w:proofErr w:type="spellEnd"/>
      <w:r w:rsidRPr="00A16A3F">
        <w:rPr>
          <w:rFonts w:eastAsia="Perpetua" w:cs="Consolas"/>
          <w:color w:val="000000"/>
          <w:lang w:val="en-US" w:eastAsia="fr-FR"/>
        </w:rPr>
        <w:t>(?)</w:t>
      </w:r>
      <w:proofErr w:type="gramStart"/>
      <w:r w:rsidRPr="00A16A3F">
        <w:rPr>
          <w:rFonts w:eastAsia="Perpetua" w:cs="Consolas"/>
          <w:color w:val="000000"/>
          <w:lang w:val="en-US" w:eastAsia="fr-FR"/>
        </w:rPr>
        <w:t>";</w:t>
      </w:r>
      <w:proofErr w:type="gramEnd"/>
    </w:p>
    <w:p w14:paraId="6BFBF9C2" w14:textId="77777777" w:rsidR="00A16A3F" w:rsidRPr="00A16A3F" w:rsidRDefault="00A16A3F" w:rsidP="00A16A3F">
      <w:pPr>
        <w:pStyle w:val="Code-2"/>
        <w:rPr>
          <w:rFonts w:eastAsia="Perpetua" w:cs="Consolas"/>
          <w:color w:val="000000"/>
          <w:lang w:val="en-US" w:eastAsia="fr-FR"/>
        </w:rPr>
      </w:pPr>
    </w:p>
    <w:p w14:paraId="3CA976E5"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t xml:space="preserve">try (Connection </w:t>
      </w:r>
      <w:proofErr w:type="spellStart"/>
      <w:r w:rsidRPr="00A16A3F">
        <w:rPr>
          <w:rFonts w:eastAsia="Perpetua" w:cs="Consolas"/>
          <w:color w:val="000000"/>
          <w:lang w:val="en-US" w:eastAsia="fr-FR"/>
        </w:rPr>
        <w:t>connection</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DriverManager.getConnection</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urlCnx</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loginCnx</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passwordCnx</w:t>
      </w:r>
      <w:proofErr w:type="spellEnd"/>
      <w:proofErr w:type="gramStart"/>
      <w:r w:rsidRPr="00A16A3F">
        <w:rPr>
          <w:rFonts w:eastAsia="Perpetua" w:cs="Consolas"/>
          <w:color w:val="000000"/>
          <w:lang w:val="en-US" w:eastAsia="fr-FR"/>
        </w:rPr>
        <w:t>);</w:t>
      </w:r>
      <w:proofErr w:type="gramEnd"/>
    </w:p>
    <w:p w14:paraId="4C430CED"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r w:rsidRPr="00A16A3F">
        <w:rPr>
          <w:rFonts w:eastAsia="Perpetua" w:cs="Consolas"/>
          <w:color w:val="000000"/>
          <w:lang w:val="en-US" w:eastAsia="fr-FR"/>
        </w:rPr>
        <w:t>CallableStatement</w:t>
      </w:r>
      <w:proofErr w:type="spellEnd"/>
      <w:r w:rsidRPr="00A16A3F">
        <w:rPr>
          <w:rFonts w:eastAsia="Perpetua" w:cs="Consolas"/>
          <w:color w:val="000000"/>
          <w:lang w:val="en-US" w:eastAsia="fr-FR"/>
        </w:rPr>
        <w:t xml:space="preserve"> statement = </w:t>
      </w:r>
      <w:proofErr w:type="spellStart"/>
      <w:proofErr w:type="gramStart"/>
      <w:r w:rsidRPr="00A16A3F">
        <w:rPr>
          <w:rFonts w:eastAsia="Perpetua" w:cs="Consolas"/>
          <w:color w:val="000000"/>
          <w:lang w:val="en-US" w:eastAsia="fr-FR"/>
        </w:rPr>
        <w:t>connection.prepareCall</w:t>
      </w:r>
      <w:proofErr w:type="spellEnd"/>
      <w:proofErr w:type="gramEnd"/>
      <w:r w:rsidRPr="00A16A3F">
        <w:rPr>
          <w:rFonts w:eastAsia="Perpetua" w:cs="Consolas"/>
          <w:color w:val="000000"/>
          <w:lang w:val="en-US" w:eastAsia="fr-FR"/>
        </w:rPr>
        <w:t>(query);) {</w:t>
      </w:r>
    </w:p>
    <w:p w14:paraId="4353C2DA" w14:textId="77777777" w:rsidR="00A16A3F" w:rsidRPr="00A16A3F" w:rsidRDefault="00A16A3F" w:rsidP="00A16A3F">
      <w:pPr>
        <w:pStyle w:val="Code-2"/>
        <w:rPr>
          <w:rFonts w:eastAsia="Perpetua" w:cs="Consolas"/>
          <w:color w:val="000000"/>
          <w:lang w:val="en-US" w:eastAsia="fr-FR"/>
        </w:rPr>
      </w:pPr>
    </w:p>
    <w:p w14:paraId="7F670E77"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proofErr w:type="gramStart"/>
      <w:r w:rsidRPr="00A16A3F">
        <w:rPr>
          <w:rFonts w:eastAsia="Perpetua" w:cs="Consolas"/>
          <w:color w:val="000000"/>
          <w:lang w:val="en-US" w:eastAsia="fr-FR"/>
        </w:rPr>
        <w:t>statement.setInt</w:t>
      </w:r>
      <w:proofErr w:type="spellEnd"/>
      <w:proofErr w:type="gramEnd"/>
      <w:r w:rsidRPr="00A16A3F">
        <w:rPr>
          <w:rFonts w:eastAsia="Perpetua" w:cs="Consolas"/>
          <w:color w:val="000000"/>
          <w:lang w:val="en-US" w:eastAsia="fr-FR"/>
        </w:rPr>
        <w:t xml:space="preserve">(1, </w:t>
      </w:r>
      <w:proofErr w:type="spellStart"/>
      <w:r w:rsidRPr="00A16A3F">
        <w:rPr>
          <w:rFonts w:eastAsia="Perpetua" w:cs="Consolas"/>
          <w:color w:val="000000"/>
          <w:lang w:val="en-US" w:eastAsia="fr-FR"/>
        </w:rPr>
        <w:t>nbQuestion</w:t>
      </w:r>
      <w:proofErr w:type="spellEnd"/>
      <w:r w:rsidRPr="00A16A3F">
        <w:rPr>
          <w:rFonts w:eastAsia="Perpetua" w:cs="Consolas"/>
          <w:color w:val="000000"/>
          <w:lang w:val="en-US" w:eastAsia="fr-FR"/>
        </w:rPr>
        <w:t>);</w:t>
      </w:r>
    </w:p>
    <w:p w14:paraId="2FA2F34D"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proofErr w:type="gramStart"/>
      <w:r w:rsidRPr="00A16A3F">
        <w:rPr>
          <w:rFonts w:eastAsia="Perpetua" w:cs="Consolas"/>
          <w:color w:val="000000"/>
          <w:lang w:val="en-US" w:eastAsia="fr-FR"/>
        </w:rPr>
        <w:t>statement.execute</w:t>
      </w:r>
      <w:proofErr w:type="spellEnd"/>
      <w:proofErr w:type="gramEnd"/>
      <w:r w:rsidRPr="00A16A3F">
        <w:rPr>
          <w:rFonts w:eastAsia="Perpetua" w:cs="Consolas"/>
          <w:color w:val="000000"/>
          <w:lang w:val="en-US" w:eastAsia="fr-FR"/>
        </w:rPr>
        <w:t>();</w:t>
      </w:r>
    </w:p>
    <w:p w14:paraId="195CA56B"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r w:rsidRPr="00A16A3F">
        <w:rPr>
          <w:rFonts w:eastAsia="Perpetua" w:cs="Consolas"/>
          <w:color w:val="000000"/>
          <w:lang w:val="en-US" w:eastAsia="fr-FR"/>
        </w:rPr>
        <w:t>ResultSet</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resultSet</w:t>
      </w:r>
      <w:proofErr w:type="spellEnd"/>
      <w:r w:rsidRPr="00A16A3F">
        <w:rPr>
          <w:rFonts w:eastAsia="Perpetua" w:cs="Consolas"/>
          <w:color w:val="000000"/>
          <w:lang w:val="en-US" w:eastAsia="fr-FR"/>
        </w:rPr>
        <w:t xml:space="preserve"> = </w:t>
      </w:r>
      <w:proofErr w:type="spellStart"/>
      <w:proofErr w:type="gramStart"/>
      <w:r w:rsidRPr="00A16A3F">
        <w:rPr>
          <w:rFonts w:eastAsia="Perpetua" w:cs="Consolas"/>
          <w:color w:val="000000"/>
          <w:lang w:val="en-US" w:eastAsia="fr-FR"/>
        </w:rPr>
        <w:t>statement.getResultSet</w:t>
      </w:r>
      <w:proofErr w:type="spellEnd"/>
      <w:proofErr w:type="gramEnd"/>
      <w:r w:rsidRPr="00A16A3F">
        <w:rPr>
          <w:rFonts w:eastAsia="Perpetua" w:cs="Consolas"/>
          <w:color w:val="000000"/>
          <w:lang w:val="en-US" w:eastAsia="fr-FR"/>
        </w:rPr>
        <w:t>();</w:t>
      </w:r>
    </w:p>
    <w:p w14:paraId="1242C88D" w14:textId="77777777" w:rsidR="00A16A3F" w:rsidRPr="00A16A3F" w:rsidRDefault="00A16A3F" w:rsidP="00A16A3F">
      <w:pPr>
        <w:pStyle w:val="Code-2"/>
        <w:rPr>
          <w:rFonts w:eastAsia="Perpetua" w:cs="Consolas"/>
          <w:color w:val="000000"/>
          <w:lang w:val="en-US" w:eastAsia="fr-FR"/>
        </w:rPr>
      </w:pPr>
    </w:p>
    <w:p w14:paraId="2714720F"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while (</w:t>
      </w:r>
      <w:proofErr w:type="spellStart"/>
      <w:r w:rsidRPr="00A16A3F">
        <w:rPr>
          <w:rFonts w:eastAsia="Perpetua" w:cs="Consolas"/>
          <w:color w:val="000000"/>
          <w:lang w:val="en-US" w:eastAsia="fr-FR"/>
        </w:rPr>
        <w:t>resultSet.next</w:t>
      </w:r>
      <w:proofErr w:type="spellEnd"/>
      <w:r w:rsidRPr="00A16A3F">
        <w:rPr>
          <w:rFonts w:eastAsia="Perpetua" w:cs="Consolas"/>
          <w:color w:val="000000"/>
          <w:lang w:val="en-US" w:eastAsia="fr-FR"/>
        </w:rPr>
        <w:t>()) {</w:t>
      </w:r>
    </w:p>
    <w:p w14:paraId="56688310"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r w:rsidRPr="00A16A3F">
        <w:rPr>
          <w:rFonts w:eastAsia="Perpetua" w:cs="Consolas"/>
          <w:color w:val="000000"/>
          <w:lang w:val="en-US" w:eastAsia="fr-FR"/>
        </w:rPr>
        <w:t>ArrayList</w:t>
      </w:r>
      <w:proofErr w:type="spellEnd"/>
      <w:r w:rsidRPr="00A16A3F">
        <w:rPr>
          <w:rFonts w:eastAsia="Perpetua" w:cs="Consolas"/>
          <w:color w:val="000000"/>
          <w:lang w:val="en-US" w:eastAsia="fr-FR"/>
        </w:rPr>
        <w:t xml:space="preserve">&lt;Answer&gt; answers = new </w:t>
      </w:r>
      <w:proofErr w:type="spellStart"/>
      <w:r w:rsidRPr="00A16A3F">
        <w:rPr>
          <w:rFonts w:eastAsia="Perpetua" w:cs="Consolas"/>
          <w:color w:val="000000"/>
          <w:lang w:val="en-US" w:eastAsia="fr-FR"/>
        </w:rPr>
        <w:t>ArrayList</w:t>
      </w:r>
      <w:proofErr w:type="spellEnd"/>
      <w:r w:rsidRPr="00A16A3F">
        <w:rPr>
          <w:rFonts w:eastAsia="Perpetua" w:cs="Consolas"/>
          <w:color w:val="000000"/>
          <w:lang w:val="en-US" w:eastAsia="fr-FR"/>
        </w:rPr>
        <w:t>&lt;Answer</w:t>
      </w:r>
      <w:proofErr w:type="gramStart"/>
      <w:r w:rsidRPr="00A16A3F">
        <w:rPr>
          <w:rFonts w:eastAsia="Perpetua" w:cs="Consolas"/>
          <w:color w:val="000000"/>
          <w:lang w:val="en-US" w:eastAsia="fr-FR"/>
        </w:rPr>
        <w:t>&gt;(</w:t>
      </w:r>
      <w:proofErr w:type="gramEnd"/>
      <w:r w:rsidRPr="00A16A3F">
        <w:rPr>
          <w:rFonts w:eastAsia="Perpetua" w:cs="Consolas"/>
          <w:color w:val="000000"/>
          <w:lang w:val="en-US" w:eastAsia="fr-FR"/>
        </w:rPr>
        <w:t>);</w:t>
      </w:r>
    </w:p>
    <w:p w14:paraId="0278DFF2" w14:textId="77777777" w:rsidR="00A16A3F" w:rsidRPr="00A16A3F" w:rsidRDefault="00A16A3F" w:rsidP="00A16A3F">
      <w:pPr>
        <w:pStyle w:val="Code-2"/>
        <w:rPr>
          <w:rFonts w:eastAsia="Perpetua" w:cs="Consolas"/>
          <w:color w:val="000000"/>
          <w:lang w:val="en-US" w:eastAsia="fr-FR"/>
        </w:rPr>
      </w:pPr>
    </w:p>
    <w:p w14:paraId="7234064D"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int </w:t>
      </w:r>
      <w:proofErr w:type="spellStart"/>
      <w:r w:rsidRPr="00A16A3F">
        <w:rPr>
          <w:rFonts w:eastAsia="Perpetua" w:cs="Consolas"/>
          <w:color w:val="000000"/>
          <w:lang w:val="en-US" w:eastAsia="fr-FR"/>
        </w:rPr>
        <w:t>idQuestion</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resultSet.getInt</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id_question</w:t>
      </w:r>
      <w:proofErr w:type="spellEnd"/>
      <w:r w:rsidRPr="00A16A3F">
        <w:rPr>
          <w:rFonts w:eastAsia="Perpetua" w:cs="Consolas"/>
          <w:color w:val="000000"/>
          <w:lang w:val="en-US" w:eastAsia="fr-FR"/>
        </w:rPr>
        <w:t>"</w:t>
      </w:r>
      <w:proofErr w:type="gramStart"/>
      <w:r w:rsidRPr="00A16A3F">
        <w:rPr>
          <w:rFonts w:eastAsia="Perpetua" w:cs="Consolas"/>
          <w:color w:val="000000"/>
          <w:lang w:val="en-US" w:eastAsia="fr-FR"/>
        </w:rPr>
        <w:t>);</w:t>
      </w:r>
      <w:proofErr w:type="gramEnd"/>
    </w:p>
    <w:p w14:paraId="50E2AB70"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String </w:t>
      </w:r>
      <w:proofErr w:type="spellStart"/>
      <w:r w:rsidRPr="00A16A3F">
        <w:rPr>
          <w:rFonts w:eastAsia="Perpetua" w:cs="Consolas"/>
          <w:color w:val="000000"/>
          <w:lang w:val="en-US" w:eastAsia="fr-FR"/>
        </w:rPr>
        <w:t>nomQuestion</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resultSet.getString</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desc_question</w:t>
      </w:r>
      <w:proofErr w:type="spellEnd"/>
      <w:r w:rsidRPr="00A16A3F">
        <w:rPr>
          <w:rFonts w:eastAsia="Perpetua" w:cs="Consolas"/>
          <w:color w:val="000000"/>
          <w:lang w:val="en-US" w:eastAsia="fr-FR"/>
        </w:rPr>
        <w:t>"</w:t>
      </w:r>
      <w:proofErr w:type="gramStart"/>
      <w:r w:rsidRPr="00A16A3F">
        <w:rPr>
          <w:rFonts w:eastAsia="Perpetua" w:cs="Consolas"/>
          <w:color w:val="000000"/>
          <w:lang w:val="en-US" w:eastAsia="fr-FR"/>
        </w:rPr>
        <w:t>);</w:t>
      </w:r>
      <w:proofErr w:type="gramEnd"/>
    </w:p>
    <w:p w14:paraId="22D7D503" w14:textId="77777777" w:rsidR="00A16A3F" w:rsidRPr="00A16A3F" w:rsidRDefault="00A16A3F" w:rsidP="00A16A3F">
      <w:pPr>
        <w:pStyle w:val="Code-2"/>
        <w:rPr>
          <w:rFonts w:eastAsia="Perpetua" w:cs="Consolas"/>
          <w:color w:val="000000"/>
          <w:lang w:val="en-US" w:eastAsia="fr-FR"/>
        </w:rPr>
      </w:pPr>
    </w:p>
    <w:p w14:paraId="4D138817"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for (int </w:t>
      </w:r>
      <w:proofErr w:type="spellStart"/>
      <w:r w:rsidRPr="00A16A3F">
        <w:rPr>
          <w:rFonts w:eastAsia="Perpetua" w:cs="Consolas"/>
          <w:color w:val="000000"/>
          <w:lang w:val="en-US" w:eastAsia="fr-FR"/>
        </w:rPr>
        <w:t>i</w:t>
      </w:r>
      <w:proofErr w:type="spellEnd"/>
      <w:r w:rsidRPr="00A16A3F">
        <w:rPr>
          <w:rFonts w:eastAsia="Perpetua" w:cs="Consolas"/>
          <w:color w:val="000000"/>
          <w:lang w:val="en-US" w:eastAsia="fr-FR"/>
        </w:rPr>
        <w:t xml:space="preserve"> = 1; </w:t>
      </w:r>
      <w:proofErr w:type="spellStart"/>
      <w:r w:rsidRPr="00A16A3F">
        <w:rPr>
          <w:rFonts w:eastAsia="Perpetua" w:cs="Consolas"/>
          <w:color w:val="000000"/>
          <w:lang w:val="en-US" w:eastAsia="fr-FR"/>
        </w:rPr>
        <w:t>i</w:t>
      </w:r>
      <w:proofErr w:type="spellEnd"/>
      <w:r w:rsidRPr="00A16A3F">
        <w:rPr>
          <w:rFonts w:eastAsia="Perpetua" w:cs="Consolas"/>
          <w:color w:val="000000"/>
          <w:lang w:val="en-US" w:eastAsia="fr-FR"/>
        </w:rPr>
        <w:t xml:space="preserve"> &lt; 5; </w:t>
      </w:r>
      <w:proofErr w:type="spellStart"/>
      <w:r w:rsidRPr="00A16A3F">
        <w:rPr>
          <w:rFonts w:eastAsia="Perpetua" w:cs="Consolas"/>
          <w:color w:val="000000"/>
          <w:lang w:val="en-US" w:eastAsia="fr-FR"/>
        </w:rPr>
        <w:t>i</w:t>
      </w:r>
      <w:proofErr w:type="spellEnd"/>
      <w:r w:rsidRPr="00A16A3F">
        <w:rPr>
          <w:rFonts w:eastAsia="Perpetua" w:cs="Consolas"/>
          <w:color w:val="000000"/>
          <w:lang w:val="en-US" w:eastAsia="fr-FR"/>
        </w:rPr>
        <w:t>++) {</w:t>
      </w:r>
    </w:p>
    <w:p w14:paraId="0158B672"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String </w:t>
      </w:r>
      <w:proofErr w:type="spellStart"/>
      <w:r w:rsidRPr="00A16A3F">
        <w:rPr>
          <w:rFonts w:eastAsia="Perpetua" w:cs="Consolas"/>
          <w:color w:val="000000"/>
          <w:lang w:val="en-US" w:eastAsia="fr-FR"/>
        </w:rPr>
        <w:t>codeAnswer</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Integer.toString</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i</w:t>
      </w:r>
      <w:proofErr w:type="spellEnd"/>
      <w:proofErr w:type="gramStart"/>
      <w:r w:rsidRPr="00A16A3F">
        <w:rPr>
          <w:rFonts w:eastAsia="Perpetua" w:cs="Consolas"/>
          <w:color w:val="000000"/>
          <w:lang w:val="en-US" w:eastAsia="fr-FR"/>
        </w:rPr>
        <w:t>);</w:t>
      </w:r>
      <w:proofErr w:type="gramEnd"/>
    </w:p>
    <w:p w14:paraId="435BEFF5"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String </w:t>
      </w:r>
      <w:proofErr w:type="spellStart"/>
      <w:r w:rsidRPr="00A16A3F">
        <w:rPr>
          <w:rFonts w:eastAsia="Perpetua" w:cs="Consolas"/>
          <w:color w:val="000000"/>
          <w:lang w:val="en-US" w:eastAsia="fr-FR"/>
        </w:rPr>
        <w:t>descAnswer</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resultSet.getString</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desc_answer</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i</w:t>
      </w:r>
      <w:proofErr w:type="spellEnd"/>
      <w:proofErr w:type="gramStart"/>
      <w:r w:rsidRPr="00A16A3F">
        <w:rPr>
          <w:rFonts w:eastAsia="Perpetua" w:cs="Consolas"/>
          <w:color w:val="000000"/>
          <w:lang w:val="en-US" w:eastAsia="fr-FR"/>
        </w:rPr>
        <w:t>);</w:t>
      </w:r>
      <w:proofErr w:type="gramEnd"/>
    </w:p>
    <w:p w14:paraId="39115ADA"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 xml:space="preserve">Boolean </w:t>
      </w:r>
      <w:proofErr w:type="spellStart"/>
      <w:r w:rsidRPr="00A16A3F">
        <w:rPr>
          <w:rFonts w:eastAsia="Perpetua" w:cs="Consolas"/>
          <w:color w:val="000000"/>
          <w:lang w:val="en-US" w:eastAsia="fr-FR"/>
        </w:rPr>
        <w:t>resAnswer</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resultSet.getBoolean</w:t>
      </w:r>
      <w:proofErr w:type="spellEnd"/>
      <w:r w:rsidRPr="00A16A3F">
        <w:rPr>
          <w:rFonts w:eastAsia="Perpetua" w:cs="Consolas"/>
          <w:color w:val="000000"/>
          <w:lang w:val="en-US" w:eastAsia="fr-FR"/>
        </w:rPr>
        <w:t>("</w:t>
      </w:r>
      <w:proofErr w:type="spellStart"/>
      <w:r w:rsidRPr="00A16A3F">
        <w:rPr>
          <w:rFonts w:eastAsia="Perpetua" w:cs="Consolas"/>
          <w:color w:val="000000"/>
          <w:lang w:val="en-US" w:eastAsia="fr-FR"/>
        </w:rPr>
        <w:t>is_correct</w:t>
      </w:r>
      <w:proofErr w:type="spellEnd"/>
      <w:r w:rsidRPr="00A16A3F">
        <w:rPr>
          <w:rFonts w:eastAsia="Perpetua" w:cs="Consolas"/>
          <w:color w:val="000000"/>
          <w:lang w:val="en-US" w:eastAsia="fr-FR"/>
        </w:rPr>
        <w:t xml:space="preserve">" + </w:t>
      </w:r>
      <w:proofErr w:type="spellStart"/>
      <w:r w:rsidRPr="00A16A3F">
        <w:rPr>
          <w:rFonts w:eastAsia="Perpetua" w:cs="Consolas"/>
          <w:color w:val="000000"/>
          <w:lang w:val="en-US" w:eastAsia="fr-FR"/>
        </w:rPr>
        <w:t>i</w:t>
      </w:r>
      <w:proofErr w:type="spellEnd"/>
      <w:proofErr w:type="gramStart"/>
      <w:r w:rsidRPr="00A16A3F">
        <w:rPr>
          <w:rFonts w:eastAsia="Perpetua" w:cs="Consolas"/>
          <w:color w:val="000000"/>
          <w:lang w:val="en-US" w:eastAsia="fr-FR"/>
        </w:rPr>
        <w:t>);</w:t>
      </w:r>
      <w:proofErr w:type="gramEnd"/>
    </w:p>
    <w:p w14:paraId="69D7421F"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proofErr w:type="gramStart"/>
      <w:r w:rsidRPr="00A16A3F">
        <w:rPr>
          <w:rFonts w:eastAsia="Perpetua" w:cs="Consolas"/>
          <w:color w:val="000000"/>
          <w:lang w:val="en-US" w:eastAsia="fr-FR"/>
        </w:rPr>
        <w:t>answers.add</w:t>
      </w:r>
      <w:proofErr w:type="spellEnd"/>
      <w:r w:rsidRPr="00A16A3F">
        <w:rPr>
          <w:rFonts w:eastAsia="Perpetua" w:cs="Consolas"/>
          <w:color w:val="000000"/>
          <w:lang w:val="en-US" w:eastAsia="fr-FR"/>
        </w:rPr>
        <w:t>(</w:t>
      </w:r>
      <w:proofErr w:type="gramEnd"/>
      <w:r w:rsidRPr="00A16A3F">
        <w:rPr>
          <w:rFonts w:eastAsia="Perpetua" w:cs="Consolas"/>
          <w:color w:val="000000"/>
          <w:lang w:val="en-US" w:eastAsia="fr-FR"/>
        </w:rPr>
        <w:t>new Answer(</w:t>
      </w:r>
      <w:proofErr w:type="spellStart"/>
      <w:r w:rsidRPr="00A16A3F">
        <w:rPr>
          <w:rFonts w:eastAsia="Perpetua" w:cs="Consolas"/>
          <w:color w:val="000000"/>
          <w:lang w:val="en-US" w:eastAsia="fr-FR"/>
        </w:rPr>
        <w:t>codeAnswer</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descAnswer</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resAnswer</w:t>
      </w:r>
      <w:proofErr w:type="spellEnd"/>
      <w:r w:rsidRPr="00A16A3F">
        <w:rPr>
          <w:rFonts w:eastAsia="Perpetua" w:cs="Consolas"/>
          <w:color w:val="000000"/>
          <w:lang w:val="en-US" w:eastAsia="fr-FR"/>
        </w:rPr>
        <w:t>));</w:t>
      </w:r>
    </w:p>
    <w:p w14:paraId="021092CE" w14:textId="77777777" w:rsidR="00A16A3F" w:rsidRPr="00A16A3F" w:rsidRDefault="00A16A3F" w:rsidP="00A16A3F">
      <w:pPr>
        <w:pStyle w:val="Code-2"/>
        <w:rPr>
          <w:rFonts w:eastAsia="Perpetua" w:cs="Consolas"/>
          <w:color w:val="000000"/>
          <w:lang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eastAsia="fr-FR"/>
        </w:rPr>
        <w:t>}</w:t>
      </w:r>
    </w:p>
    <w:p w14:paraId="50DC9FC2" w14:textId="77777777" w:rsidR="00A16A3F" w:rsidRPr="00A16A3F" w:rsidRDefault="00A16A3F" w:rsidP="00A16A3F">
      <w:pPr>
        <w:pStyle w:val="Code-2"/>
        <w:rPr>
          <w:rFonts w:eastAsia="Perpetua" w:cs="Consolas"/>
          <w:color w:val="000000"/>
          <w:lang w:eastAsia="fr-FR"/>
        </w:rPr>
      </w:pPr>
    </w:p>
    <w:p w14:paraId="3AE9B4CA" w14:textId="77777777" w:rsidR="00A16A3F" w:rsidRPr="00A16A3F" w:rsidRDefault="00A16A3F" w:rsidP="00A16A3F">
      <w:pPr>
        <w:pStyle w:val="Code-2"/>
        <w:rPr>
          <w:rFonts w:eastAsia="Perpetua" w:cs="Consolas"/>
          <w:color w:val="000000"/>
          <w:lang w:eastAsia="fr-FR"/>
        </w:rPr>
      </w:pP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t>// mélange la liste des réponses</w:t>
      </w:r>
    </w:p>
    <w:p w14:paraId="32C975A9" w14:textId="77777777" w:rsidR="00A16A3F" w:rsidRPr="00A16A3F" w:rsidRDefault="00A16A3F" w:rsidP="00A16A3F">
      <w:pPr>
        <w:pStyle w:val="Code-2"/>
        <w:rPr>
          <w:rFonts w:eastAsia="Perpetua" w:cs="Consolas"/>
          <w:color w:val="000000"/>
          <w:lang w:eastAsia="fr-FR"/>
        </w:rPr>
      </w:pP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r>
      <w:proofErr w:type="spellStart"/>
      <w:r w:rsidRPr="00A16A3F">
        <w:rPr>
          <w:rFonts w:eastAsia="Perpetua" w:cs="Consolas"/>
          <w:color w:val="000000"/>
          <w:lang w:eastAsia="fr-FR"/>
        </w:rPr>
        <w:t>Collections.shuffle</w:t>
      </w:r>
      <w:proofErr w:type="spellEnd"/>
      <w:r w:rsidRPr="00A16A3F">
        <w:rPr>
          <w:rFonts w:eastAsia="Perpetua" w:cs="Consolas"/>
          <w:color w:val="000000"/>
          <w:lang w:eastAsia="fr-FR"/>
        </w:rPr>
        <w:t>(</w:t>
      </w:r>
      <w:proofErr w:type="spellStart"/>
      <w:r w:rsidRPr="00A16A3F">
        <w:rPr>
          <w:rFonts w:eastAsia="Perpetua" w:cs="Consolas"/>
          <w:color w:val="000000"/>
          <w:lang w:eastAsia="fr-FR"/>
        </w:rPr>
        <w:t>answers</w:t>
      </w:r>
      <w:proofErr w:type="spellEnd"/>
      <w:r w:rsidRPr="00A16A3F">
        <w:rPr>
          <w:rFonts w:eastAsia="Perpetua" w:cs="Consolas"/>
          <w:color w:val="000000"/>
          <w:lang w:eastAsia="fr-FR"/>
        </w:rPr>
        <w:t>);</w:t>
      </w:r>
    </w:p>
    <w:p w14:paraId="75B3AAC9" w14:textId="77777777" w:rsidR="00A16A3F" w:rsidRPr="00A16A3F" w:rsidRDefault="00A16A3F" w:rsidP="00A16A3F">
      <w:pPr>
        <w:pStyle w:val="Code-2"/>
        <w:rPr>
          <w:rFonts w:eastAsia="Perpetua" w:cs="Consolas"/>
          <w:color w:val="000000"/>
          <w:lang w:eastAsia="fr-FR"/>
        </w:rPr>
      </w:pPr>
    </w:p>
    <w:p w14:paraId="08ABCB6C"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r>
      <w:r w:rsidRPr="00A16A3F">
        <w:rPr>
          <w:rFonts w:eastAsia="Perpetua" w:cs="Consolas"/>
          <w:color w:val="000000"/>
          <w:lang w:eastAsia="fr-FR"/>
        </w:rPr>
        <w:tab/>
      </w:r>
      <w:proofErr w:type="spellStart"/>
      <w:proofErr w:type="gramStart"/>
      <w:r w:rsidRPr="00A16A3F">
        <w:rPr>
          <w:rFonts w:eastAsia="Perpetua" w:cs="Consolas"/>
          <w:color w:val="000000"/>
          <w:lang w:val="en-US" w:eastAsia="fr-FR"/>
        </w:rPr>
        <w:t>questions.add</w:t>
      </w:r>
      <w:proofErr w:type="spellEnd"/>
      <w:r w:rsidRPr="00A16A3F">
        <w:rPr>
          <w:rFonts w:eastAsia="Perpetua" w:cs="Consolas"/>
          <w:color w:val="000000"/>
          <w:lang w:val="en-US" w:eastAsia="fr-FR"/>
        </w:rPr>
        <w:t>(</w:t>
      </w:r>
      <w:proofErr w:type="gramEnd"/>
      <w:r w:rsidRPr="00A16A3F">
        <w:rPr>
          <w:rFonts w:eastAsia="Perpetua" w:cs="Consolas"/>
          <w:color w:val="000000"/>
          <w:lang w:val="en-US" w:eastAsia="fr-FR"/>
        </w:rPr>
        <w:t>new Question(</w:t>
      </w:r>
      <w:proofErr w:type="spellStart"/>
      <w:r w:rsidRPr="00A16A3F">
        <w:rPr>
          <w:rFonts w:eastAsia="Perpetua" w:cs="Consolas"/>
          <w:color w:val="000000"/>
          <w:lang w:val="en-US" w:eastAsia="fr-FR"/>
        </w:rPr>
        <w:t>idQuestion</w:t>
      </w:r>
      <w:proofErr w:type="spellEnd"/>
      <w:r w:rsidRPr="00A16A3F">
        <w:rPr>
          <w:rFonts w:eastAsia="Perpetua" w:cs="Consolas"/>
          <w:color w:val="000000"/>
          <w:lang w:val="en-US" w:eastAsia="fr-FR"/>
        </w:rPr>
        <w:t xml:space="preserve">, </w:t>
      </w:r>
      <w:proofErr w:type="spellStart"/>
      <w:r w:rsidRPr="00A16A3F">
        <w:rPr>
          <w:rFonts w:eastAsia="Perpetua" w:cs="Consolas"/>
          <w:color w:val="000000"/>
          <w:lang w:val="en-US" w:eastAsia="fr-FR"/>
        </w:rPr>
        <w:t>nomQuestion</w:t>
      </w:r>
      <w:proofErr w:type="spellEnd"/>
      <w:r w:rsidRPr="00A16A3F">
        <w:rPr>
          <w:rFonts w:eastAsia="Perpetua" w:cs="Consolas"/>
          <w:color w:val="000000"/>
          <w:lang w:val="en-US" w:eastAsia="fr-FR"/>
        </w:rPr>
        <w:t>, answers));</w:t>
      </w:r>
    </w:p>
    <w:p w14:paraId="41A79F03"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t>}</w:t>
      </w:r>
    </w:p>
    <w:p w14:paraId="568C1972"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t>} catch (Exception e) {</w:t>
      </w:r>
    </w:p>
    <w:p w14:paraId="57B8FEB5"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r>
      <w:r w:rsidRPr="00A16A3F">
        <w:rPr>
          <w:rFonts w:eastAsia="Perpetua" w:cs="Consolas"/>
          <w:color w:val="000000"/>
          <w:lang w:val="en-US" w:eastAsia="fr-FR"/>
        </w:rPr>
        <w:tab/>
      </w:r>
      <w:proofErr w:type="spellStart"/>
      <w:proofErr w:type="gramStart"/>
      <w:r w:rsidRPr="00A16A3F">
        <w:rPr>
          <w:rFonts w:eastAsia="Perpetua" w:cs="Consolas"/>
          <w:color w:val="000000"/>
          <w:lang w:val="en-US" w:eastAsia="fr-FR"/>
        </w:rPr>
        <w:t>e.printStackTrace</w:t>
      </w:r>
      <w:proofErr w:type="spellEnd"/>
      <w:proofErr w:type="gramEnd"/>
      <w:r w:rsidRPr="00A16A3F">
        <w:rPr>
          <w:rFonts w:eastAsia="Perpetua" w:cs="Consolas"/>
          <w:color w:val="000000"/>
          <w:lang w:val="en-US" w:eastAsia="fr-FR"/>
        </w:rPr>
        <w:t>();</w:t>
      </w:r>
    </w:p>
    <w:p w14:paraId="6F104CDA"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t>}</w:t>
      </w:r>
    </w:p>
    <w:p w14:paraId="5F614500" w14:textId="77777777" w:rsidR="00A16A3F" w:rsidRPr="00A16A3F" w:rsidRDefault="00A16A3F" w:rsidP="00A16A3F">
      <w:pPr>
        <w:pStyle w:val="Code-2"/>
        <w:rPr>
          <w:rFonts w:eastAsia="Perpetua" w:cs="Consolas"/>
          <w:color w:val="000000"/>
          <w:lang w:val="en-US" w:eastAsia="fr-FR"/>
        </w:rPr>
      </w:pPr>
      <w:r w:rsidRPr="00A16A3F">
        <w:rPr>
          <w:rFonts w:eastAsia="Perpetua" w:cs="Consolas"/>
          <w:color w:val="000000"/>
          <w:lang w:val="en-US" w:eastAsia="fr-FR"/>
        </w:rPr>
        <w:tab/>
      </w:r>
      <w:r w:rsidRPr="00A16A3F">
        <w:rPr>
          <w:rFonts w:eastAsia="Perpetua" w:cs="Consolas"/>
          <w:color w:val="000000"/>
          <w:lang w:val="en-US" w:eastAsia="fr-FR"/>
        </w:rPr>
        <w:tab/>
        <w:t xml:space="preserve">return </w:t>
      </w:r>
      <w:proofErr w:type="gramStart"/>
      <w:r w:rsidRPr="00A16A3F">
        <w:rPr>
          <w:rFonts w:eastAsia="Perpetua" w:cs="Consolas"/>
          <w:color w:val="000000"/>
          <w:lang w:val="en-US" w:eastAsia="fr-FR"/>
        </w:rPr>
        <w:t>questions;</w:t>
      </w:r>
      <w:proofErr w:type="gramEnd"/>
    </w:p>
    <w:p w14:paraId="016B075F" w14:textId="77777777" w:rsidR="00A16A3F" w:rsidRDefault="00A16A3F" w:rsidP="00A16A3F">
      <w:pPr>
        <w:pStyle w:val="Code-2"/>
        <w:rPr>
          <w:rStyle w:val="CodeHTML"/>
          <w:rFonts w:eastAsia="Perpetua" w:cs="Consolas"/>
          <w:b/>
          <w:color w:val="000000"/>
          <w:lang w:val="en-US" w:eastAsia="fr-FR"/>
        </w:rPr>
      </w:pPr>
      <w:r w:rsidRPr="00A16A3F">
        <w:rPr>
          <w:rFonts w:eastAsia="Perpetua" w:cs="Consolas"/>
          <w:color w:val="000000"/>
          <w:lang w:val="en-US" w:eastAsia="fr-FR"/>
        </w:rPr>
        <w:tab/>
        <w:t>}</w:t>
      </w:r>
      <w:r w:rsidRPr="00A16A3F">
        <w:rPr>
          <w:rStyle w:val="CodeHTML"/>
          <w:rFonts w:eastAsia="Perpetua" w:cs="Consolas"/>
          <w:b/>
          <w:color w:val="000000"/>
          <w:lang w:val="en-US" w:eastAsia="fr-FR"/>
        </w:rPr>
        <w:t xml:space="preserve"> </w:t>
      </w:r>
    </w:p>
    <w:p w14:paraId="53DFE5C5" w14:textId="58A9B3FE" w:rsidR="00D7690B" w:rsidRPr="00841326" w:rsidRDefault="00D7690B" w:rsidP="00A16A3F">
      <w:pPr>
        <w:pStyle w:val="Code-2"/>
        <w:rPr>
          <w:rStyle w:val="CodeHTML"/>
          <w:b/>
        </w:rPr>
      </w:pPr>
      <w:r w:rsidRPr="00841326">
        <w:rPr>
          <w:rStyle w:val="CodeHTML"/>
          <w:b/>
        </w:rPr>
        <w:t>[…]</w:t>
      </w:r>
    </w:p>
    <w:p w14:paraId="4F7EA2C3" w14:textId="77777777" w:rsidR="00D7690B" w:rsidRDefault="00D7690B" w:rsidP="00C84660"/>
    <w:p w14:paraId="4836F7C5" w14:textId="77777777" w:rsidR="008646B5" w:rsidRDefault="008646B5" w:rsidP="00C84660">
      <w:r>
        <w:t xml:space="preserve">Pour filtrer la collection, on ne modifie pas la collection en supprimant les objets hors critère et ceci pour au moins deux raisons : </w:t>
      </w:r>
    </w:p>
    <w:p w14:paraId="7FCC0DBD" w14:textId="77777777" w:rsidR="008646B5" w:rsidRDefault="008646B5" w:rsidP="00C84660"/>
    <w:p w14:paraId="52380F4F" w14:textId="77777777" w:rsidR="008646B5" w:rsidRDefault="008646B5" w:rsidP="00C84660">
      <w:r>
        <w:t>Techniquement, modifier une collection pendant son parcours nécessite des précautions sin</w:t>
      </w:r>
      <w:r w:rsidR="00E26F3E">
        <w:t>on on obtient ce genre d'erreur :</w:t>
      </w:r>
    </w:p>
    <w:p w14:paraId="4BB02915" w14:textId="77777777" w:rsidR="00533DE1" w:rsidRPr="00533DE1" w:rsidRDefault="00533DE1" w:rsidP="008646B5">
      <w:pPr>
        <w:rPr>
          <w:lang w:eastAsia="fr-FR"/>
        </w:rPr>
      </w:pPr>
    </w:p>
    <w:p w14:paraId="4024ED3C" w14:textId="77777777" w:rsidR="008646B5" w:rsidRPr="00A3312E" w:rsidRDefault="008646B5" w:rsidP="00C84660">
      <w:pPr>
        <w:rPr>
          <w:rFonts w:ascii="Courier New" w:hAnsi="Courier New" w:cs="Courier New"/>
          <w:color w:val="000080"/>
          <w:szCs w:val="20"/>
          <w:u w:val="single"/>
          <w:lang w:val="en-US" w:eastAsia="fr-FR"/>
        </w:rPr>
      </w:pPr>
      <w:r w:rsidRPr="00A3312E">
        <w:rPr>
          <w:rFonts w:ascii="Courier New" w:hAnsi="Courier New" w:cs="Courier New"/>
          <w:color w:val="FF0000"/>
          <w:szCs w:val="20"/>
          <w:lang w:val="en-US" w:eastAsia="fr-FR"/>
        </w:rPr>
        <w:t xml:space="preserve">Exception in thread "AWT-EventQueue-0" </w:t>
      </w:r>
      <w:proofErr w:type="spellStart"/>
      <w:proofErr w:type="gramStart"/>
      <w:r w:rsidRPr="00A3312E">
        <w:rPr>
          <w:rFonts w:ascii="Courier New" w:hAnsi="Courier New" w:cs="Courier New"/>
          <w:color w:val="000080"/>
          <w:szCs w:val="20"/>
          <w:u w:val="single"/>
          <w:lang w:val="en-US" w:eastAsia="fr-FR"/>
        </w:rPr>
        <w:t>java.util</w:t>
      </w:r>
      <w:proofErr w:type="gramEnd"/>
      <w:r w:rsidRPr="00A3312E">
        <w:rPr>
          <w:rFonts w:ascii="Courier New" w:hAnsi="Courier New" w:cs="Courier New"/>
          <w:color w:val="000080"/>
          <w:szCs w:val="20"/>
          <w:u w:val="single"/>
          <w:lang w:val="en-US" w:eastAsia="fr-FR"/>
        </w:rPr>
        <w:t>.ConcurrentModificationException</w:t>
      </w:r>
      <w:proofErr w:type="spellEnd"/>
    </w:p>
    <w:p w14:paraId="63ADF222" w14:textId="77777777" w:rsidR="008646B5" w:rsidRPr="00A3312E" w:rsidRDefault="008646B5" w:rsidP="00C84660">
      <w:pPr>
        <w:rPr>
          <w:lang w:val="en-US"/>
        </w:rPr>
      </w:pPr>
    </w:p>
    <w:p w14:paraId="232EEC4D" w14:textId="77777777" w:rsidR="008646B5" w:rsidRDefault="008646B5" w:rsidP="00C84660">
      <w:r w:rsidRPr="008646B5">
        <w:t>Pour cause, les index ne sont plus cohérents entre l'</w:t>
      </w:r>
      <w:r w:rsidR="00874B59" w:rsidRPr="008646B5">
        <w:t>itérateur</w:t>
      </w:r>
      <w:r w:rsidRPr="008646B5">
        <w:t xml:space="preserve"> et la collection elle-m</w:t>
      </w:r>
      <w:r>
        <w:t>ême.</w:t>
      </w:r>
    </w:p>
    <w:p w14:paraId="5A2C19AB" w14:textId="77777777" w:rsidR="008646B5" w:rsidRDefault="008646B5" w:rsidP="00C84660"/>
    <w:p w14:paraId="68E18AD6" w14:textId="77777777" w:rsidR="00542333" w:rsidRDefault="00542333" w:rsidP="00C84660"/>
    <w:p w14:paraId="2F982C27" w14:textId="77777777" w:rsidR="00E26F3E" w:rsidRDefault="00E26F3E" w:rsidP="00C84660"/>
    <w:p w14:paraId="7BE2AA08" w14:textId="77777777" w:rsidR="00542333" w:rsidRDefault="00FF4C3B" w:rsidP="00542333">
      <w:pPr>
        <w:rPr>
          <w:lang w:eastAsia="fr-FR"/>
        </w:rPr>
      </w:pPr>
      <w:r>
        <w:rPr>
          <w:lang w:eastAsia="fr-FR"/>
        </w:rPr>
        <w:t>Notez bien</w:t>
      </w:r>
      <w:r w:rsidR="00542333" w:rsidRPr="00533DE1">
        <w:rPr>
          <w:lang w:eastAsia="fr-FR"/>
        </w:rPr>
        <w:t xml:space="preserve"> : la comparaison entre deux cha</w:t>
      </w:r>
      <w:r w:rsidR="00542333">
        <w:rPr>
          <w:lang w:eastAsia="fr-FR"/>
        </w:rPr>
        <w:t>înes de caractère à ne pas confondre avec la comparaison entre deux pointeurs sur deux chaines.</w:t>
      </w:r>
      <w:r w:rsidR="00542333">
        <w:rPr>
          <w:rStyle w:val="Appelnotedebasdep"/>
          <w:lang w:eastAsia="fr-FR"/>
        </w:rPr>
        <w:footnoteReference w:id="6"/>
      </w:r>
    </w:p>
    <w:p w14:paraId="41A1FB41" w14:textId="77777777" w:rsidR="00542333" w:rsidRDefault="00542333" w:rsidP="00542333">
      <w:pPr>
        <w:rPr>
          <w:lang w:eastAsia="fr-FR"/>
        </w:rPr>
      </w:pPr>
      <w:r>
        <w:rPr>
          <w:lang w:eastAsia="fr-FR"/>
        </w:rPr>
        <w:lastRenderedPageBreak/>
        <w:t xml:space="preserve">La classe String implémente l'interface </w:t>
      </w:r>
      <w:proofErr w:type="spellStart"/>
      <w:r>
        <w:rPr>
          <w:lang w:eastAsia="fr-FR"/>
        </w:rPr>
        <w:t>java.lang.Comparable</w:t>
      </w:r>
      <w:proofErr w:type="spellEnd"/>
      <w:r>
        <w:rPr>
          <w:lang w:eastAsia="fr-FR"/>
        </w:rPr>
        <w:t>, et possède donc une méthode "</w:t>
      </w:r>
      <w:proofErr w:type="spellStart"/>
      <w:r>
        <w:rPr>
          <w:lang w:eastAsia="fr-FR"/>
        </w:rPr>
        <w:t>compareTo</w:t>
      </w:r>
      <w:proofErr w:type="spellEnd"/>
      <w:r>
        <w:rPr>
          <w:lang w:eastAsia="fr-FR"/>
        </w:rPr>
        <w:t>(String s)" renvoyant :</w:t>
      </w:r>
    </w:p>
    <w:p w14:paraId="7E30BA4F" w14:textId="77777777" w:rsidR="00542333" w:rsidRDefault="00542333" w:rsidP="00542333">
      <w:pPr>
        <w:rPr>
          <w:lang w:eastAsia="fr-FR"/>
        </w:rPr>
      </w:pPr>
    </w:p>
    <w:p w14:paraId="2E6876C4" w14:textId="77777777" w:rsidR="00542333" w:rsidRDefault="00542333" w:rsidP="00542333">
      <w:pPr>
        <w:numPr>
          <w:ilvl w:val="0"/>
          <w:numId w:val="31"/>
        </w:numPr>
        <w:rPr>
          <w:lang w:eastAsia="fr-FR"/>
        </w:rPr>
      </w:pPr>
      <w:r>
        <w:rPr>
          <w:lang w:eastAsia="fr-FR"/>
        </w:rPr>
        <w:t>un nombre négatif si la chaîne actuelle est placée avant la chaîne passée en paramètre;</w:t>
      </w:r>
    </w:p>
    <w:p w14:paraId="78A0FFA9" w14:textId="77777777" w:rsidR="00542333" w:rsidRDefault="00542333" w:rsidP="00542333">
      <w:pPr>
        <w:numPr>
          <w:ilvl w:val="0"/>
          <w:numId w:val="31"/>
        </w:numPr>
        <w:rPr>
          <w:lang w:eastAsia="fr-FR"/>
        </w:rPr>
      </w:pPr>
      <w:r>
        <w:rPr>
          <w:lang w:eastAsia="fr-FR"/>
        </w:rPr>
        <w:t>zéro (0) si les deux chaînes sont strictement égales;</w:t>
      </w:r>
    </w:p>
    <w:p w14:paraId="537CFB04" w14:textId="77777777" w:rsidR="00542333" w:rsidRDefault="00542333" w:rsidP="00542333">
      <w:pPr>
        <w:numPr>
          <w:ilvl w:val="0"/>
          <w:numId w:val="31"/>
        </w:numPr>
        <w:rPr>
          <w:lang w:eastAsia="fr-FR"/>
        </w:rPr>
      </w:pPr>
      <w:r>
        <w:rPr>
          <w:lang w:eastAsia="fr-FR"/>
        </w:rPr>
        <w:t>un nombre positif si la chaîne actuelle est placée après la chaîne passée en paramètre.</w:t>
      </w:r>
    </w:p>
    <w:p w14:paraId="7CB6B5C5" w14:textId="77777777" w:rsidR="00542333" w:rsidRDefault="00542333" w:rsidP="00542333">
      <w:pPr>
        <w:rPr>
          <w:lang w:eastAsia="fr-FR"/>
        </w:rPr>
      </w:pPr>
    </w:p>
    <w:p w14:paraId="0868474C" w14:textId="77777777" w:rsidR="00542333" w:rsidRPr="0090484E" w:rsidRDefault="00542333" w:rsidP="00542333">
      <w:pPr>
        <w:rPr>
          <w:rStyle w:val="CodeHTML"/>
          <w:lang w:val="en-GB" w:eastAsia="fr-FR"/>
        </w:rPr>
      </w:pPr>
      <w:r w:rsidRPr="00542333">
        <w:rPr>
          <w:rStyle w:val="CodeHTML"/>
          <w:lang w:eastAsia="fr-FR"/>
        </w:rPr>
        <w:t xml:space="preserve">    </w:t>
      </w:r>
      <w:r w:rsidRPr="0090484E">
        <w:rPr>
          <w:rStyle w:val="CodeHTML"/>
          <w:lang w:val="en-GB" w:eastAsia="fr-FR"/>
        </w:rPr>
        <w:t xml:space="preserve">int </w:t>
      </w:r>
      <w:proofErr w:type="spellStart"/>
      <w:r w:rsidRPr="0090484E">
        <w:rPr>
          <w:rStyle w:val="CodeHTML"/>
          <w:lang w:val="en-GB" w:eastAsia="fr-FR"/>
        </w:rPr>
        <w:t>comparaison</w:t>
      </w:r>
      <w:proofErr w:type="spellEnd"/>
      <w:r w:rsidRPr="0090484E">
        <w:rPr>
          <w:rStyle w:val="CodeHTML"/>
          <w:lang w:val="en-GB" w:eastAsia="fr-FR"/>
        </w:rPr>
        <w:t xml:space="preserve"> = "Hello</w:t>
      </w:r>
      <w:proofErr w:type="gramStart"/>
      <w:r w:rsidRPr="0090484E">
        <w:rPr>
          <w:rStyle w:val="CodeHTML"/>
          <w:lang w:val="en-GB" w:eastAsia="fr-FR"/>
        </w:rPr>
        <w:t>".</w:t>
      </w:r>
      <w:proofErr w:type="spellStart"/>
      <w:r w:rsidRPr="0090484E">
        <w:rPr>
          <w:rStyle w:val="CodeHTML"/>
          <w:lang w:val="en-GB" w:eastAsia="fr-FR"/>
        </w:rPr>
        <w:t>compareTo</w:t>
      </w:r>
      <w:proofErr w:type="spellEnd"/>
      <w:proofErr w:type="gramEnd"/>
      <w:r w:rsidRPr="0090484E">
        <w:rPr>
          <w:rStyle w:val="CodeHTML"/>
          <w:lang w:val="en-GB" w:eastAsia="fr-FR"/>
        </w:rPr>
        <w:t>("World");</w:t>
      </w:r>
    </w:p>
    <w:p w14:paraId="2383E47C" w14:textId="77777777" w:rsidR="00542333" w:rsidRPr="0090484E" w:rsidRDefault="00542333" w:rsidP="00542333">
      <w:pPr>
        <w:rPr>
          <w:rStyle w:val="CodeHTML"/>
          <w:lang w:eastAsia="fr-FR"/>
        </w:rPr>
      </w:pPr>
      <w:r w:rsidRPr="0090484E">
        <w:rPr>
          <w:rStyle w:val="CodeHTML"/>
          <w:lang w:val="en-GB" w:eastAsia="fr-FR"/>
        </w:rPr>
        <w:t xml:space="preserve">    </w:t>
      </w:r>
      <w:proofErr w:type="spellStart"/>
      <w:r w:rsidRPr="0090484E">
        <w:rPr>
          <w:rStyle w:val="CodeHTML"/>
          <w:lang w:eastAsia="fr-FR"/>
        </w:rPr>
        <w:t>System.out.println</w:t>
      </w:r>
      <w:proofErr w:type="spellEnd"/>
      <w:r w:rsidRPr="0090484E">
        <w:rPr>
          <w:rStyle w:val="CodeHTML"/>
          <w:lang w:eastAsia="fr-FR"/>
        </w:rPr>
        <w:t>(comparaison); /* Nombre négatif car H &lt; W */</w:t>
      </w:r>
    </w:p>
    <w:p w14:paraId="15E13387" w14:textId="77777777" w:rsidR="00542333" w:rsidRDefault="00542333" w:rsidP="00C84660"/>
    <w:p w14:paraId="7B828AA5" w14:textId="4C221F2C" w:rsidR="009C4ED2" w:rsidRDefault="00A16A3F" w:rsidP="009C4ED2">
      <w:pPr>
        <w:pStyle w:val="Titre1"/>
        <w:rPr>
          <w:lang w:val="en-GB"/>
        </w:rPr>
      </w:pPr>
      <w:bookmarkStart w:id="19" w:name="_Toc133046391"/>
      <w:r>
        <w:rPr>
          <w:lang w:val="en-GB"/>
        </w:rPr>
        <w:t>Interface</w:t>
      </w:r>
      <w:r w:rsidR="009C4ED2">
        <w:rPr>
          <w:lang w:val="en-GB"/>
        </w:rPr>
        <w:t xml:space="preserve"> Homme Machine</w:t>
      </w:r>
      <w:bookmarkEnd w:id="19"/>
    </w:p>
    <w:p w14:paraId="5A0DDC84" w14:textId="77777777" w:rsidR="00E30AA1" w:rsidRPr="00843319" w:rsidRDefault="00E30AA1" w:rsidP="00E30AA1">
      <w:pPr>
        <w:pStyle w:val="Titre2"/>
      </w:pPr>
      <w:bookmarkStart w:id="20" w:name="_Toc133046392"/>
      <w:r w:rsidRPr="00843319">
        <w:t xml:space="preserve">Gérer plusieurs </w:t>
      </w:r>
      <w:proofErr w:type="spellStart"/>
      <w:r w:rsidRPr="00843319">
        <w:t>JPanel</w:t>
      </w:r>
      <w:proofErr w:type="spellEnd"/>
      <w:r w:rsidRPr="00843319">
        <w:t xml:space="preserve"> </w:t>
      </w:r>
      <w:r>
        <w:t>dans un</w:t>
      </w:r>
      <w:r w:rsidR="00BC4085">
        <w:t>e</w:t>
      </w:r>
      <w:r w:rsidRPr="00843319">
        <w:t xml:space="preserve"> </w:t>
      </w:r>
      <w:proofErr w:type="spellStart"/>
      <w:r w:rsidR="00BC4085">
        <w:t>JFrame</w:t>
      </w:r>
      <w:proofErr w:type="spellEnd"/>
      <w:r w:rsidR="006E13B0">
        <w:rPr>
          <w:rStyle w:val="Appelnotedebasdep"/>
        </w:rPr>
        <w:footnoteReference w:id="7"/>
      </w:r>
      <w:bookmarkEnd w:id="20"/>
    </w:p>
    <w:p w14:paraId="60D1A877" w14:textId="77777777" w:rsidR="00EC0283" w:rsidRPr="00EC0283" w:rsidRDefault="00EC0283" w:rsidP="00EC0283">
      <w:r w:rsidRPr="00EC0283">
        <w:t>Une application graphique doit avoir un composant top-</w:t>
      </w:r>
      <w:proofErr w:type="spellStart"/>
      <w:r w:rsidRPr="00EC0283">
        <w:t>level</w:t>
      </w:r>
      <w:proofErr w:type="spellEnd"/>
      <w:r w:rsidRPr="00EC0283">
        <w:t xml:space="preserve"> comme compos</w:t>
      </w:r>
      <w:r>
        <w:t>ant racine, c'est-à-dire un composant qui inclut</w:t>
      </w:r>
      <w:r w:rsidRPr="00EC0283">
        <w:t xml:space="preserve"> tous les </w:t>
      </w:r>
      <w:r>
        <w:t>autres composants.</w:t>
      </w:r>
    </w:p>
    <w:p w14:paraId="6638C860" w14:textId="62AF1A5B" w:rsidR="00EC0283" w:rsidRPr="00B80ED0" w:rsidRDefault="007E1D2B" w:rsidP="00EC0283">
      <w:r>
        <w:rPr>
          <w:noProof/>
        </w:rPr>
        <w:drawing>
          <wp:anchor distT="0" distB="0" distL="114300" distR="114300" simplePos="0" relativeHeight="251660288" behindDoc="0" locked="0" layoutInCell="1" allowOverlap="1" wp14:anchorId="11E1736D" wp14:editId="4DD0EA08">
            <wp:simplePos x="0" y="0"/>
            <wp:positionH relativeFrom="column">
              <wp:posOffset>4447540</wp:posOffset>
            </wp:positionH>
            <wp:positionV relativeFrom="paragraph">
              <wp:posOffset>5080</wp:posOffset>
            </wp:positionV>
            <wp:extent cx="2085975" cy="1534160"/>
            <wp:effectExtent l="0" t="0" r="0" b="0"/>
            <wp:wrapSquare wrapText="bothSides"/>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283" w:rsidRPr="00B80ED0">
        <w:t>Dans Swing, il y a 3 composants top-</w:t>
      </w:r>
      <w:proofErr w:type="spellStart"/>
      <w:r w:rsidR="00EC0283" w:rsidRPr="00B80ED0">
        <w:t>level</w:t>
      </w:r>
      <w:proofErr w:type="spellEnd"/>
      <w:r w:rsidR="00EC0283" w:rsidRPr="00B80ED0">
        <w:t xml:space="preserve">: </w:t>
      </w:r>
    </w:p>
    <w:p w14:paraId="2B6C0157" w14:textId="77777777" w:rsidR="00EC0283" w:rsidRPr="00B80ED0" w:rsidRDefault="00EC0283" w:rsidP="00EC0283">
      <w:pPr>
        <w:rPr>
          <w:sz w:val="10"/>
          <w:szCs w:val="10"/>
        </w:rPr>
      </w:pPr>
    </w:p>
    <w:p w14:paraId="697C20BF" w14:textId="77777777" w:rsidR="00EC0283" w:rsidRDefault="00EC0283" w:rsidP="00EC0283">
      <w:pPr>
        <w:numPr>
          <w:ilvl w:val="0"/>
          <w:numId w:val="23"/>
        </w:numPr>
      </w:pPr>
      <w:proofErr w:type="spellStart"/>
      <w:r>
        <w:t>JFrame</w:t>
      </w:r>
      <w:proofErr w:type="spellEnd"/>
      <w:r>
        <w:t>,</w:t>
      </w:r>
    </w:p>
    <w:p w14:paraId="5A013DCA" w14:textId="77777777" w:rsidR="00EC0283" w:rsidRDefault="00EC0283" w:rsidP="00EC0283">
      <w:pPr>
        <w:numPr>
          <w:ilvl w:val="0"/>
          <w:numId w:val="23"/>
        </w:numPr>
      </w:pPr>
      <w:proofErr w:type="spellStart"/>
      <w:r>
        <w:t>JDialog</w:t>
      </w:r>
      <w:proofErr w:type="spellEnd"/>
      <w:r>
        <w:t>,</w:t>
      </w:r>
    </w:p>
    <w:p w14:paraId="7CAC58A1" w14:textId="77777777" w:rsidR="00EC0283" w:rsidRDefault="00EC0283" w:rsidP="00EC0283">
      <w:pPr>
        <w:numPr>
          <w:ilvl w:val="0"/>
          <w:numId w:val="23"/>
        </w:numPr>
      </w:pPr>
      <w:proofErr w:type="spellStart"/>
      <w:r>
        <w:t>JApplet</w:t>
      </w:r>
      <w:proofErr w:type="spellEnd"/>
      <w:r>
        <w:t>.</w:t>
      </w:r>
    </w:p>
    <w:p w14:paraId="7AD1080E" w14:textId="77777777" w:rsidR="00EC0283" w:rsidRDefault="00EC0283" w:rsidP="00EC0283">
      <w:r>
        <w:t>Les composants top-</w:t>
      </w:r>
      <w:proofErr w:type="spellStart"/>
      <w:r>
        <w:t>level</w:t>
      </w:r>
      <w:proofErr w:type="spellEnd"/>
      <w:r>
        <w:t xml:space="preserve"> possèdent un content pane qui contient tous les composants visibles d’un top-</w:t>
      </w:r>
      <w:proofErr w:type="spellStart"/>
      <w:r>
        <w:t>level</w:t>
      </w:r>
      <w:proofErr w:type="spellEnd"/>
      <w:r>
        <w:t>. Un composant top-</w:t>
      </w:r>
      <w:proofErr w:type="spellStart"/>
      <w:r>
        <w:t>level</w:t>
      </w:r>
      <w:proofErr w:type="spellEnd"/>
      <w:r>
        <w:t xml:space="preserve"> peut aussi contenir une barre de menu</w:t>
      </w:r>
    </w:p>
    <w:p w14:paraId="402EECC2" w14:textId="77777777" w:rsidR="00EC0283" w:rsidRDefault="00EC0283" w:rsidP="00EC0283"/>
    <w:p w14:paraId="633DA910" w14:textId="77777777" w:rsidR="00EC0283" w:rsidRDefault="00EC0283" w:rsidP="00EC0283">
      <w:r>
        <w:t xml:space="preserve">Une </w:t>
      </w:r>
      <w:proofErr w:type="spellStart"/>
      <w:r>
        <w:t>JFrame</w:t>
      </w:r>
      <w:proofErr w:type="spellEnd"/>
      <w:r>
        <w:t xml:space="preserve"> est une fenêtre avec un titre et une bordure.</w:t>
      </w:r>
    </w:p>
    <w:p w14:paraId="4F8BBBCE" w14:textId="77777777" w:rsidR="009C4ED2" w:rsidRDefault="00843319" w:rsidP="00FD0DEC">
      <w:r>
        <w:t xml:space="preserve">Chaque </w:t>
      </w:r>
      <w:proofErr w:type="spellStart"/>
      <w:r>
        <w:t>JFrame</w:t>
      </w:r>
      <w:proofErr w:type="spellEnd"/>
      <w:r>
        <w:t xml:space="preserve"> de Swing possède une "vitre", un container </w:t>
      </w:r>
      <w:r w:rsidR="00620884">
        <w:t xml:space="preserve">racine </w:t>
      </w:r>
      <w:r>
        <w:t xml:space="preserve">dans lequel on peut poser </w:t>
      </w:r>
      <w:r w:rsidR="00D27081">
        <w:t>tous les autres</w:t>
      </w:r>
      <w:r>
        <w:t xml:space="preserve"> composants.</w:t>
      </w:r>
    </w:p>
    <w:p w14:paraId="3EB0A461" w14:textId="77777777" w:rsidR="00BC4085" w:rsidRDefault="00BC4085" w:rsidP="00FD0DEC">
      <w:r w:rsidRPr="00BC4085">
        <w:t xml:space="preserve">Tous les composants associés à un objet </w:t>
      </w:r>
      <w:proofErr w:type="spellStart"/>
      <w:r w:rsidRPr="00BC4085">
        <w:t>JFrame</w:t>
      </w:r>
      <w:proofErr w:type="spellEnd"/>
      <w:r w:rsidRPr="00BC4085">
        <w:t xml:space="preserve"> sont gérés par un objet de la classe </w:t>
      </w:r>
      <w:proofErr w:type="spellStart"/>
      <w:r w:rsidRPr="00BC4085">
        <w:t>JRootPane</w:t>
      </w:r>
      <w:proofErr w:type="spellEnd"/>
      <w:r w:rsidRPr="00BC4085">
        <w:t xml:space="preserve">. Un objet </w:t>
      </w:r>
      <w:proofErr w:type="spellStart"/>
      <w:r w:rsidRPr="00BC4085">
        <w:t>JRootPane</w:t>
      </w:r>
      <w:proofErr w:type="spellEnd"/>
      <w:r w:rsidRPr="00BC4085">
        <w:t xml:space="preserve"> contient plusieurs Panes. Tous les composants ajoutés au </w:t>
      </w:r>
      <w:proofErr w:type="spellStart"/>
      <w:r w:rsidRPr="00BC4085">
        <w:t>JF</w:t>
      </w:r>
      <w:r>
        <w:t>r</w:t>
      </w:r>
      <w:r w:rsidRPr="00BC4085">
        <w:t>ame</w:t>
      </w:r>
      <w:proofErr w:type="spellEnd"/>
      <w:r w:rsidRPr="00BC4085">
        <w:t xml:space="preserve"> doivent être ajoutés à un des Pane du </w:t>
      </w:r>
      <w:proofErr w:type="spellStart"/>
      <w:r w:rsidRPr="00BC4085">
        <w:t>JRootPane</w:t>
      </w:r>
      <w:proofErr w:type="spellEnd"/>
      <w:r w:rsidRPr="00BC4085">
        <w:t xml:space="preserve"> et non au </w:t>
      </w:r>
      <w:proofErr w:type="spellStart"/>
      <w:r w:rsidRPr="00BC4085">
        <w:t>JFrame</w:t>
      </w:r>
      <w:proofErr w:type="spellEnd"/>
      <w:r w:rsidRPr="00BC4085">
        <w:t xml:space="preserve"> directement. C'est aussi à un de ces Panes qu'il faut associer un </w:t>
      </w:r>
      <w:proofErr w:type="spellStart"/>
      <w:r w:rsidRPr="00BC4085">
        <w:t>layout</w:t>
      </w:r>
      <w:proofErr w:type="spellEnd"/>
      <w:r w:rsidRPr="00BC4085">
        <w:t xml:space="preserve"> manager si nécessaire.</w:t>
      </w:r>
      <w:r>
        <w:t xml:space="preserve"> </w:t>
      </w:r>
      <w:r w:rsidRPr="00BC4085">
        <w:t xml:space="preserve">Le </w:t>
      </w:r>
      <w:proofErr w:type="spellStart"/>
      <w:r w:rsidRPr="00BC4085">
        <w:t>Layout</w:t>
      </w:r>
      <w:proofErr w:type="spellEnd"/>
      <w:r w:rsidRPr="00BC4085">
        <w:t xml:space="preserve"> manager par défaut du </w:t>
      </w:r>
      <w:proofErr w:type="spellStart"/>
      <w:r w:rsidRPr="00BC4085">
        <w:t>contentPane</w:t>
      </w:r>
      <w:proofErr w:type="spellEnd"/>
      <w:r w:rsidRPr="00BC4085">
        <w:t xml:space="preserve"> est </w:t>
      </w:r>
      <w:proofErr w:type="spellStart"/>
      <w:r w:rsidRPr="00BC4085">
        <w:t>BorderLayout</w:t>
      </w:r>
      <w:proofErr w:type="spellEnd"/>
      <w:r w:rsidRPr="00BC4085">
        <w:t>.</w:t>
      </w:r>
    </w:p>
    <w:p w14:paraId="199EEF36" w14:textId="77777777" w:rsidR="003A147D" w:rsidRDefault="003A147D" w:rsidP="00FD0DEC"/>
    <w:p w14:paraId="014BB985" w14:textId="77777777" w:rsidR="003A147D" w:rsidRDefault="003A147D" w:rsidP="003A147D">
      <w:r>
        <w:t xml:space="preserve">Le </w:t>
      </w:r>
      <w:proofErr w:type="spellStart"/>
      <w:r>
        <w:t>JRootPane</w:t>
      </w:r>
      <w:proofErr w:type="spellEnd"/>
      <w:r>
        <w:t xml:space="preserve"> se compose de plusieurs éléments :</w:t>
      </w:r>
    </w:p>
    <w:p w14:paraId="5118E10E" w14:textId="77777777" w:rsidR="003A147D" w:rsidRDefault="003A147D" w:rsidP="003A147D"/>
    <w:p w14:paraId="427EC9B4" w14:textId="77777777" w:rsidR="003A147D" w:rsidRDefault="003A147D" w:rsidP="003A147D">
      <w:pPr>
        <w:numPr>
          <w:ilvl w:val="0"/>
          <w:numId w:val="28"/>
        </w:numPr>
      </w:pPr>
      <w:proofErr w:type="spellStart"/>
      <w:r>
        <w:t>glassPane</w:t>
      </w:r>
      <w:proofErr w:type="spellEnd"/>
      <w:r>
        <w:t xml:space="preserve"> : par défaut, le </w:t>
      </w:r>
      <w:proofErr w:type="spellStart"/>
      <w:r>
        <w:t>glassPane</w:t>
      </w:r>
      <w:proofErr w:type="spellEnd"/>
      <w:r>
        <w:t xml:space="preserve"> est un </w:t>
      </w:r>
      <w:proofErr w:type="spellStart"/>
      <w:r>
        <w:t>JPanel</w:t>
      </w:r>
      <w:proofErr w:type="spellEnd"/>
      <w:r>
        <w:t xml:space="preserve"> transparent qui se situe au-dessus du </w:t>
      </w:r>
      <w:proofErr w:type="spellStart"/>
      <w:r>
        <w:t>layeredPane</w:t>
      </w:r>
      <w:proofErr w:type="spellEnd"/>
      <w:r>
        <w:t xml:space="preserve">. Le </w:t>
      </w:r>
      <w:proofErr w:type="spellStart"/>
      <w:r>
        <w:t>glassPane</w:t>
      </w:r>
      <w:proofErr w:type="spellEnd"/>
      <w:r>
        <w:t xml:space="preserve"> peut être n'importe quel composant : pour le modifier il faut utiliser la méthode </w:t>
      </w:r>
      <w:proofErr w:type="spellStart"/>
      <w:r>
        <w:t>setGlassPane</w:t>
      </w:r>
      <w:proofErr w:type="spellEnd"/>
      <w:r>
        <w:t>() en fournissant le composant en paramètre.</w:t>
      </w:r>
    </w:p>
    <w:p w14:paraId="150CC7C0" w14:textId="77777777" w:rsidR="003A147D" w:rsidRPr="00BC4085" w:rsidRDefault="003A147D" w:rsidP="003A147D">
      <w:pPr>
        <w:numPr>
          <w:ilvl w:val="0"/>
          <w:numId w:val="28"/>
        </w:numPr>
      </w:pPr>
      <w:proofErr w:type="spellStart"/>
      <w:r>
        <w:t>layeredPane</w:t>
      </w:r>
      <w:proofErr w:type="spellEnd"/>
      <w:r>
        <w:t xml:space="preserve"> qui se compose du </w:t>
      </w:r>
      <w:proofErr w:type="spellStart"/>
      <w:r>
        <w:t>contentPane</w:t>
      </w:r>
      <w:proofErr w:type="spellEnd"/>
      <w:r>
        <w:t xml:space="preserve"> (un </w:t>
      </w:r>
      <w:proofErr w:type="spellStart"/>
      <w:r>
        <w:t>JPanel</w:t>
      </w:r>
      <w:proofErr w:type="spellEnd"/>
      <w:r>
        <w:t xml:space="preserve"> par défaut) et du </w:t>
      </w:r>
      <w:proofErr w:type="spellStart"/>
      <w:r>
        <w:t>menuBar</w:t>
      </w:r>
      <w:proofErr w:type="spellEnd"/>
      <w:r>
        <w:t xml:space="preserve"> (un objet de type </w:t>
      </w:r>
      <w:proofErr w:type="spellStart"/>
      <w:r>
        <w:t>JMenuBar</w:t>
      </w:r>
      <w:proofErr w:type="spellEnd"/>
      <w:r>
        <w:t xml:space="preserve">). Le </w:t>
      </w:r>
      <w:proofErr w:type="spellStart"/>
      <w:r>
        <w:t>contentPane</w:t>
      </w:r>
      <w:proofErr w:type="spellEnd"/>
      <w:r>
        <w:t xml:space="preserve"> est par défaut un </w:t>
      </w:r>
      <w:proofErr w:type="spellStart"/>
      <w:r>
        <w:t>JPanel</w:t>
      </w:r>
      <w:proofErr w:type="spellEnd"/>
      <w:r>
        <w:t xml:space="preserve"> opaque dont le gestionnaire de présentation est un </w:t>
      </w:r>
      <w:proofErr w:type="spellStart"/>
      <w:r>
        <w:t>BorderLayout</w:t>
      </w:r>
      <w:proofErr w:type="spellEnd"/>
      <w:r>
        <w:t xml:space="preserve">. Ce panel peut être remplacé par n'importe quel composant grâce à la méthode </w:t>
      </w:r>
      <w:proofErr w:type="spellStart"/>
      <w:r>
        <w:t>setContentPane</w:t>
      </w:r>
      <w:proofErr w:type="spellEnd"/>
      <w:r>
        <w:t>().</w:t>
      </w:r>
    </w:p>
    <w:p w14:paraId="2657BD8F" w14:textId="63AAD42F" w:rsidR="00843319" w:rsidRDefault="007E1D2B" w:rsidP="00FD0DEC">
      <w:r>
        <w:rPr>
          <w:noProof/>
        </w:rPr>
        <w:drawing>
          <wp:anchor distT="0" distB="0" distL="71755" distR="71755" simplePos="0" relativeHeight="251658240" behindDoc="0" locked="0" layoutInCell="1" allowOverlap="1" wp14:anchorId="1115DBFD" wp14:editId="6A734855">
            <wp:simplePos x="0" y="0"/>
            <wp:positionH relativeFrom="column">
              <wp:posOffset>5126990</wp:posOffset>
            </wp:positionH>
            <wp:positionV relativeFrom="paragraph">
              <wp:posOffset>47625</wp:posOffset>
            </wp:positionV>
            <wp:extent cx="1406525" cy="1600200"/>
            <wp:effectExtent l="0" t="0" r="0" b="0"/>
            <wp:wrapSquare wrapText="bothSides"/>
            <wp:docPr id="662" name="Imag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652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FE241" w14:textId="77777777" w:rsidR="00843319" w:rsidRDefault="00843319" w:rsidP="00FD0DEC">
      <w:pPr>
        <w:rPr>
          <w:rStyle w:val="CodeHTML"/>
        </w:rPr>
      </w:pPr>
      <w:r w:rsidRPr="00843319">
        <w:rPr>
          <w:rStyle w:val="CodeHTML"/>
        </w:rPr>
        <w:t xml:space="preserve">Container pane = </w:t>
      </w:r>
      <w:proofErr w:type="spellStart"/>
      <w:r w:rsidRPr="00843319">
        <w:rPr>
          <w:rStyle w:val="CodeHTML"/>
        </w:rPr>
        <w:t>monIHM.getContentPane</w:t>
      </w:r>
      <w:proofErr w:type="spellEnd"/>
      <w:r w:rsidRPr="00843319">
        <w:rPr>
          <w:rStyle w:val="CodeHTML"/>
        </w:rPr>
        <w:t>();</w:t>
      </w:r>
    </w:p>
    <w:p w14:paraId="6F67A024" w14:textId="77777777" w:rsidR="00843319" w:rsidRDefault="00843319" w:rsidP="00FD0DEC"/>
    <w:p w14:paraId="75777EAF" w14:textId="77777777" w:rsidR="00E30AA1" w:rsidRDefault="00E30AA1" w:rsidP="00E30AA1">
      <w:r>
        <w:t>Les conteneurs intermédiaires sont utilisés pour structurer l’application graphique.</w:t>
      </w:r>
    </w:p>
    <w:p w14:paraId="0443F84A" w14:textId="77777777" w:rsidR="00E30AA1" w:rsidRDefault="00E30AA1" w:rsidP="00E30AA1">
      <w:r>
        <w:t>Le composant top-</w:t>
      </w:r>
      <w:proofErr w:type="spellStart"/>
      <w:r>
        <w:t>level</w:t>
      </w:r>
      <w:proofErr w:type="spellEnd"/>
      <w:r>
        <w:t xml:space="preserve"> contient des composants </w:t>
      </w:r>
      <w:proofErr w:type="gramStart"/>
      <w:r>
        <w:t>conteneur intermédiaires</w:t>
      </w:r>
      <w:proofErr w:type="gramEnd"/>
      <w:r>
        <w:t>.</w:t>
      </w:r>
    </w:p>
    <w:p w14:paraId="3E98D3F9" w14:textId="77777777" w:rsidR="00BC4085" w:rsidRDefault="00BC4085" w:rsidP="00E30AA1"/>
    <w:p w14:paraId="0808CDEE" w14:textId="77777777" w:rsidR="00843319" w:rsidRDefault="00E30AA1" w:rsidP="00E30AA1">
      <w:r>
        <w:t>Un conteneur intermédiaire peut contenir d’autres conteneurs intermédiaires</w:t>
      </w:r>
    </w:p>
    <w:p w14:paraId="54D0C81A" w14:textId="77777777" w:rsidR="00620884" w:rsidRDefault="00620884" w:rsidP="00620884">
      <w:r>
        <w:t>Swing propose plusieurs conteneurs intermédiaires :</w:t>
      </w:r>
    </w:p>
    <w:p w14:paraId="68996077" w14:textId="77777777" w:rsidR="004D68FF" w:rsidRDefault="004D68FF" w:rsidP="00620884"/>
    <w:p w14:paraId="5F1698F5" w14:textId="77777777" w:rsidR="00620884" w:rsidRDefault="00620884" w:rsidP="00847B45">
      <w:pPr>
        <w:numPr>
          <w:ilvl w:val="0"/>
          <w:numId w:val="24"/>
        </w:numPr>
      </w:pPr>
      <w:proofErr w:type="spellStart"/>
      <w:r>
        <w:t>JPanel</w:t>
      </w:r>
      <w:proofErr w:type="spellEnd"/>
      <w:r w:rsidR="00B44B65">
        <w:t> :</w:t>
      </w:r>
      <w:r w:rsidR="00847B45">
        <w:t xml:space="preserve"> le conteneur intermédiaire le plus neutre.</w:t>
      </w:r>
    </w:p>
    <w:p w14:paraId="00F6E625" w14:textId="77777777" w:rsidR="00620884" w:rsidRDefault="00620884" w:rsidP="00847B45">
      <w:pPr>
        <w:numPr>
          <w:ilvl w:val="0"/>
          <w:numId w:val="24"/>
        </w:numPr>
      </w:pPr>
      <w:proofErr w:type="spellStart"/>
      <w:r>
        <w:t>JScrollPane</w:t>
      </w:r>
      <w:proofErr w:type="spellEnd"/>
      <w:r w:rsidR="00B44B65">
        <w:t> :</w:t>
      </w:r>
      <w:r w:rsidR="00847B45">
        <w:t xml:space="preserve"> offre des ascenseurs, il permet de visionner un composant plus grand que lui.</w:t>
      </w:r>
    </w:p>
    <w:p w14:paraId="1AE7C594" w14:textId="77777777" w:rsidR="00620884" w:rsidRDefault="00620884" w:rsidP="009F4B93">
      <w:pPr>
        <w:numPr>
          <w:ilvl w:val="0"/>
          <w:numId w:val="24"/>
        </w:numPr>
      </w:pPr>
      <w:proofErr w:type="spellStart"/>
      <w:r>
        <w:t>JSplitPane</w:t>
      </w:r>
      <w:proofErr w:type="spellEnd"/>
      <w:r w:rsidR="00B44B65">
        <w:t> :</w:t>
      </w:r>
      <w:r w:rsidR="009F4B93">
        <w:t xml:space="preserve"> est un panel coupé en deux par une barre de séparation.</w:t>
      </w:r>
    </w:p>
    <w:p w14:paraId="489371B8" w14:textId="77777777" w:rsidR="00620884" w:rsidRDefault="00620884" w:rsidP="009F4B93">
      <w:pPr>
        <w:numPr>
          <w:ilvl w:val="0"/>
          <w:numId w:val="24"/>
        </w:numPr>
      </w:pPr>
      <w:proofErr w:type="spellStart"/>
      <w:r>
        <w:lastRenderedPageBreak/>
        <w:t>JTabbedPane</w:t>
      </w:r>
      <w:proofErr w:type="spellEnd"/>
      <w:r w:rsidR="00B44B65">
        <w:t xml:space="preserve"> : </w:t>
      </w:r>
      <w:r w:rsidR="009F4B93">
        <w:t>permet d’avoir des onglets.</w:t>
      </w:r>
    </w:p>
    <w:p w14:paraId="5B7E729A" w14:textId="77777777" w:rsidR="00620884" w:rsidRDefault="00620884" w:rsidP="009F4B93">
      <w:pPr>
        <w:numPr>
          <w:ilvl w:val="0"/>
          <w:numId w:val="24"/>
        </w:numPr>
      </w:pPr>
      <w:proofErr w:type="spellStart"/>
      <w:r>
        <w:t>JToolBar</w:t>
      </w:r>
      <w:proofErr w:type="spellEnd"/>
      <w:r w:rsidR="00B44B65">
        <w:t> :</w:t>
      </w:r>
      <w:r w:rsidR="009F4B93">
        <w:t xml:space="preserve"> est une barre d'</w:t>
      </w:r>
      <w:proofErr w:type="spellStart"/>
      <w:r w:rsidR="009F4B93">
        <w:t>icones</w:t>
      </w:r>
      <w:proofErr w:type="spellEnd"/>
      <w:r w:rsidR="009F4B93">
        <w:t>.</w:t>
      </w:r>
    </w:p>
    <w:p w14:paraId="1CFF5C82" w14:textId="77777777" w:rsidR="00843319" w:rsidRDefault="00620884" w:rsidP="00620884">
      <w:pPr>
        <w:numPr>
          <w:ilvl w:val="0"/>
          <w:numId w:val="24"/>
        </w:numPr>
      </w:pPr>
      <w:r>
        <w:t>etc…</w:t>
      </w:r>
    </w:p>
    <w:p w14:paraId="0B8CA38C" w14:textId="77777777" w:rsidR="00620884" w:rsidRDefault="00620884" w:rsidP="00620884"/>
    <w:p w14:paraId="2D6AEDCE" w14:textId="5371196F" w:rsidR="004D68FF" w:rsidRDefault="007E1D2B" w:rsidP="004D68FF">
      <w:r w:rsidRPr="004D68FF">
        <w:rPr>
          <w:noProof/>
          <w:sz w:val="10"/>
          <w:szCs w:val="10"/>
        </w:rPr>
        <w:drawing>
          <wp:anchor distT="0" distB="0" distL="71755" distR="0" simplePos="0" relativeHeight="251659264" behindDoc="0" locked="0" layoutInCell="1" allowOverlap="1" wp14:anchorId="0EA54604" wp14:editId="2DCE03B6">
            <wp:simplePos x="0" y="0"/>
            <wp:positionH relativeFrom="column">
              <wp:posOffset>3683000</wp:posOffset>
            </wp:positionH>
            <wp:positionV relativeFrom="paragraph">
              <wp:posOffset>203200</wp:posOffset>
            </wp:positionV>
            <wp:extent cx="2835275" cy="1036955"/>
            <wp:effectExtent l="0" t="0" r="0" b="0"/>
            <wp:wrapSquare wrapText="bothSides"/>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5275"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8FF">
        <w:t>Swing offre également des conteneur</w:t>
      </w:r>
      <w:r w:rsidR="00051921">
        <w:t>s</w:t>
      </w:r>
      <w:r w:rsidR="004D68FF">
        <w:t xml:space="preserve"> Intermédiaires spécialisés qui offrent des propriétés particulières aux composants qu’ils accueillent : </w:t>
      </w:r>
    </w:p>
    <w:p w14:paraId="7A31B74C" w14:textId="77777777" w:rsidR="004D68FF" w:rsidRPr="004D68FF" w:rsidRDefault="004D68FF" w:rsidP="004D68FF">
      <w:pPr>
        <w:rPr>
          <w:sz w:val="10"/>
          <w:szCs w:val="10"/>
        </w:rPr>
      </w:pPr>
    </w:p>
    <w:p w14:paraId="6051D90A" w14:textId="77777777" w:rsidR="004D68FF" w:rsidRDefault="004D68FF" w:rsidP="004D68FF">
      <w:pPr>
        <w:numPr>
          <w:ilvl w:val="0"/>
          <w:numId w:val="25"/>
        </w:numPr>
      </w:pPr>
      <w:proofErr w:type="spellStart"/>
      <w:r>
        <w:t>JRootPane</w:t>
      </w:r>
      <w:proofErr w:type="spellEnd"/>
      <w:r>
        <w:t xml:space="preserve"> </w:t>
      </w:r>
      <w:r w:rsidRPr="004D68FF">
        <w:t>est obtenu à partir d’un top-</w:t>
      </w:r>
      <w:proofErr w:type="spellStart"/>
      <w:r w:rsidRPr="004D68FF">
        <w:t>level</w:t>
      </w:r>
      <w:proofErr w:type="spellEnd"/>
      <w:r>
        <w:t xml:space="preserve"> et composé de:</w:t>
      </w:r>
    </w:p>
    <w:p w14:paraId="3F004D58" w14:textId="77777777" w:rsidR="004D68FF" w:rsidRDefault="004D68FF" w:rsidP="004D68FF">
      <w:pPr>
        <w:numPr>
          <w:ilvl w:val="1"/>
          <w:numId w:val="25"/>
        </w:numPr>
      </w:pPr>
      <w:r>
        <w:t>glass pane</w:t>
      </w:r>
    </w:p>
    <w:p w14:paraId="09A3F45A" w14:textId="77777777" w:rsidR="004D68FF" w:rsidRDefault="004D68FF" w:rsidP="004D68FF">
      <w:pPr>
        <w:numPr>
          <w:ilvl w:val="1"/>
          <w:numId w:val="25"/>
        </w:numPr>
      </w:pPr>
      <w:proofErr w:type="spellStart"/>
      <w:r>
        <w:t>layered</w:t>
      </w:r>
      <w:proofErr w:type="spellEnd"/>
      <w:r>
        <w:t xml:space="preserve"> pane</w:t>
      </w:r>
    </w:p>
    <w:p w14:paraId="71E1C9D4" w14:textId="77777777" w:rsidR="004D68FF" w:rsidRDefault="004D68FF" w:rsidP="004D68FF">
      <w:pPr>
        <w:numPr>
          <w:ilvl w:val="1"/>
          <w:numId w:val="25"/>
        </w:numPr>
      </w:pPr>
      <w:r>
        <w:t>content pane</w:t>
      </w:r>
    </w:p>
    <w:p w14:paraId="7E08BF80" w14:textId="77777777" w:rsidR="004D68FF" w:rsidRDefault="004D68FF" w:rsidP="004D68FF">
      <w:pPr>
        <w:numPr>
          <w:ilvl w:val="1"/>
          <w:numId w:val="25"/>
        </w:numPr>
      </w:pPr>
      <w:r>
        <w:t>menu bar</w:t>
      </w:r>
    </w:p>
    <w:p w14:paraId="30A78A83" w14:textId="77777777" w:rsidR="004D68FF" w:rsidRDefault="004D68FF" w:rsidP="004D68FF">
      <w:pPr>
        <w:numPr>
          <w:ilvl w:val="0"/>
          <w:numId w:val="25"/>
        </w:numPr>
      </w:pPr>
      <w:proofErr w:type="spellStart"/>
      <w:r>
        <w:t>JLayeredPane</w:t>
      </w:r>
      <w:proofErr w:type="spellEnd"/>
      <w:r>
        <w:t xml:space="preserve"> permet de positionner les composants dans un espace à trois dimensions</w:t>
      </w:r>
    </w:p>
    <w:p w14:paraId="2679848E" w14:textId="77777777" w:rsidR="00620884" w:rsidRDefault="004D68FF" w:rsidP="008813EE">
      <w:pPr>
        <w:numPr>
          <w:ilvl w:val="0"/>
          <w:numId w:val="25"/>
        </w:numPr>
      </w:pPr>
      <w:proofErr w:type="spellStart"/>
      <w:r>
        <w:t>JInternalFrame</w:t>
      </w:r>
      <w:proofErr w:type="spellEnd"/>
      <w:r w:rsidR="008813EE">
        <w:t xml:space="preserve"> permet d’afficher des petites fenêtres dans une fenêtre.</w:t>
      </w:r>
    </w:p>
    <w:p w14:paraId="1EDF0192" w14:textId="77777777" w:rsidR="004D68FF" w:rsidRDefault="004D68FF" w:rsidP="004D68FF"/>
    <w:p w14:paraId="6C4C0A8A" w14:textId="77777777" w:rsidR="00051921" w:rsidRDefault="00051921" w:rsidP="00051921">
      <w:r>
        <w:t xml:space="preserve">Swing fournit des composants atomiques qui sont les éléments d'interaction de l'IHM : </w:t>
      </w:r>
    </w:p>
    <w:p w14:paraId="3C3D3B6E" w14:textId="77777777" w:rsidR="00051921" w:rsidRPr="00051921" w:rsidRDefault="00051921" w:rsidP="00051921">
      <w:pPr>
        <w:rPr>
          <w:sz w:val="10"/>
          <w:szCs w:val="10"/>
        </w:rPr>
      </w:pPr>
    </w:p>
    <w:p w14:paraId="141DC900" w14:textId="77777777" w:rsidR="00051921" w:rsidRDefault="00051921" w:rsidP="00051921">
      <w:pPr>
        <w:numPr>
          <w:ilvl w:val="0"/>
          <w:numId w:val="26"/>
        </w:numPr>
      </w:pPr>
      <w:r>
        <w:t xml:space="preserve">boutons, </w:t>
      </w:r>
      <w:proofErr w:type="spellStart"/>
      <w:r>
        <w:t>CheckBox</w:t>
      </w:r>
      <w:proofErr w:type="spellEnd"/>
      <w:r>
        <w:t>, Radio</w:t>
      </w:r>
    </w:p>
    <w:p w14:paraId="55B4B6E7" w14:textId="77777777" w:rsidR="00051921" w:rsidRPr="00051921" w:rsidRDefault="00051921" w:rsidP="00051921">
      <w:pPr>
        <w:numPr>
          <w:ilvl w:val="0"/>
          <w:numId w:val="26"/>
        </w:numPr>
        <w:rPr>
          <w:lang w:val="en-GB"/>
        </w:rPr>
      </w:pPr>
      <w:r w:rsidRPr="00051921">
        <w:rPr>
          <w:lang w:val="en-GB"/>
        </w:rPr>
        <w:t>Combo box</w:t>
      </w:r>
    </w:p>
    <w:p w14:paraId="10D994B6" w14:textId="77777777" w:rsidR="00051921" w:rsidRPr="00051921" w:rsidRDefault="00051921" w:rsidP="00051921">
      <w:pPr>
        <w:numPr>
          <w:ilvl w:val="0"/>
          <w:numId w:val="26"/>
        </w:numPr>
        <w:rPr>
          <w:lang w:val="en-GB"/>
        </w:rPr>
      </w:pPr>
      <w:r w:rsidRPr="00051921">
        <w:rPr>
          <w:lang w:val="en-GB"/>
        </w:rPr>
        <w:t>List, menu</w:t>
      </w:r>
    </w:p>
    <w:p w14:paraId="062AC6F6" w14:textId="77777777" w:rsidR="00051921" w:rsidRPr="00051921" w:rsidRDefault="00051921" w:rsidP="00051921">
      <w:pPr>
        <w:numPr>
          <w:ilvl w:val="0"/>
          <w:numId w:val="26"/>
        </w:numPr>
        <w:rPr>
          <w:lang w:val="en-GB"/>
        </w:rPr>
      </w:pPr>
      <w:proofErr w:type="spellStart"/>
      <w:r w:rsidRPr="00051921">
        <w:rPr>
          <w:lang w:val="en-GB"/>
        </w:rPr>
        <w:t>TextField</w:t>
      </w:r>
      <w:proofErr w:type="spellEnd"/>
      <w:r w:rsidRPr="00051921">
        <w:rPr>
          <w:lang w:val="en-GB"/>
        </w:rPr>
        <w:t xml:space="preserve">, </w:t>
      </w:r>
      <w:proofErr w:type="spellStart"/>
      <w:r w:rsidRPr="00051921">
        <w:rPr>
          <w:lang w:val="en-GB"/>
        </w:rPr>
        <w:t>TextArea</w:t>
      </w:r>
      <w:proofErr w:type="spellEnd"/>
      <w:r w:rsidRPr="00051921">
        <w:rPr>
          <w:lang w:val="en-GB"/>
        </w:rPr>
        <w:t>, Label</w:t>
      </w:r>
    </w:p>
    <w:p w14:paraId="321F91BA" w14:textId="77777777" w:rsidR="00051921" w:rsidRPr="00051921" w:rsidRDefault="00051921" w:rsidP="00051921">
      <w:pPr>
        <w:numPr>
          <w:ilvl w:val="0"/>
          <w:numId w:val="26"/>
        </w:numPr>
        <w:rPr>
          <w:lang w:val="en-GB"/>
        </w:rPr>
      </w:pPr>
      <w:proofErr w:type="spellStart"/>
      <w:r w:rsidRPr="00051921">
        <w:rPr>
          <w:lang w:val="en-GB"/>
        </w:rPr>
        <w:t>FileChooser</w:t>
      </w:r>
      <w:proofErr w:type="spellEnd"/>
      <w:r w:rsidRPr="00051921">
        <w:rPr>
          <w:lang w:val="en-GB"/>
        </w:rPr>
        <w:t xml:space="preserve">, </w:t>
      </w:r>
      <w:proofErr w:type="spellStart"/>
      <w:r w:rsidRPr="00051921">
        <w:rPr>
          <w:lang w:val="en-GB"/>
        </w:rPr>
        <w:t>ColorChooser</w:t>
      </w:r>
      <w:proofErr w:type="spellEnd"/>
      <w:r w:rsidRPr="00051921">
        <w:rPr>
          <w:lang w:val="en-GB"/>
        </w:rPr>
        <w:t xml:space="preserve">, </w:t>
      </w:r>
    </w:p>
    <w:p w14:paraId="0026558E" w14:textId="77777777" w:rsidR="00051921" w:rsidRDefault="00051921" w:rsidP="00051921">
      <w:pPr>
        <w:numPr>
          <w:ilvl w:val="0"/>
          <w:numId w:val="26"/>
        </w:numPr>
      </w:pPr>
      <w:r>
        <w:t>etc…</w:t>
      </w:r>
    </w:p>
    <w:p w14:paraId="59ACD8EA" w14:textId="77777777" w:rsidR="00051921" w:rsidRDefault="00051921" w:rsidP="00051921"/>
    <w:p w14:paraId="570A68EB" w14:textId="77777777" w:rsidR="006421F5" w:rsidRDefault="006421F5" w:rsidP="006421F5">
      <w:pPr>
        <w:pStyle w:val="Titre3"/>
      </w:pPr>
      <w:bookmarkStart w:id="21" w:name="_Toc133046393"/>
      <w:proofErr w:type="spellStart"/>
      <w:r>
        <w:t>Layout</w:t>
      </w:r>
      <w:proofErr w:type="spellEnd"/>
      <w:r>
        <w:rPr>
          <w:rStyle w:val="Appelnotedebasdep"/>
        </w:rPr>
        <w:footnoteReference w:id="8"/>
      </w:r>
      <w:bookmarkEnd w:id="21"/>
    </w:p>
    <w:p w14:paraId="4567D46A" w14:textId="77777777" w:rsidR="003B7B21" w:rsidRDefault="003B7B21" w:rsidP="003B7B21">
      <w:r>
        <w:t xml:space="preserve">Pour placer des composants dans un container, Java utilise le </w:t>
      </w:r>
      <w:r w:rsidR="008C0E4E">
        <w:t>"</w:t>
      </w:r>
      <w:proofErr w:type="spellStart"/>
      <w:r>
        <w:t>Layout</w:t>
      </w:r>
      <w:proofErr w:type="spellEnd"/>
      <w:r w:rsidR="008C0E4E">
        <w:t>"</w:t>
      </w:r>
      <w:r>
        <w:t>.</w:t>
      </w:r>
    </w:p>
    <w:p w14:paraId="3B4CC691" w14:textId="77777777" w:rsidR="003B7B21" w:rsidRDefault="003B7B21" w:rsidP="003B7B21"/>
    <w:p w14:paraId="0B6A7D46" w14:textId="77777777" w:rsidR="003B7B21" w:rsidRDefault="003B7B21" w:rsidP="003B7B21">
      <w:r>
        <w:t xml:space="preserve">Un </w:t>
      </w:r>
      <w:proofErr w:type="spellStart"/>
      <w:r>
        <w:t>layout</w:t>
      </w:r>
      <w:proofErr w:type="spellEnd"/>
      <w:r>
        <w:t xml:space="preserve"> est une entité Java qui place les composants les uns par rapport aux autres.</w:t>
      </w:r>
    </w:p>
    <w:p w14:paraId="0F549CAE" w14:textId="77777777" w:rsidR="003B7B21" w:rsidRDefault="003B7B21" w:rsidP="003B7B21">
      <w:r>
        <w:t xml:space="preserve">Le </w:t>
      </w:r>
      <w:proofErr w:type="spellStart"/>
      <w:r>
        <w:t>layout</w:t>
      </w:r>
      <w:proofErr w:type="spellEnd"/>
      <w:r>
        <w:t xml:space="preserve"> réorganise les composants lorsque la taille du container varie.</w:t>
      </w:r>
    </w:p>
    <w:p w14:paraId="3C0B862B" w14:textId="77777777" w:rsidR="003B7B21" w:rsidRDefault="003B7B21" w:rsidP="003B7B21">
      <w:r>
        <w:t>Il y a plusi</w:t>
      </w:r>
      <w:r w:rsidRPr="003B7B21">
        <w:t xml:space="preserve">eurs </w:t>
      </w:r>
      <w:proofErr w:type="spellStart"/>
      <w:r w:rsidRPr="003B7B21">
        <w:t>layout</w:t>
      </w:r>
      <w:r w:rsidR="008C0E4E">
        <w:t>s</w:t>
      </w:r>
      <w:proofErr w:type="spellEnd"/>
      <w:r w:rsidR="008C0E4E">
        <w:t> </w:t>
      </w:r>
      <w:r w:rsidRPr="003B7B21">
        <w:t xml:space="preserve">: </w:t>
      </w:r>
    </w:p>
    <w:p w14:paraId="2126F9FD" w14:textId="77777777" w:rsidR="003B7B21" w:rsidRPr="003B7B21" w:rsidRDefault="003B7B21" w:rsidP="003B7B21"/>
    <w:p w14:paraId="6F5114A2" w14:textId="77777777" w:rsidR="008168A5" w:rsidRDefault="008168A5" w:rsidP="003440B3">
      <w:pPr>
        <w:numPr>
          <w:ilvl w:val="0"/>
          <w:numId w:val="27"/>
        </w:numPr>
      </w:pPr>
      <w:proofErr w:type="spellStart"/>
      <w:r>
        <w:t>Absolut</w:t>
      </w:r>
      <w:r w:rsidR="00E47C55">
        <w:t>e</w:t>
      </w:r>
      <w:r>
        <w:t>Layout</w:t>
      </w:r>
      <w:proofErr w:type="spellEnd"/>
      <w:r>
        <w:t xml:space="preserve"> qui permet de placer les composant par leu coordonnées (</w:t>
      </w:r>
      <w:proofErr w:type="spellStart"/>
      <w:r>
        <w:t>x,y</w:t>
      </w:r>
      <w:proofErr w:type="spellEnd"/>
      <w:r>
        <w:t>).</w:t>
      </w:r>
    </w:p>
    <w:p w14:paraId="14916DC3" w14:textId="77777777" w:rsidR="003B7B21" w:rsidRPr="003440B3" w:rsidRDefault="003B7B21" w:rsidP="003440B3">
      <w:pPr>
        <w:numPr>
          <w:ilvl w:val="0"/>
          <w:numId w:val="27"/>
        </w:numPr>
      </w:pPr>
      <w:proofErr w:type="spellStart"/>
      <w:r w:rsidRPr="003440B3">
        <w:t>BorderLayout</w:t>
      </w:r>
      <w:proofErr w:type="spellEnd"/>
      <w:r w:rsidR="003440B3" w:rsidRPr="003440B3">
        <w:t xml:space="preserve"> </w:t>
      </w:r>
      <w:r w:rsidR="003440B3">
        <w:t>s</w:t>
      </w:r>
      <w:r w:rsidR="003440B3" w:rsidRPr="003440B3">
        <w:t>épare un container en cinq zones: NORTH, SOUTH, EAST, WEST et CENTER.</w:t>
      </w:r>
    </w:p>
    <w:p w14:paraId="2A2C7C53" w14:textId="77777777" w:rsidR="003B7B21" w:rsidRPr="003440B3" w:rsidRDefault="003B7B21" w:rsidP="003440B3">
      <w:pPr>
        <w:numPr>
          <w:ilvl w:val="0"/>
          <w:numId w:val="27"/>
        </w:numPr>
      </w:pPr>
      <w:proofErr w:type="spellStart"/>
      <w:r w:rsidRPr="003440B3">
        <w:t>BoxLayout</w:t>
      </w:r>
      <w:proofErr w:type="spellEnd"/>
      <w:r w:rsidR="003440B3" w:rsidRPr="003440B3">
        <w:t xml:space="preserve"> empiler les composants du container verticalement</w:t>
      </w:r>
      <w:r w:rsidR="003440B3">
        <w:t xml:space="preserve"> ou horizontalement.</w:t>
      </w:r>
    </w:p>
    <w:p w14:paraId="07AA559F" w14:textId="77777777" w:rsidR="003B7B21" w:rsidRPr="00F837BB" w:rsidRDefault="003B7B21" w:rsidP="00A30C91">
      <w:pPr>
        <w:numPr>
          <w:ilvl w:val="0"/>
          <w:numId w:val="27"/>
        </w:numPr>
      </w:pPr>
      <w:proofErr w:type="spellStart"/>
      <w:r w:rsidRPr="00A30C91">
        <w:t>CardLayout</w:t>
      </w:r>
      <w:proofErr w:type="spellEnd"/>
      <w:r w:rsidR="00A30C91" w:rsidRPr="00A30C91">
        <w:t xml:space="preserve"> permet d’avoir plusieurs conteneurs les </w:t>
      </w:r>
      <w:r w:rsidR="00A30C91" w:rsidRPr="00F837BB">
        <w:t xml:space="preserve">uns </w:t>
      </w:r>
      <w:r w:rsidR="001B1F6A" w:rsidRPr="00F837BB">
        <w:t>au-dessus</w:t>
      </w:r>
      <w:r w:rsidR="00A30C91" w:rsidRPr="00F837BB">
        <w:t xml:space="preserve"> </w:t>
      </w:r>
      <w:proofErr w:type="gramStart"/>
      <w:r w:rsidR="00A30C91" w:rsidRPr="00F837BB">
        <w:t>des autr</w:t>
      </w:r>
      <w:r w:rsidR="00A30C91" w:rsidRPr="00A30C91">
        <w:t>es</w:t>
      </w:r>
      <w:proofErr w:type="gramEnd"/>
      <w:r w:rsidR="00A30C91" w:rsidRPr="00A30C91">
        <w:t xml:space="preserve"> (comme </w:t>
      </w:r>
      <w:r w:rsidR="001B1F6A" w:rsidRPr="00A30C91">
        <w:t>un jeu</w:t>
      </w:r>
      <w:r w:rsidR="00A30C91" w:rsidRPr="00A30C91">
        <w:t xml:space="preserve"> de c</w:t>
      </w:r>
      <w:r w:rsidR="00A30C91" w:rsidRPr="00F837BB">
        <w:t>artes).</w:t>
      </w:r>
    </w:p>
    <w:p w14:paraId="2CA36398" w14:textId="77777777" w:rsidR="003B7B21" w:rsidRDefault="003B7B21" w:rsidP="00F837BB">
      <w:pPr>
        <w:numPr>
          <w:ilvl w:val="0"/>
          <w:numId w:val="27"/>
        </w:numPr>
        <w:rPr>
          <w:lang w:val="en-GB"/>
        </w:rPr>
      </w:pPr>
      <w:proofErr w:type="spellStart"/>
      <w:r w:rsidRPr="00F837BB">
        <w:t>FlowLayout</w:t>
      </w:r>
      <w:proofErr w:type="spellEnd"/>
      <w:r w:rsidR="00F837BB" w:rsidRPr="00F837BB">
        <w:t xml:space="preserve"> range les </w:t>
      </w:r>
      <w:r w:rsidR="00F837BB">
        <w:t>composants sur</w:t>
      </w:r>
      <w:r w:rsidR="00F837BB" w:rsidRPr="00F837BB">
        <w:t xml:space="preserve"> une ligne. Si l’espace est trop petit</w:t>
      </w:r>
      <w:r w:rsidR="00F837BB" w:rsidRPr="009F2724">
        <w:t>, une autre ligne est créée.</w:t>
      </w:r>
      <w:r w:rsidR="009F2724" w:rsidRPr="009F2724">
        <w:t xml:space="preserve"> </w:t>
      </w:r>
      <w:r w:rsidR="00F837BB" w:rsidRPr="00F837BB">
        <w:rPr>
          <w:lang w:val="en-GB"/>
        </w:rPr>
        <w:t xml:space="preserve">Le </w:t>
      </w:r>
      <w:proofErr w:type="spellStart"/>
      <w:r w:rsidR="00F837BB" w:rsidRPr="00F837BB">
        <w:rPr>
          <w:lang w:val="en-GB"/>
        </w:rPr>
        <w:t>FlowLayout</w:t>
      </w:r>
      <w:proofErr w:type="spellEnd"/>
      <w:r w:rsidR="00F837BB" w:rsidRPr="00F837BB">
        <w:rPr>
          <w:lang w:val="en-GB"/>
        </w:rPr>
        <w:t xml:space="preserve"> </w:t>
      </w:r>
      <w:proofErr w:type="spellStart"/>
      <w:r w:rsidR="00F837BB" w:rsidRPr="00F837BB">
        <w:rPr>
          <w:lang w:val="en-GB"/>
        </w:rPr>
        <w:t>est</w:t>
      </w:r>
      <w:proofErr w:type="spellEnd"/>
      <w:r w:rsidR="00F837BB" w:rsidRPr="00F837BB">
        <w:rPr>
          <w:lang w:val="en-GB"/>
        </w:rPr>
        <w:t xml:space="preserve"> le layout par </w:t>
      </w:r>
      <w:proofErr w:type="spellStart"/>
      <w:r w:rsidR="00F837BB" w:rsidRPr="00F837BB">
        <w:rPr>
          <w:lang w:val="en-GB"/>
        </w:rPr>
        <w:t>défaut</w:t>
      </w:r>
      <w:proofErr w:type="spellEnd"/>
      <w:r w:rsidR="00F837BB" w:rsidRPr="00F837BB">
        <w:rPr>
          <w:lang w:val="en-GB"/>
        </w:rPr>
        <w:t xml:space="preserve"> des </w:t>
      </w:r>
      <w:proofErr w:type="spellStart"/>
      <w:r w:rsidR="00F837BB" w:rsidRPr="00F837BB">
        <w:rPr>
          <w:lang w:val="en-GB"/>
        </w:rPr>
        <w:t>JPanel</w:t>
      </w:r>
      <w:proofErr w:type="spellEnd"/>
      <w:r w:rsidR="009F2724">
        <w:rPr>
          <w:lang w:val="en-GB"/>
        </w:rPr>
        <w:t>.</w:t>
      </w:r>
    </w:p>
    <w:p w14:paraId="133085DA" w14:textId="77777777" w:rsidR="009F2724" w:rsidRPr="009F2724" w:rsidRDefault="009F2724" w:rsidP="003B7B21">
      <w:pPr>
        <w:numPr>
          <w:ilvl w:val="0"/>
          <w:numId w:val="27"/>
        </w:numPr>
      </w:pPr>
      <w:proofErr w:type="spellStart"/>
      <w:r w:rsidRPr="009F2724">
        <w:t>GridLayout</w:t>
      </w:r>
      <w:proofErr w:type="spellEnd"/>
      <w:r w:rsidRPr="009F2724">
        <w:t xml:space="preserve"> positionne les composants sur une grille</w:t>
      </w:r>
      <w:r>
        <w:t>.</w:t>
      </w:r>
    </w:p>
    <w:p w14:paraId="478BC88C" w14:textId="77777777" w:rsidR="00DC433D" w:rsidRPr="00DC433D" w:rsidRDefault="003B7B21" w:rsidP="00DC433D">
      <w:pPr>
        <w:numPr>
          <w:ilvl w:val="0"/>
          <w:numId w:val="27"/>
        </w:numPr>
        <w:rPr>
          <w:lang w:val="en-GB"/>
        </w:rPr>
      </w:pPr>
      <w:proofErr w:type="spellStart"/>
      <w:r w:rsidRPr="00DC433D">
        <w:t>GridBagLayout</w:t>
      </w:r>
      <w:proofErr w:type="spellEnd"/>
      <w:r w:rsidR="00DC433D" w:rsidRPr="00DC433D">
        <w:t xml:space="preserve"> place les composants sur une grille, mais des composants peuvent être contenus dans plusieurs cases.</w:t>
      </w:r>
      <w:r w:rsidR="00DC433D">
        <w:t xml:space="preserve"> </w:t>
      </w:r>
      <w:r w:rsidR="00DC433D" w:rsidRPr="00DC433D">
        <w:t xml:space="preserve">Pour exprimer les propriétés des composants dans la grille, on utilise un </w:t>
      </w:r>
      <w:proofErr w:type="spellStart"/>
      <w:r w:rsidR="00DC433D" w:rsidRPr="00DC433D">
        <w:t>GridBagConstraints</w:t>
      </w:r>
      <w:proofErr w:type="spellEnd"/>
      <w:r w:rsidR="00DC433D" w:rsidRPr="00DC433D">
        <w:t xml:space="preserve">. </w:t>
      </w:r>
      <w:r w:rsidR="00DC433D" w:rsidRPr="00DC433D">
        <w:rPr>
          <w:lang w:val="en-GB"/>
        </w:rPr>
        <w:t xml:space="preserve">Un </w:t>
      </w:r>
      <w:proofErr w:type="spellStart"/>
      <w:r w:rsidR="00DC433D" w:rsidRPr="00DC433D">
        <w:rPr>
          <w:lang w:val="en-GB"/>
        </w:rPr>
        <w:t>GridBasConstraints</w:t>
      </w:r>
      <w:proofErr w:type="spellEnd"/>
      <w:r w:rsidR="00DC433D" w:rsidRPr="00DC433D">
        <w:rPr>
          <w:lang w:val="en-GB"/>
        </w:rPr>
        <w:t xml:space="preserve"> </w:t>
      </w:r>
      <w:proofErr w:type="spellStart"/>
      <w:proofErr w:type="gramStart"/>
      <w:r w:rsidR="00DC433D" w:rsidRPr="00DC433D">
        <w:rPr>
          <w:lang w:val="en-GB"/>
        </w:rPr>
        <w:t>possède</w:t>
      </w:r>
      <w:proofErr w:type="spellEnd"/>
      <w:r w:rsidR="00DC433D" w:rsidRPr="00DC433D">
        <w:rPr>
          <w:lang w:val="en-GB"/>
        </w:rPr>
        <w:t xml:space="preserve"> :</w:t>
      </w:r>
      <w:proofErr w:type="gramEnd"/>
    </w:p>
    <w:p w14:paraId="58998038" w14:textId="77777777" w:rsidR="00DC433D" w:rsidRPr="00DC433D" w:rsidRDefault="00DC433D" w:rsidP="00DC433D">
      <w:pPr>
        <w:numPr>
          <w:ilvl w:val="1"/>
          <w:numId w:val="27"/>
        </w:numPr>
      </w:pPr>
      <w:proofErr w:type="spellStart"/>
      <w:r w:rsidRPr="00DC433D">
        <w:t>gridx</w:t>
      </w:r>
      <w:proofErr w:type="spellEnd"/>
      <w:r w:rsidRPr="00DC433D">
        <w:t xml:space="preserve">, </w:t>
      </w:r>
      <w:proofErr w:type="spellStart"/>
      <w:r w:rsidRPr="00DC433D">
        <w:t>gridy</w:t>
      </w:r>
      <w:proofErr w:type="spellEnd"/>
      <w:r w:rsidRPr="00DC433D">
        <w:t xml:space="preserve"> pour spécifier la position</w:t>
      </w:r>
      <w:r>
        <w:t>.</w:t>
      </w:r>
    </w:p>
    <w:p w14:paraId="13D8CAA0" w14:textId="77777777" w:rsidR="00DC433D" w:rsidRPr="00DC433D" w:rsidRDefault="00DC433D" w:rsidP="00DC433D">
      <w:pPr>
        <w:numPr>
          <w:ilvl w:val="1"/>
          <w:numId w:val="27"/>
        </w:numPr>
      </w:pPr>
      <w:proofErr w:type="spellStart"/>
      <w:r w:rsidRPr="00DC433D">
        <w:t>gridwidth</w:t>
      </w:r>
      <w:proofErr w:type="spellEnd"/>
      <w:r w:rsidRPr="00DC433D">
        <w:t xml:space="preserve">, </w:t>
      </w:r>
      <w:proofErr w:type="spellStart"/>
      <w:r w:rsidRPr="00DC433D">
        <w:t>gridheight</w:t>
      </w:r>
      <w:proofErr w:type="spellEnd"/>
      <w:r w:rsidRPr="00DC433D">
        <w:t xml:space="preserve"> pour spécifier la place</w:t>
      </w:r>
      <w:r>
        <w:t>.</w:t>
      </w:r>
    </w:p>
    <w:p w14:paraId="7EE20D46" w14:textId="77777777" w:rsidR="003B7B21" w:rsidRPr="00DC433D" w:rsidRDefault="00DC433D" w:rsidP="00DC433D">
      <w:pPr>
        <w:numPr>
          <w:ilvl w:val="1"/>
          <w:numId w:val="27"/>
        </w:numPr>
      </w:pPr>
      <w:proofErr w:type="spellStart"/>
      <w:r w:rsidRPr="00DC433D">
        <w:t>fill</w:t>
      </w:r>
      <w:proofErr w:type="spellEnd"/>
      <w:r w:rsidRPr="00DC433D">
        <w:t xml:space="preserve"> pour savoir comment se fait le remplissage</w:t>
      </w:r>
      <w:r w:rsidR="003B7B21" w:rsidRPr="00DC433D">
        <w:t>.</w:t>
      </w:r>
    </w:p>
    <w:p w14:paraId="41243CA0" w14:textId="77777777" w:rsidR="003B7B21" w:rsidRDefault="003B7B21" w:rsidP="003B7B21"/>
    <w:p w14:paraId="2636AC41" w14:textId="77777777" w:rsidR="00B5391C" w:rsidRPr="00A3312E" w:rsidRDefault="003B7B21" w:rsidP="00B44B65">
      <w:pPr>
        <w:rPr>
          <w:rStyle w:val="CodeHTML"/>
          <w:b/>
        </w:rPr>
      </w:pPr>
      <w:r>
        <w:t xml:space="preserve">Un </w:t>
      </w:r>
      <w:proofErr w:type="spellStart"/>
      <w:r>
        <w:t>layout</w:t>
      </w:r>
      <w:proofErr w:type="spellEnd"/>
      <w:r>
        <w:t xml:space="preserve"> n’est pas contenu dans un container, il gère le positionnement des composants à l'intérieur du container.</w:t>
      </w:r>
    </w:p>
    <w:p w14:paraId="1A7B0332" w14:textId="77777777" w:rsidR="00B5391C" w:rsidRPr="00A3312E" w:rsidRDefault="00B5391C" w:rsidP="003B7B21"/>
    <w:p w14:paraId="7C3656DF" w14:textId="77777777" w:rsidR="00795F43" w:rsidRDefault="00795F43" w:rsidP="00795F43">
      <w:pPr>
        <w:pStyle w:val="Titre2"/>
      </w:pPr>
      <w:bookmarkStart w:id="22" w:name="_Toc133046394"/>
      <w:r>
        <w:t>Divers composants "atomiques"</w:t>
      </w:r>
      <w:bookmarkEnd w:id="22"/>
    </w:p>
    <w:p w14:paraId="4BAFB4AD" w14:textId="5140A239" w:rsidR="003D7406" w:rsidRDefault="003D7406" w:rsidP="00660E67">
      <w:r>
        <w:t xml:space="preserve">L'IHM de l'application est composée de </w:t>
      </w:r>
      <w:r w:rsidR="000220FE">
        <w:t>plusieurs</w:t>
      </w:r>
      <w:r>
        <w:t xml:space="preserve"> </w:t>
      </w:r>
      <w:proofErr w:type="spellStart"/>
      <w:r>
        <w:t>JPanel</w:t>
      </w:r>
      <w:proofErr w:type="spellEnd"/>
      <w:r>
        <w:t xml:space="preserve"> </w:t>
      </w:r>
      <w:r w:rsidR="00A93843">
        <w:t xml:space="preserve">ayant chacun des informations à afficher en fonction de l’avancement du quiz. Prenons comme exemple le </w:t>
      </w:r>
      <w:proofErr w:type="spellStart"/>
      <w:r w:rsidR="00A93843">
        <w:t>JPanel</w:t>
      </w:r>
      <w:proofErr w:type="spellEnd"/>
      <w:r w:rsidR="00A93843">
        <w:t xml:space="preserve"> </w:t>
      </w:r>
      <w:r w:rsidR="00660E67">
        <w:t>de connexion</w:t>
      </w:r>
      <w:r w:rsidR="00A93843">
        <w:t xml:space="preserve">, où il est demandé le nom du joueur et </w:t>
      </w:r>
      <w:r w:rsidR="00660E67">
        <w:t>son mot de passe</w:t>
      </w:r>
      <w:r w:rsidR="00A93843">
        <w:t>. Une fois le bouton "</w:t>
      </w:r>
      <w:r w:rsidR="00660E67">
        <w:t>Connexion</w:t>
      </w:r>
      <w:r w:rsidR="00A93843">
        <w:t>" appuyé</w:t>
      </w:r>
      <w:r w:rsidR="00660E67">
        <w:t>, si la connexion est réussie</w:t>
      </w:r>
      <w:r w:rsidR="00A93843">
        <w:t xml:space="preserve">, </w:t>
      </w:r>
      <w:r w:rsidR="00CF1F88">
        <w:t xml:space="preserve">une fonction </w:t>
      </w:r>
      <w:proofErr w:type="spellStart"/>
      <w:r w:rsidR="00CF1F88" w:rsidRPr="00CF1F88">
        <w:rPr>
          <w:rStyle w:val="Code-2Car"/>
        </w:rPr>
        <w:t>NextPanel</w:t>
      </w:r>
      <w:proofErr w:type="spellEnd"/>
      <w:r w:rsidR="00CF1F88" w:rsidRPr="00CF1F88">
        <w:rPr>
          <w:rStyle w:val="Code-2Car"/>
        </w:rPr>
        <w:t>()</w:t>
      </w:r>
      <w:r w:rsidR="00CF1F88">
        <w:t xml:space="preserve"> va être appelé et </w:t>
      </w:r>
      <w:r w:rsidR="00A93843">
        <w:t xml:space="preserve">le </w:t>
      </w:r>
      <w:proofErr w:type="spellStart"/>
      <w:r w:rsidR="00A93843">
        <w:t>JPanel</w:t>
      </w:r>
      <w:proofErr w:type="spellEnd"/>
      <w:r w:rsidR="00A93843">
        <w:t xml:space="preserve"> </w:t>
      </w:r>
      <w:r w:rsidR="009D703F">
        <w:t xml:space="preserve">va être retiré de la </w:t>
      </w:r>
      <w:proofErr w:type="spellStart"/>
      <w:r w:rsidR="009D703F">
        <w:t>JFrame</w:t>
      </w:r>
      <w:proofErr w:type="spellEnd"/>
      <w:r w:rsidR="009D703F">
        <w:t xml:space="preserve"> et mis à </w:t>
      </w:r>
      <w:proofErr w:type="spellStart"/>
      <w:r w:rsidR="009D703F" w:rsidRPr="009D703F">
        <w:rPr>
          <w:rStyle w:val="Code-2Car"/>
        </w:rPr>
        <w:t>null</w:t>
      </w:r>
      <w:proofErr w:type="spellEnd"/>
      <w:r w:rsidR="00A93843">
        <w:t xml:space="preserve">, et le </w:t>
      </w:r>
      <w:proofErr w:type="spellStart"/>
      <w:r w:rsidR="00A93843">
        <w:t>JPanel</w:t>
      </w:r>
      <w:proofErr w:type="spellEnd"/>
      <w:r w:rsidR="00660E67">
        <w:t xml:space="preserve"> suivant </w:t>
      </w:r>
      <w:r w:rsidR="009D703F">
        <w:t xml:space="preserve">va être initialisé puis ajouter à la </w:t>
      </w:r>
      <w:proofErr w:type="spellStart"/>
      <w:r w:rsidR="009D703F">
        <w:t>JFrame</w:t>
      </w:r>
      <w:proofErr w:type="spellEnd"/>
      <w:r w:rsidR="00A93843">
        <w:t>.</w:t>
      </w:r>
      <w:r w:rsidR="009D703F">
        <w:t xml:space="preserve"> Chaque </w:t>
      </w:r>
      <w:proofErr w:type="spellStart"/>
      <w:r w:rsidR="009D703F">
        <w:t>JPanel</w:t>
      </w:r>
      <w:proofErr w:type="spellEnd"/>
      <w:r w:rsidR="009D703F">
        <w:t xml:space="preserve"> devant être affiché à donc une classe spécifique étendue de </w:t>
      </w:r>
      <w:proofErr w:type="spellStart"/>
      <w:r w:rsidR="009D703F">
        <w:t>JPanel</w:t>
      </w:r>
      <w:proofErr w:type="spellEnd"/>
      <w:r w:rsidR="009D703F">
        <w:t>.</w:t>
      </w:r>
    </w:p>
    <w:p w14:paraId="2EB340DE" w14:textId="77777777" w:rsidR="00A93843" w:rsidRDefault="00A93843" w:rsidP="00A93843"/>
    <w:p w14:paraId="2DCC4D55" w14:textId="77777777" w:rsidR="00A93843" w:rsidRDefault="00A93843" w:rsidP="00A93843"/>
    <w:p w14:paraId="11BF70B3" w14:textId="33B57562" w:rsidR="00A93843" w:rsidRDefault="00660E67" w:rsidP="00A93843">
      <w:pPr>
        <w:jc w:val="center"/>
      </w:pPr>
      <w:r>
        <w:rPr>
          <w:noProof/>
        </w:rPr>
        <w:lastRenderedPageBreak/>
        <w:drawing>
          <wp:inline distT="0" distB="0" distL="0" distR="0" wp14:anchorId="53650BCA" wp14:editId="337BF5C9">
            <wp:extent cx="4772025" cy="2875373"/>
            <wp:effectExtent l="0" t="0" r="0" b="1270"/>
            <wp:docPr id="146778254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2549" name="Image 1" descr="Une image contenant diagramme&#10;&#10;Description générée automatiquement"/>
                    <pic:cNvPicPr/>
                  </pic:nvPicPr>
                  <pic:blipFill>
                    <a:blip r:embed="rId18"/>
                    <a:stretch>
                      <a:fillRect/>
                    </a:stretch>
                  </pic:blipFill>
                  <pic:spPr>
                    <a:xfrm>
                      <a:off x="0" y="0"/>
                      <a:ext cx="4777980" cy="2878961"/>
                    </a:xfrm>
                    <a:prstGeom prst="rect">
                      <a:avLst/>
                    </a:prstGeom>
                  </pic:spPr>
                </pic:pic>
              </a:graphicData>
            </a:graphic>
          </wp:inline>
        </w:drawing>
      </w:r>
    </w:p>
    <w:p w14:paraId="78534D0E" w14:textId="77777777" w:rsidR="00A93843" w:rsidRDefault="00A93843" w:rsidP="00A93843">
      <w:pPr>
        <w:pStyle w:val="Lgende"/>
      </w:pPr>
    </w:p>
    <w:p w14:paraId="2EBFFD9C" w14:textId="3478229C" w:rsidR="00C51569" w:rsidRDefault="00A93843" w:rsidP="00A93843">
      <w:pPr>
        <w:pStyle w:val="Lgende"/>
        <w:jc w:val="center"/>
      </w:pPr>
      <w:bookmarkStart w:id="23" w:name="_Toc133046421"/>
      <w:r>
        <w:t xml:space="preserve">Figure </w:t>
      </w:r>
      <w:fldSimple w:instr=" SEQ Figure \* ARABIC ">
        <w:r w:rsidR="00825AA1">
          <w:rPr>
            <w:noProof/>
          </w:rPr>
          <w:t>7</w:t>
        </w:r>
      </w:fldSimple>
      <w:r>
        <w:t xml:space="preserve"> : </w:t>
      </w:r>
      <w:proofErr w:type="spellStart"/>
      <w:r>
        <w:t>JPanel</w:t>
      </w:r>
      <w:proofErr w:type="spellEnd"/>
      <w:r>
        <w:t xml:space="preserve"> permettant </w:t>
      </w:r>
      <w:r w:rsidR="00660E67">
        <w:t>de se connecter</w:t>
      </w:r>
      <w:bookmarkEnd w:id="23"/>
    </w:p>
    <w:p w14:paraId="16711654" w14:textId="77777777" w:rsidR="00A93843" w:rsidRDefault="00A93843" w:rsidP="00795F43"/>
    <w:p w14:paraId="0B724107" w14:textId="1A65C84F" w:rsidR="00A93843" w:rsidRDefault="00FF324C" w:rsidP="00A93843">
      <w:pPr>
        <w:jc w:val="center"/>
        <w:rPr>
          <w:noProof/>
        </w:rPr>
      </w:pPr>
      <w:r>
        <w:rPr>
          <w:noProof/>
        </w:rPr>
        <w:drawing>
          <wp:inline distT="0" distB="0" distL="0" distR="0" wp14:anchorId="4DC248CE" wp14:editId="27ACF211">
            <wp:extent cx="4829175" cy="2909808"/>
            <wp:effectExtent l="0" t="0" r="0" b="5080"/>
            <wp:docPr id="1270621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1148" name=""/>
                    <pic:cNvPicPr/>
                  </pic:nvPicPr>
                  <pic:blipFill>
                    <a:blip r:embed="rId19"/>
                    <a:stretch>
                      <a:fillRect/>
                    </a:stretch>
                  </pic:blipFill>
                  <pic:spPr>
                    <a:xfrm>
                      <a:off x="0" y="0"/>
                      <a:ext cx="4834604" cy="2913079"/>
                    </a:xfrm>
                    <a:prstGeom prst="rect">
                      <a:avLst/>
                    </a:prstGeom>
                  </pic:spPr>
                </pic:pic>
              </a:graphicData>
            </a:graphic>
          </wp:inline>
        </w:drawing>
      </w:r>
    </w:p>
    <w:p w14:paraId="393558F9" w14:textId="77777777" w:rsidR="00A93843" w:rsidRDefault="00A93843" w:rsidP="00A93843">
      <w:pPr>
        <w:jc w:val="center"/>
        <w:rPr>
          <w:noProof/>
        </w:rPr>
      </w:pPr>
    </w:p>
    <w:p w14:paraId="4EA32179" w14:textId="091D5B61" w:rsidR="00A93843" w:rsidRDefault="00A93843" w:rsidP="00A93843">
      <w:pPr>
        <w:pStyle w:val="Lgende"/>
        <w:jc w:val="center"/>
      </w:pPr>
      <w:bookmarkStart w:id="24" w:name="_Toc133046422"/>
      <w:r>
        <w:t xml:space="preserve">Figure </w:t>
      </w:r>
      <w:fldSimple w:instr=" SEQ Figure \* ARABIC ">
        <w:r w:rsidR="00825AA1">
          <w:rPr>
            <w:noProof/>
          </w:rPr>
          <w:t>8</w:t>
        </w:r>
      </w:fldSimple>
      <w:r>
        <w:t xml:space="preserve"> : </w:t>
      </w:r>
      <w:proofErr w:type="spellStart"/>
      <w:r>
        <w:t>JPanel</w:t>
      </w:r>
      <w:proofErr w:type="spellEnd"/>
      <w:r>
        <w:t xml:space="preserve"> </w:t>
      </w:r>
      <w:r w:rsidR="00373915">
        <w:t>permettant de choisir le mode de jeu</w:t>
      </w:r>
      <w:bookmarkEnd w:id="24"/>
    </w:p>
    <w:p w14:paraId="1E97481D" w14:textId="77777777" w:rsidR="00060067" w:rsidRDefault="00060067" w:rsidP="00781574"/>
    <w:p w14:paraId="59EA09BF" w14:textId="271653BD" w:rsidR="003D7406" w:rsidRDefault="00781574" w:rsidP="00781574">
      <w:r>
        <w:t>Ce changement</w:t>
      </w:r>
      <w:r w:rsidR="00FB7A44">
        <w:t xml:space="preserve"> s’effectue à l’aide</w:t>
      </w:r>
      <w:r>
        <w:t xml:space="preserve"> </w:t>
      </w:r>
      <w:r w:rsidR="009A3188">
        <w:t>de la méthode suivante :</w:t>
      </w:r>
    </w:p>
    <w:p w14:paraId="0037BE79" w14:textId="77777777" w:rsidR="00FB7A44" w:rsidRDefault="00FB7A44" w:rsidP="00781574"/>
    <w:p w14:paraId="12E0EBC4" w14:textId="77777777" w:rsidR="009A3188" w:rsidRPr="009A3188" w:rsidRDefault="009A3188" w:rsidP="00FB7A44">
      <w:pPr>
        <w:pStyle w:val="Code-2"/>
        <w:rPr>
          <w:rFonts w:eastAsia="Perpetua"/>
          <w:lang w:eastAsia="fr-FR"/>
        </w:rPr>
      </w:pPr>
      <w:r w:rsidRPr="009A3188">
        <w:rPr>
          <w:rFonts w:eastAsia="Perpetua"/>
          <w:lang w:eastAsia="fr-FR"/>
        </w:rPr>
        <w:tab/>
        <w:t xml:space="preserve">public </w:t>
      </w:r>
      <w:proofErr w:type="spellStart"/>
      <w:r w:rsidRPr="009A3188">
        <w:rPr>
          <w:rFonts w:eastAsia="Perpetua"/>
          <w:lang w:eastAsia="fr-FR"/>
        </w:rPr>
        <w:t>void</w:t>
      </w:r>
      <w:proofErr w:type="spellEnd"/>
      <w:r w:rsidRPr="009A3188">
        <w:rPr>
          <w:rFonts w:eastAsia="Perpetua"/>
          <w:lang w:eastAsia="fr-FR"/>
        </w:rPr>
        <w:t xml:space="preserve"> </w:t>
      </w:r>
      <w:proofErr w:type="spellStart"/>
      <w:r w:rsidRPr="009A3188">
        <w:rPr>
          <w:rFonts w:eastAsia="Perpetua"/>
          <w:lang w:eastAsia="fr-FR"/>
        </w:rPr>
        <w:t>NextPanel</w:t>
      </w:r>
      <w:proofErr w:type="spellEnd"/>
      <w:r w:rsidRPr="009A3188">
        <w:rPr>
          <w:rFonts w:eastAsia="Perpetua"/>
          <w:lang w:eastAsia="fr-FR"/>
        </w:rPr>
        <w:t xml:space="preserve">(Object </w:t>
      </w:r>
      <w:proofErr w:type="spellStart"/>
      <w:r w:rsidRPr="009A3188">
        <w:rPr>
          <w:rFonts w:eastAsia="Perpetua"/>
          <w:lang w:eastAsia="fr-FR"/>
        </w:rPr>
        <w:t>object</w:t>
      </w:r>
      <w:proofErr w:type="spellEnd"/>
      <w:r w:rsidRPr="009A3188">
        <w:rPr>
          <w:rFonts w:eastAsia="Perpetua"/>
          <w:lang w:eastAsia="fr-FR"/>
        </w:rPr>
        <w:t>) {</w:t>
      </w:r>
    </w:p>
    <w:p w14:paraId="59C17D71"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t xml:space="preserve">// Dans le cas où le </w:t>
      </w:r>
      <w:proofErr w:type="spellStart"/>
      <w:r w:rsidRPr="009A3188">
        <w:rPr>
          <w:rFonts w:eastAsia="Perpetua"/>
          <w:lang w:eastAsia="fr-FR"/>
        </w:rPr>
        <w:t>JPanel</w:t>
      </w:r>
      <w:proofErr w:type="spellEnd"/>
      <w:r w:rsidRPr="009A3188">
        <w:rPr>
          <w:rFonts w:eastAsia="Perpetua"/>
          <w:lang w:eastAsia="fr-FR"/>
        </w:rPr>
        <w:t xml:space="preserve"> est celui de connexion</w:t>
      </w:r>
    </w:p>
    <w:p w14:paraId="6EF63D93"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t>if (</w:t>
      </w:r>
      <w:proofErr w:type="spellStart"/>
      <w:r w:rsidRPr="009A3188">
        <w:rPr>
          <w:rFonts w:eastAsia="Perpetua"/>
          <w:lang w:eastAsia="fr-FR"/>
        </w:rPr>
        <w:t>object</w:t>
      </w:r>
      <w:proofErr w:type="spellEnd"/>
      <w:r w:rsidRPr="009A3188">
        <w:rPr>
          <w:rFonts w:eastAsia="Perpetua"/>
          <w:lang w:eastAsia="fr-FR"/>
        </w:rPr>
        <w:t xml:space="preserve"> </w:t>
      </w:r>
      <w:proofErr w:type="spellStart"/>
      <w:r w:rsidRPr="009A3188">
        <w:rPr>
          <w:rFonts w:eastAsia="Perpetua"/>
          <w:lang w:eastAsia="fr-FR"/>
        </w:rPr>
        <w:t>instanceof</w:t>
      </w:r>
      <w:proofErr w:type="spellEnd"/>
      <w:r w:rsidRPr="009A3188">
        <w:rPr>
          <w:rFonts w:eastAsia="Perpetua"/>
          <w:lang w:eastAsia="fr-FR"/>
        </w:rPr>
        <w:t xml:space="preserve"> </w:t>
      </w:r>
      <w:proofErr w:type="spellStart"/>
      <w:r w:rsidRPr="009A3188">
        <w:rPr>
          <w:rFonts w:eastAsia="Perpetua"/>
          <w:lang w:eastAsia="fr-FR"/>
        </w:rPr>
        <w:t>PnlLogin</w:t>
      </w:r>
      <w:proofErr w:type="spellEnd"/>
      <w:r w:rsidRPr="009A3188">
        <w:rPr>
          <w:rFonts w:eastAsia="Perpetua"/>
          <w:lang w:eastAsia="fr-FR"/>
        </w:rPr>
        <w:t>) {</w:t>
      </w:r>
    </w:p>
    <w:p w14:paraId="77A53552"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r>
      <w:r w:rsidRPr="009A3188">
        <w:rPr>
          <w:rFonts w:eastAsia="Perpetua"/>
          <w:lang w:eastAsia="fr-FR"/>
        </w:rPr>
        <w:tab/>
      </w:r>
      <w:proofErr w:type="spellStart"/>
      <w:r w:rsidRPr="009A3188">
        <w:rPr>
          <w:rFonts w:eastAsia="Perpetua"/>
          <w:lang w:eastAsia="fr-FR"/>
        </w:rPr>
        <w:t>laConsole.getPnlLogin</w:t>
      </w:r>
      <w:proofErr w:type="spellEnd"/>
      <w:r w:rsidRPr="009A3188">
        <w:rPr>
          <w:rFonts w:eastAsia="Perpetua"/>
          <w:lang w:eastAsia="fr-FR"/>
        </w:rPr>
        <w:t>().</w:t>
      </w:r>
      <w:proofErr w:type="spellStart"/>
      <w:r w:rsidRPr="009A3188">
        <w:rPr>
          <w:rFonts w:eastAsia="Perpetua"/>
          <w:lang w:eastAsia="fr-FR"/>
        </w:rPr>
        <w:t>setVisible</w:t>
      </w:r>
      <w:proofErr w:type="spellEnd"/>
      <w:r w:rsidRPr="009A3188">
        <w:rPr>
          <w:rFonts w:eastAsia="Perpetua"/>
          <w:lang w:eastAsia="fr-FR"/>
        </w:rPr>
        <w:t>(false);</w:t>
      </w:r>
    </w:p>
    <w:p w14:paraId="17FB93FC"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r>
      <w:r w:rsidRPr="009A3188">
        <w:rPr>
          <w:rFonts w:eastAsia="Perpetua"/>
          <w:lang w:eastAsia="fr-FR"/>
        </w:rPr>
        <w:tab/>
      </w:r>
      <w:proofErr w:type="spellStart"/>
      <w:r w:rsidRPr="009A3188">
        <w:rPr>
          <w:rFonts w:eastAsia="Perpetua"/>
          <w:lang w:eastAsia="fr-FR"/>
        </w:rPr>
        <w:t>laConsole.remove</w:t>
      </w:r>
      <w:proofErr w:type="spellEnd"/>
      <w:r w:rsidRPr="009A3188">
        <w:rPr>
          <w:rFonts w:eastAsia="Perpetua"/>
          <w:lang w:eastAsia="fr-FR"/>
        </w:rPr>
        <w:t>(</w:t>
      </w:r>
      <w:proofErr w:type="spellStart"/>
      <w:r w:rsidRPr="009A3188">
        <w:rPr>
          <w:rFonts w:eastAsia="Perpetua"/>
          <w:lang w:eastAsia="fr-FR"/>
        </w:rPr>
        <w:t>laConsole.getPnlLogin</w:t>
      </w:r>
      <w:proofErr w:type="spellEnd"/>
      <w:r w:rsidRPr="009A3188">
        <w:rPr>
          <w:rFonts w:eastAsia="Perpetua"/>
          <w:lang w:eastAsia="fr-FR"/>
        </w:rPr>
        <w:t>());</w:t>
      </w:r>
    </w:p>
    <w:p w14:paraId="2968F481"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r>
      <w:r w:rsidRPr="009A3188">
        <w:rPr>
          <w:rFonts w:eastAsia="Perpetua"/>
          <w:lang w:eastAsia="fr-FR"/>
        </w:rPr>
        <w:tab/>
      </w:r>
      <w:proofErr w:type="spellStart"/>
      <w:r w:rsidRPr="009A3188">
        <w:rPr>
          <w:rFonts w:eastAsia="Perpetua"/>
          <w:lang w:eastAsia="fr-FR"/>
        </w:rPr>
        <w:t>laConsole.setPnlLogin</w:t>
      </w:r>
      <w:proofErr w:type="spellEnd"/>
      <w:r w:rsidRPr="009A3188">
        <w:rPr>
          <w:rFonts w:eastAsia="Perpetua"/>
          <w:lang w:eastAsia="fr-FR"/>
        </w:rPr>
        <w:t>(</w:t>
      </w:r>
      <w:proofErr w:type="spellStart"/>
      <w:r w:rsidRPr="009A3188">
        <w:rPr>
          <w:rFonts w:eastAsia="Perpetua"/>
          <w:lang w:eastAsia="fr-FR"/>
        </w:rPr>
        <w:t>null</w:t>
      </w:r>
      <w:proofErr w:type="spellEnd"/>
      <w:r w:rsidRPr="009A3188">
        <w:rPr>
          <w:rFonts w:eastAsia="Perpetua"/>
          <w:lang w:eastAsia="fr-FR"/>
        </w:rPr>
        <w:t>);</w:t>
      </w:r>
    </w:p>
    <w:p w14:paraId="3A78B70E" w14:textId="77777777" w:rsidR="009A3188" w:rsidRPr="009A3188" w:rsidRDefault="009A3188" w:rsidP="00FB7A44">
      <w:pPr>
        <w:pStyle w:val="Code-2"/>
        <w:rPr>
          <w:rFonts w:eastAsia="Perpetua"/>
          <w:lang w:eastAsia="fr-FR"/>
        </w:rPr>
      </w:pPr>
    </w:p>
    <w:p w14:paraId="441364C9"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r>
      <w:r w:rsidRPr="009A3188">
        <w:rPr>
          <w:rFonts w:eastAsia="Perpetua"/>
          <w:lang w:eastAsia="fr-FR"/>
        </w:rPr>
        <w:tab/>
      </w:r>
      <w:proofErr w:type="spellStart"/>
      <w:r w:rsidRPr="009A3188">
        <w:rPr>
          <w:rFonts w:eastAsia="Perpetua"/>
          <w:lang w:eastAsia="fr-FR"/>
        </w:rPr>
        <w:t>laConsole.setPnlGameMode</w:t>
      </w:r>
      <w:proofErr w:type="spellEnd"/>
      <w:r w:rsidRPr="009A3188">
        <w:rPr>
          <w:rFonts w:eastAsia="Perpetua"/>
          <w:lang w:eastAsia="fr-FR"/>
        </w:rPr>
        <w:t xml:space="preserve">(new </w:t>
      </w:r>
      <w:proofErr w:type="spellStart"/>
      <w:r w:rsidRPr="009A3188">
        <w:rPr>
          <w:rFonts w:eastAsia="Perpetua"/>
          <w:lang w:eastAsia="fr-FR"/>
        </w:rPr>
        <w:t>PnlGameMode</w:t>
      </w:r>
      <w:proofErr w:type="spellEnd"/>
      <w:r w:rsidRPr="009A3188">
        <w:rPr>
          <w:rFonts w:eastAsia="Perpetua"/>
          <w:lang w:eastAsia="fr-FR"/>
        </w:rPr>
        <w:t>(</w:t>
      </w:r>
      <w:proofErr w:type="spellStart"/>
      <w:r w:rsidRPr="009A3188">
        <w:rPr>
          <w:rFonts w:eastAsia="Perpetua"/>
          <w:lang w:eastAsia="fr-FR"/>
        </w:rPr>
        <w:t>this</w:t>
      </w:r>
      <w:proofErr w:type="spellEnd"/>
      <w:r w:rsidRPr="009A3188">
        <w:rPr>
          <w:rFonts w:eastAsia="Perpetua"/>
          <w:lang w:eastAsia="fr-FR"/>
        </w:rPr>
        <w:t>));</w:t>
      </w:r>
    </w:p>
    <w:p w14:paraId="370E3E8C" w14:textId="77777777" w:rsidR="009A3188" w:rsidRPr="009A3188"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r>
      <w:r w:rsidRPr="009A3188">
        <w:rPr>
          <w:rFonts w:eastAsia="Perpetua"/>
          <w:lang w:eastAsia="fr-FR"/>
        </w:rPr>
        <w:tab/>
      </w:r>
      <w:proofErr w:type="spellStart"/>
      <w:r w:rsidRPr="009A3188">
        <w:rPr>
          <w:rFonts w:eastAsia="Perpetua"/>
          <w:lang w:eastAsia="fr-FR"/>
        </w:rPr>
        <w:t>laConsole.getContentPane</w:t>
      </w:r>
      <w:proofErr w:type="spellEnd"/>
      <w:r w:rsidRPr="009A3188">
        <w:rPr>
          <w:rFonts w:eastAsia="Perpetua"/>
          <w:lang w:eastAsia="fr-FR"/>
        </w:rPr>
        <w:t>().</w:t>
      </w:r>
      <w:proofErr w:type="spellStart"/>
      <w:r w:rsidRPr="009A3188">
        <w:rPr>
          <w:rFonts w:eastAsia="Perpetua"/>
          <w:lang w:eastAsia="fr-FR"/>
        </w:rPr>
        <w:t>add</w:t>
      </w:r>
      <w:proofErr w:type="spellEnd"/>
      <w:r w:rsidRPr="009A3188">
        <w:rPr>
          <w:rFonts w:eastAsia="Perpetua"/>
          <w:lang w:eastAsia="fr-FR"/>
        </w:rPr>
        <w:t>(</w:t>
      </w:r>
      <w:proofErr w:type="spellStart"/>
      <w:r w:rsidRPr="009A3188">
        <w:rPr>
          <w:rFonts w:eastAsia="Perpetua"/>
          <w:lang w:eastAsia="fr-FR"/>
        </w:rPr>
        <w:t>laConsole.getPnlGameMode</w:t>
      </w:r>
      <w:proofErr w:type="spellEnd"/>
      <w:r w:rsidRPr="009A3188">
        <w:rPr>
          <w:rFonts w:eastAsia="Perpetua"/>
          <w:lang w:eastAsia="fr-FR"/>
        </w:rPr>
        <w:t>());</w:t>
      </w:r>
    </w:p>
    <w:p w14:paraId="5D7AAD51" w14:textId="6BA9F7F8" w:rsidR="00781574" w:rsidRDefault="009A3188" w:rsidP="00FB7A44">
      <w:pPr>
        <w:pStyle w:val="Code-2"/>
        <w:rPr>
          <w:rFonts w:eastAsia="Perpetua"/>
          <w:lang w:eastAsia="fr-FR"/>
        </w:rPr>
      </w:pPr>
      <w:r w:rsidRPr="009A3188">
        <w:rPr>
          <w:rFonts w:eastAsia="Perpetua"/>
          <w:lang w:eastAsia="fr-FR"/>
        </w:rPr>
        <w:tab/>
      </w:r>
      <w:r w:rsidRPr="009A3188">
        <w:rPr>
          <w:rFonts w:eastAsia="Perpetua"/>
          <w:lang w:eastAsia="fr-FR"/>
        </w:rPr>
        <w:tab/>
        <w:t>}</w:t>
      </w:r>
    </w:p>
    <w:p w14:paraId="729ADB8D" w14:textId="6BA9056A" w:rsidR="009A3188" w:rsidRDefault="009A3188" w:rsidP="00FB7A44">
      <w:pPr>
        <w:pStyle w:val="Code-2"/>
        <w:rPr>
          <w:rFonts w:eastAsia="Perpetua"/>
          <w:lang w:eastAsia="fr-FR"/>
        </w:rPr>
      </w:pPr>
      <w:r>
        <w:rPr>
          <w:rFonts w:eastAsia="Perpetua"/>
          <w:lang w:eastAsia="fr-FR"/>
        </w:rPr>
        <w:tab/>
        <w:t>[…]</w:t>
      </w:r>
    </w:p>
    <w:p w14:paraId="4E41B2CF" w14:textId="51C37038" w:rsidR="009A3188" w:rsidRDefault="009A3188" w:rsidP="00FB7A44">
      <w:pPr>
        <w:pStyle w:val="Code-2"/>
        <w:rPr>
          <w:rFonts w:eastAsia="Perpetua"/>
          <w:lang w:eastAsia="fr-FR"/>
        </w:rPr>
      </w:pPr>
      <w:r>
        <w:rPr>
          <w:rFonts w:eastAsia="Perpetua"/>
          <w:lang w:eastAsia="fr-FR"/>
        </w:rPr>
        <w:tab/>
        <w:t>}</w:t>
      </w:r>
    </w:p>
    <w:p w14:paraId="11EF5ECA" w14:textId="7592CA32" w:rsidR="00FB7A44" w:rsidRDefault="00FB7A44" w:rsidP="00FB7A44"/>
    <w:p w14:paraId="1B63E0BF" w14:textId="7DBC1EBB" w:rsidR="00FB7A44" w:rsidRDefault="00FB7A44" w:rsidP="00FB7A44">
      <w:r>
        <w:t>Cette méthode est utilisée si les informations saisies par l’utilisateur sont correctes :</w:t>
      </w:r>
    </w:p>
    <w:p w14:paraId="34F3D668" w14:textId="77777777" w:rsidR="00FB7A44" w:rsidRDefault="00FB7A44" w:rsidP="00FB7A44"/>
    <w:p w14:paraId="659E840A" w14:textId="77777777" w:rsidR="00FB7A44" w:rsidRPr="00FB7A44" w:rsidRDefault="00FB7A44" w:rsidP="00FB7A44">
      <w:pPr>
        <w:rPr>
          <w:rFonts w:ascii="Courier New" w:hAnsi="Courier New"/>
        </w:rPr>
      </w:pPr>
      <w:r w:rsidRPr="00FB7A44">
        <w:rPr>
          <w:rFonts w:ascii="Courier New" w:hAnsi="Courier New"/>
        </w:rPr>
        <w:tab/>
      </w:r>
      <w:proofErr w:type="spellStart"/>
      <w:r w:rsidRPr="00FB7A44">
        <w:rPr>
          <w:rFonts w:ascii="Courier New" w:hAnsi="Courier New"/>
        </w:rPr>
        <w:t>private</w:t>
      </w:r>
      <w:proofErr w:type="spellEnd"/>
      <w:r w:rsidRPr="00FB7A44">
        <w:rPr>
          <w:rFonts w:ascii="Courier New" w:hAnsi="Courier New"/>
        </w:rPr>
        <w:t xml:space="preserve"> </w:t>
      </w:r>
      <w:proofErr w:type="spellStart"/>
      <w:r w:rsidRPr="00FB7A44">
        <w:rPr>
          <w:rFonts w:ascii="Courier New" w:hAnsi="Courier New"/>
        </w:rPr>
        <w:t>void</w:t>
      </w:r>
      <w:proofErr w:type="spellEnd"/>
      <w:r w:rsidRPr="00FB7A44">
        <w:rPr>
          <w:rFonts w:ascii="Courier New" w:hAnsi="Courier New"/>
        </w:rPr>
        <w:t xml:space="preserve"> login() {</w:t>
      </w:r>
    </w:p>
    <w:p w14:paraId="0D3C683A"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proofErr w:type="spellStart"/>
      <w:r w:rsidRPr="00FB7A44">
        <w:rPr>
          <w:rFonts w:ascii="Courier New" w:hAnsi="Courier New"/>
        </w:rPr>
        <w:t>try</w:t>
      </w:r>
      <w:proofErr w:type="spellEnd"/>
      <w:r w:rsidRPr="00FB7A44">
        <w:rPr>
          <w:rFonts w:ascii="Courier New" w:hAnsi="Courier New"/>
        </w:rPr>
        <w:t xml:space="preserve"> {</w:t>
      </w:r>
    </w:p>
    <w:p w14:paraId="61771E75" w14:textId="079C41A8" w:rsidR="00FB7A44" w:rsidRPr="00FB7A44" w:rsidRDefault="00FB7A44" w:rsidP="00FB7A44">
      <w:pPr>
        <w:rPr>
          <w:rFonts w:ascii="Courier New" w:hAnsi="Courier New"/>
        </w:rPr>
      </w:pPr>
      <w:r w:rsidRPr="00FB7A44">
        <w:rPr>
          <w:rFonts w:ascii="Courier New" w:hAnsi="Courier New"/>
        </w:rPr>
        <w:lastRenderedPageBreak/>
        <w:tab/>
      </w:r>
      <w:r w:rsidRPr="00FB7A44">
        <w:rPr>
          <w:rFonts w:ascii="Courier New" w:hAnsi="Courier New"/>
        </w:rPr>
        <w:tab/>
      </w:r>
      <w:r w:rsidRPr="00FB7A44">
        <w:rPr>
          <w:rFonts w:ascii="Courier New" w:hAnsi="Courier New"/>
        </w:rPr>
        <w:tab/>
        <w:t>if(</w:t>
      </w:r>
      <w:proofErr w:type="spellStart"/>
      <w:r w:rsidRPr="00FB7A44">
        <w:rPr>
          <w:rFonts w:ascii="Courier New" w:hAnsi="Courier New"/>
        </w:rPr>
        <w:t>monController.verification</w:t>
      </w:r>
      <w:proofErr w:type="spellEnd"/>
      <w:r w:rsidRPr="00FB7A44">
        <w:rPr>
          <w:rFonts w:ascii="Courier New" w:hAnsi="Courier New"/>
        </w:rPr>
        <w:t>(</w:t>
      </w:r>
      <w:proofErr w:type="spellStart"/>
      <w:r w:rsidRPr="00FB7A44">
        <w:rPr>
          <w:rFonts w:ascii="Courier New" w:hAnsi="Courier New"/>
        </w:rPr>
        <w:t>txtName.getText</w:t>
      </w:r>
      <w:proofErr w:type="spellEnd"/>
      <w:r w:rsidRPr="00FB7A44">
        <w:rPr>
          <w:rFonts w:ascii="Courier New" w:hAnsi="Courier New"/>
        </w:rPr>
        <w:t xml:space="preserve">(), </w:t>
      </w:r>
      <w:proofErr w:type="spellStart"/>
      <w:r w:rsidRPr="00FB7A44">
        <w:rPr>
          <w:rFonts w:ascii="Courier New" w:hAnsi="Courier New"/>
        </w:rPr>
        <w:t>String.valueOf</w:t>
      </w:r>
      <w:proofErr w:type="spellEnd"/>
      <w:r w:rsidRPr="00FB7A44">
        <w:rPr>
          <w:rFonts w:ascii="Courier New" w:hAnsi="Courier New"/>
        </w:rPr>
        <w:t>(</w:t>
      </w:r>
      <w:proofErr w:type="spellStart"/>
      <w:r w:rsidRPr="00FB7A44">
        <w:rPr>
          <w:rFonts w:ascii="Courier New" w:hAnsi="Courier New"/>
        </w:rPr>
        <w:t>passwordField.getPassword</w:t>
      </w:r>
      <w:proofErr w:type="spellEnd"/>
      <w:r w:rsidRPr="00FB7A44">
        <w:rPr>
          <w:rFonts w:ascii="Courier New" w:hAnsi="Courier New"/>
        </w:rPr>
        <w:t>()))) {</w:t>
      </w:r>
    </w:p>
    <w:p w14:paraId="31D860D8"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t>// Changement de Panel</w:t>
      </w:r>
    </w:p>
    <w:p w14:paraId="55081F5A" w14:textId="2BEC7A50"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t>monController.NextPanel(monController.getLaConsole().getPnlLogin());</w:t>
      </w:r>
    </w:p>
    <w:p w14:paraId="33A79437"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t xml:space="preserve">} </w:t>
      </w:r>
      <w:proofErr w:type="spellStart"/>
      <w:r w:rsidRPr="00FB7A44">
        <w:rPr>
          <w:rFonts w:ascii="Courier New" w:hAnsi="Courier New"/>
        </w:rPr>
        <w:t>else</w:t>
      </w:r>
      <w:proofErr w:type="spellEnd"/>
      <w:r w:rsidRPr="00FB7A44">
        <w:rPr>
          <w:rFonts w:ascii="Courier New" w:hAnsi="Courier New"/>
        </w:rPr>
        <w:t xml:space="preserve"> {</w:t>
      </w:r>
    </w:p>
    <w:p w14:paraId="3EEDD7A0"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t>monController.getLaConsole().setBackground("img/PnlLogin/erreur_login2.png");</w:t>
      </w:r>
    </w:p>
    <w:p w14:paraId="4575E034"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t>monController.getLaConsole().remove(monController.getLaConsole().getPnlLogin());</w:t>
      </w:r>
    </w:p>
    <w:p w14:paraId="562704E1"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t>monController.getLaConsole().add(monController.getLaConsole().getPnlLogin());</w:t>
      </w:r>
    </w:p>
    <w:p w14:paraId="31F30B59"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r>
      <w:proofErr w:type="spellStart"/>
      <w:r w:rsidRPr="00FB7A44">
        <w:rPr>
          <w:rFonts w:ascii="Courier New" w:hAnsi="Courier New"/>
        </w:rPr>
        <w:t>passwordField.setText</w:t>
      </w:r>
      <w:proofErr w:type="spellEnd"/>
      <w:r w:rsidRPr="00FB7A44">
        <w:rPr>
          <w:rFonts w:ascii="Courier New" w:hAnsi="Courier New"/>
        </w:rPr>
        <w:t>("");</w:t>
      </w:r>
    </w:p>
    <w:p w14:paraId="5407267A"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r>
      <w:r w:rsidRPr="00FB7A44">
        <w:rPr>
          <w:rFonts w:ascii="Courier New" w:hAnsi="Courier New"/>
        </w:rPr>
        <w:tab/>
      </w:r>
      <w:proofErr w:type="spellStart"/>
      <w:r w:rsidRPr="00FB7A44">
        <w:rPr>
          <w:rFonts w:ascii="Courier New" w:hAnsi="Courier New"/>
        </w:rPr>
        <w:t>passwordField.requestFocus</w:t>
      </w:r>
      <w:proofErr w:type="spellEnd"/>
      <w:r w:rsidRPr="00FB7A44">
        <w:rPr>
          <w:rFonts w:ascii="Courier New" w:hAnsi="Courier New"/>
        </w:rPr>
        <w:t>();</w:t>
      </w:r>
    </w:p>
    <w:p w14:paraId="315C0BA9"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t>}</w:t>
      </w:r>
    </w:p>
    <w:p w14:paraId="3338171B"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t>} catch (Exception e1) {</w:t>
      </w:r>
    </w:p>
    <w:p w14:paraId="09DB2FF1"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r>
      <w:r w:rsidRPr="00FB7A44">
        <w:rPr>
          <w:rFonts w:ascii="Courier New" w:hAnsi="Courier New"/>
        </w:rPr>
        <w:tab/>
        <w:t>e1.printStackTrace();</w:t>
      </w:r>
    </w:p>
    <w:p w14:paraId="38CAEED1" w14:textId="77777777" w:rsidR="00FB7A44" w:rsidRPr="00FB7A44" w:rsidRDefault="00FB7A44" w:rsidP="00FB7A44">
      <w:pPr>
        <w:rPr>
          <w:rFonts w:ascii="Courier New" w:hAnsi="Courier New"/>
        </w:rPr>
      </w:pPr>
      <w:r w:rsidRPr="00FB7A44">
        <w:rPr>
          <w:rFonts w:ascii="Courier New" w:hAnsi="Courier New"/>
        </w:rPr>
        <w:tab/>
      </w:r>
      <w:r w:rsidRPr="00FB7A44">
        <w:rPr>
          <w:rFonts w:ascii="Courier New" w:hAnsi="Courier New"/>
        </w:rPr>
        <w:tab/>
        <w:t>}</w:t>
      </w:r>
    </w:p>
    <w:p w14:paraId="16A8F1F6" w14:textId="66EABBD8" w:rsidR="00FB7A44" w:rsidRDefault="00FB7A44" w:rsidP="00FB7A44">
      <w:pPr>
        <w:rPr>
          <w:rFonts w:ascii="Courier New" w:hAnsi="Courier New"/>
        </w:rPr>
      </w:pPr>
      <w:r w:rsidRPr="00FB7A44">
        <w:rPr>
          <w:rFonts w:ascii="Courier New" w:hAnsi="Courier New"/>
        </w:rPr>
        <w:tab/>
        <w:t>}</w:t>
      </w:r>
    </w:p>
    <w:p w14:paraId="563543EE" w14:textId="3A619E04" w:rsidR="00686B9B" w:rsidRDefault="00686B9B" w:rsidP="00686B9B"/>
    <w:p w14:paraId="4DF7E4D5" w14:textId="1D33AFA4" w:rsidR="00686B9B" w:rsidRDefault="00686B9B" w:rsidP="00686B9B">
      <w:r>
        <w:t xml:space="preserve">Cette méthode est donc </w:t>
      </w:r>
      <w:r w:rsidR="00282D56">
        <w:t>utilisée</w:t>
      </w:r>
      <w:r>
        <w:t xml:space="preserve"> </w:t>
      </w:r>
      <w:r w:rsidR="00282D56">
        <w:t>pour</w:t>
      </w:r>
      <w:r>
        <w:t xml:space="preserve"> chaque </w:t>
      </w:r>
      <w:proofErr w:type="spellStart"/>
      <w:r>
        <w:t>JPanel</w:t>
      </w:r>
      <w:proofErr w:type="spellEnd"/>
      <w:r>
        <w:t xml:space="preserve"> </w:t>
      </w:r>
      <w:r w:rsidR="00282D56">
        <w:t xml:space="preserve">ayant un </w:t>
      </w:r>
      <w:proofErr w:type="spellStart"/>
      <w:r w:rsidR="00282D56">
        <w:t>JPanel</w:t>
      </w:r>
      <w:proofErr w:type="spellEnd"/>
      <w:r w:rsidR="00282D56">
        <w:t xml:space="preserve"> à afficher après avoir effectué une action.</w:t>
      </w:r>
    </w:p>
    <w:p w14:paraId="4657D1B2" w14:textId="77777777" w:rsidR="003D7406" w:rsidRDefault="003D7406" w:rsidP="003D7406">
      <w:pPr>
        <w:pStyle w:val="Titre3"/>
      </w:pPr>
      <w:bookmarkStart w:id="25" w:name="_Toc133046395"/>
      <w:r>
        <w:t>Les boutons pour valider les saisies</w:t>
      </w:r>
      <w:r w:rsidR="00DA66B0">
        <w:rPr>
          <w:rStyle w:val="Appelnotedebasdep"/>
        </w:rPr>
        <w:footnoteReference w:id="9"/>
      </w:r>
      <w:bookmarkEnd w:id="25"/>
    </w:p>
    <w:p w14:paraId="32146844" w14:textId="77777777" w:rsidR="003D7406" w:rsidRDefault="009D2319" w:rsidP="003D7406">
      <w:r>
        <w:t xml:space="preserve">Gérer les </w:t>
      </w:r>
      <w:r w:rsidR="00A26B2A">
        <w:t>interactions</w:t>
      </w:r>
      <w:r>
        <w:t xml:space="preserve"> avec un </w:t>
      </w:r>
      <w:proofErr w:type="spellStart"/>
      <w:r>
        <w:t>JButton</w:t>
      </w:r>
      <w:proofErr w:type="spellEnd"/>
      <w:r>
        <w:t xml:space="preserve"> impose d'utiliser le modèle Observer-Observable de Swing avec l'implémentation d'un </w:t>
      </w:r>
      <w:proofErr w:type="spellStart"/>
      <w:r>
        <w:t>listener</w:t>
      </w:r>
      <w:proofErr w:type="spellEnd"/>
      <w:r>
        <w:t xml:space="preserve"> ce qui sous-entend également de comprendre ce qu'est une interface au sens Java du terme</w:t>
      </w:r>
      <w:r>
        <w:rPr>
          <w:rStyle w:val="Appelnotedebasdep"/>
        </w:rPr>
        <w:footnoteReference w:id="10"/>
      </w:r>
      <w:r>
        <w:t>.</w:t>
      </w:r>
    </w:p>
    <w:p w14:paraId="53F0C0EF" w14:textId="77777777" w:rsidR="00A26B2A" w:rsidRDefault="00A26B2A" w:rsidP="003D7406">
      <w:bookmarkStart w:id="26" w:name="d0e6294"/>
      <w:r>
        <w:t xml:space="preserve">La notion d'interface est absolument centrale en Java, et massivement utilisée dans le design des API du JDK (cf. la vidéo de </w:t>
      </w:r>
      <w:proofErr w:type="spellStart"/>
      <w:r w:rsidRPr="00A26B2A">
        <w:t>Langlet</w:t>
      </w:r>
      <w:proofErr w:type="spellEnd"/>
      <w:r w:rsidRPr="00A26B2A">
        <w:t>, Étienne - 10. Java, Interfaces</w:t>
      </w:r>
      <w:r>
        <w:t>).</w:t>
      </w:r>
      <w:bookmarkEnd w:id="26"/>
      <w:r>
        <w:t xml:space="preserve"> </w:t>
      </w:r>
      <w:r w:rsidR="00CA7974">
        <w:t xml:space="preserve">En </w:t>
      </w:r>
      <w:r w:rsidR="00CA7974" w:rsidRPr="00A26B2A">
        <w:t>Java</w:t>
      </w:r>
      <w:r w:rsidR="00CA7974">
        <w:t>, u</w:t>
      </w:r>
      <w:r w:rsidRPr="00A26B2A">
        <w:t>ne interface est un</w:t>
      </w:r>
      <w:r w:rsidR="00CA7974">
        <w:t xml:space="preserve">e sorte de classe </w:t>
      </w:r>
      <w:r w:rsidRPr="00A26B2A">
        <w:t xml:space="preserve">qui </w:t>
      </w:r>
      <w:r w:rsidR="00CA7974">
        <w:t>spécifie et "contractualise"</w:t>
      </w:r>
      <w:r w:rsidRPr="00A26B2A">
        <w:t xml:space="preserve"> un comportement que les classes </w:t>
      </w:r>
      <w:r w:rsidR="00CA7974">
        <w:t xml:space="preserve">filles </w:t>
      </w:r>
      <w:r w:rsidRPr="00A26B2A">
        <w:t>doivent mettre en œuvre.</w:t>
      </w:r>
      <w:r w:rsidR="00CA7974">
        <w:t xml:space="preserve"> En cela, elles ressemblent </w:t>
      </w:r>
      <w:r w:rsidR="00CA7974" w:rsidRPr="00CA7974">
        <w:t>aux protocoles</w:t>
      </w:r>
      <w:r w:rsidR="00C12F82">
        <w:t xml:space="preserve"> réseaux</w:t>
      </w:r>
      <w:r w:rsidR="00CA7974" w:rsidRPr="00CA7974">
        <w:t xml:space="preserve">. Les interfaces sont déclarées en utilisant le mot-clé </w:t>
      </w:r>
      <w:r w:rsidR="00CA7974">
        <w:t>i</w:t>
      </w:r>
      <w:r w:rsidR="00CA7974" w:rsidRPr="00CA7974">
        <w:t xml:space="preserve">nterface et ne peuvent contenir que </w:t>
      </w:r>
      <w:r w:rsidR="00CA7974">
        <w:t>la signature des</w:t>
      </w:r>
      <w:r w:rsidR="00CA7974" w:rsidRPr="00CA7974">
        <w:t xml:space="preserve"> méthode</w:t>
      </w:r>
      <w:r w:rsidR="00CA7974">
        <w:t>s</w:t>
      </w:r>
      <w:r w:rsidR="00CA7974" w:rsidRPr="00CA7974">
        <w:t xml:space="preserve"> et les déclarations </w:t>
      </w:r>
      <w:r w:rsidR="00CA7974">
        <w:t xml:space="preserve">des </w:t>
      </w:r>
      <w:r w:rsidR="00CA7974" w:rsidRPr="00CA7974">
        <w:t>constantes (variables qui sont déclarées à la fois statique et finale).</w:t>
      </w:r>
    </w:p>
    <w:p w14:paraId="56266E8F" w14:textId="77777777" w:rsidR="00CA7974" w:rsidRPr="00CA7974" w:rsidRDefault="00CA7974" w:rsidP="003D7406"/>
    <w:p w14:paraId="1B6C46B5" w14:textId="77777777" w:rsidR="00C12F82" w:rsidRDefault="00C12F82" w:rsidP="003D7406">
      <w:r>
        <w:t xml:space="preserve">Java et Swing offrent plusieurs possibilités pour réaliser une interaction avec un composant, un </w:t>
      </w:r>
      <w:proofErr w:type="spellStart"/>
      <w:r>
        <w:t>JButton</w:t>
      </w:r>
      <w:proofErr w:type="spellEnd"/>
      <w:r>
        <w:t xml:space="preserve"> par exemple. Cette diversité nécessite de comprendre les concepts de classe interne, classe locale (interne de méthode) et classe anonyme</w:t>
      </w:r>
      <w:r w:rsidR="00473D9A">
        <w:rPr>
          <w:rStyle w:val="Appelnotedebasdep"/>
        </w:rPr>
        <w:footnoteReference w:id="11"/>
      </w:r>
      <w:r>
        <w:t>.</w:t>
      </w:r>
    </w:p>
    <w:p w14:paraId="23E150AB" w14:textId="77777777" w:rsidR="00C12F82" w:rsidRDefault="00C12F82" w:rsidP="003D7406"/>
    <w:p w14:paraId="15E06B78" w14:textId="77777777" w:rsidR="00C12F82" w:rsidRDefault="00C12F82" w:rsidP="003D7406">
      <w:r>
        <w:t>On peut directement à partir de la classe signer un contrat avec une interface en codant par exemple :</w:t>
      </w:r>
    </w:p>
    <w:p w14:paraId="5D8788AC" w14:textId="77777777" w:rsidR="00C12F82" w:rsidRDefault="00C12F82" w:rsidP="003D7406"/>
    <w:p w14:paraId="33932386" w14:textId="77777777" w:rsidR="00C12F82" w:rsidRPr="00C12F82" w:rsidRDefault="00C12F82" w:rsidP="00C12F82">
      <w:pPr>
        <w:pStyle w:val="Code"/>
        <w:rPr>
          <w:rStyle w:val="CodeHTML"/>
        </w:rPr>
      </w:pPr>
      <w:r w:rsidRPr="00C12F82">
        <w:rPr>
          <w:rStyle w:val="CodeHTML"/>
        </w:rPr>
        <w:t xml:space="preserve">public class </w:t>
      </w:r>
      <w:proofErr w:type="spellStart"/>
      <w:r w:rsidRPr="00C12F82">
        <w:rPr>
          <w:rStyle w:val="CodeHTML"/>
        </w:rPr>
        <w:t>LaClasse</w:t>
      </w:r>
      <w:proofErr w:type="spellEnd"/>
      <w:r w:rsidRPr="00C12F82">
        <w:rPr>
          <w:rStyle w:val="CodeHTML"/>
        </w:rPr>
        <w:t xml:space="preserve"> </w:t>
      </w:r>
      <w:proofErr w:type="spellStart"/>
      <w:r w:rsidRPr="00C12F82">
        <w:rPr>
          <w:rStyle w:val="CodeHTML"/>
        </w:rPr>
        <w:t>extend</w:t>
      </w:r>
      <w:proofErr w:type="spellEnd"/>
      <w:r w:rsidRPr="00C12F82">
        <w:rPr>
          <w:rStyle w:val="CodeHTML"/>
        </w:rPr>
        <w:t xml:space="preserve"> </w:t>
      </w:r>
      <w:proofErr w:type="spellStart"/>
      <w:r w:rsidRPr="00C12F82">
        <w:rPr>
          <w:rStyle w:val="CodeHTML"/>
        </w:rPr>
        <w:t>JFrame</w:t>
      </w:r>
      <w:proofErr w:type="spellEnd"/>
      <w:r w:rsidRPr="00C12F82">
        <w:rPr>
          <w:rStyle w:val="CodeHTML"/>
        </w:rPr>
        <w:t xml:space="preserve"> </w:t>
      </w:r>
      <w:proofErr w:type="spellStart"/>
      <w:r w:rsidRPr="00B00789">
        <w:rPr>
          <w:rStyle w:val="CodeHTML"/>
          <w:b/>
        </w:rPr>
        <w:t>implements</w:t>
      </w:r>
      <w:proofErr w:type="spellEnd"/>
      <w:r w:rsidRPr="00B00789">
        <w:rPr>
          <w:rStyle w:val="CodeHTML"/>
          <w:b/>
        </w:rPr>
        <w:t xml:space="preserve"> </w:t>
      </w:r>
      <w:proofErr w:type="spellStart"/>
      <w:r w:rsidRPr="00B00789">
        <w:rPr>
          <w:rStyle w:val="CodeHTML"/>
          <w:b/>
        </w:rPr>
        <w:t>ActionListener</w:t>
      </w:r>
      <w:proofErr w:type="spellEnd"/>
      <w:r w:rsidRPr="00C12F82">
        <w:rPr>
          <w:rStyle w:val="CodeHTML"/>
        </w:rPr>
        <w:t xml:space="preserve"> { […] }</w:t>
      </w:r>
    </w:p>
    <w:p w14:paraId="2EC69AE1" w14:textId="77777777" w:rsidR="00C12F82" w:rsidRDefault="00C12F82" w:rsidP="003D7406"/>
    <w:p w14:paraId="1430835B" w14:textId="77777777" w:rsidR="00355F16" w:rsidRDefault="00C12F82" w:rsidP="003D7406">
      <w:r>
        <w:t>On peut déclarer une classe interne qui implémentera l'interface ad hoc</w:t>
      </w:r>
      <w:r w:rsidR="00355F16">
        <w:t xml:space="preserve">. Une classe interne a accès aux méthodes et attributs de la classe englobante. </w:t>
      </w:r>
    </w:p>
    <w:p w14:paraId="242BF6D4" w14:textId="77777777" w:rsidR="00C12F82" w:rsidRDefault="00355F16" w:rsidP="003D7406">
      <w:r>
        <w:t>P</w:t>
      </w:r>
      <w:r w:rsidR="00C12F82">
        <w:t>ar exemple :</w:t>
      </w:r>
    </w:p>
    <w:p w14:paraId="45A8E268" w14:textId="77777777" w:rsidR="00C12F82" w:rsidRDefault="00C12F82" w:rsidP="003D7406"/>
    <w:p w14:paraId="7B027CE1" w14:textId="77777777" w:rsidR="00C12F82" w:rsidRDefault="00C12F82" w:rsidP="00C12F82">
      <w:pPr>
        <w:pStyle w:val="Code"/>
        <w:rPr>
          <w:rStyle w:val="CodeHTML"/>
        </w:rPr>
      </w:pPr>
      <w:r w:rsidRPr="00C12F82">
        <w:rPr>
          <w:rStyle w:val="CodeHTML"/>
        </w:rPr>
        <w:t>public cl</w:t>
      </w:r>
      <w:r w:rsidR="00CC0F59">
        <w:rPr>
          <w:rStyle w:val="CodeHTML"/>
        </w:rPr>
        <w:t xml:space="preserve">ass </w:t>
      </w:r>
      <w:proofErr w:type="spellStart"/>
      <w:r w:rsidR="00CC0F59">
        <w:rPr>
          <w:rStyle w:val="CodeHTML"/>
        </w:rPr>
        <w:t>TestBouton</w:t>
      </w:r>
      <w:proofErr w:type="spellEnd"/>
      <w:r w:rsidR="00CC0F59">
        <w:rPr>
          <w:rStyle w:val="CodeHTML"/>
        </w:rPr>
        <w:t xml:space="preserve"> </w:t>
      </w:r>
      <w:proofErr w:type="spellStart"/>
      <w:r w:rsidR="00CC0F59">
        <w:rPr>
          <w:rStyle w:val="CodeHTML"/>
        </w:rPr>
        <w:t>extends</w:t>
      </w:r>
      <w:proofErr w:type="spellEnd"/>
      <w:r w:rsidR="00CC0F59">
        <w:rPr>
          <w:rStyle w:val="CodeHTML"/>
        </w:rPr>
        <w:t xml:space="preserve"> </w:t>
      </w:r>
      <w:proofErr w:type="spellStart"/>
      <w:r w:rsidR="00CC0F59">
        <w:rPr>
          <w:rStyle w:val="CodeHTML"/>
        </w:rPr>
        <w:t>JFrame</w:t>
      </w:r>
      <w:proofErr w:type="spellEnd"/>
      <w:r w:rsidR="00CC0F59">
        <w:rPr>
          <w:rStyle w:val="CodeHTML"/>
        </w:rPr>
        <w:t xml:space="preserve"> {</w:t>
      </w:r>
    </w:p>
    <w:p w14:paraId="297DC06C" w14:textId="77777777" w:rsidR="00CC0F59" w:rsidRDefault="00CC0F59" w:rsidP="00C12F82">
      <w:pPr>
        <w:pStyle w:val="Code"/>
        <w:rPr>
          <w:rStyle w:val="CodeHTML"/>
        </w:rPr>
      </w:pPr>
    </w:p>
    <w:p w14:paraId="584BAC4D" w14:textId="77777777" w:rsidR="00CC0F59" w:rsidRPr="00CC0F59" w:rsidRDefault="00CC0F59" w:rsidP="00CC0F59">
      <w:pPr>
        <w:pStyle w:val="Code"/>
        <w:rPr>
          <w:rStyle w:val="CodeHTML"/>
          <w:lang w:val="en-GB"/>
        </w:rPr>
      </w:pPr>
      <w:r w:rsidRPr="00CC0F59">
        <w:rPr>
          <w:rStyle w:val="CodeHTML"/>
        </w:rPr>
        <w:tab/>
      </w:r>
      <w:proofErr w:type="spellStart"/>
      <w:r w:rsidRPr="00CC0F59">
        <w:rPr>
          <w:rStyle w:val="CodeHTML"/>
          <w:lang w:val="en-GB"/>
        </w:rPr>
        <w:t>JPanel</w:t>
      </w:r>
      <w:proofErr w:type="spellEnd"/>
      <w:r w:rsidRPr="00CC0F59">
        <w:rPr>
          <w:rStyle w:val="CodeHTML"/>
          <w:lang w:val="en-GB"/>
        </w:rPr>
        <w:t xml:space="preserve"> panel_1 = new </w:t>
      </w:r>
      <w:proofErr w:type="spellStart"/>
      <w:proofErr w:type="gramStart"/>
      <w:r w:rsidRPr="00CC0F59">
        <w:rPr>
          <w:rStyle w:val="CodeHTML"/>
          <w:lang w:val="en-GB"/>
        </w:rPr>
        <w:t>JPanel</w:t>
      </w:r>
      <w:proofErr w:type="spellEnd"/>
      <w:r w:rsidRPr="00CC0F59">
        <w:rPr>
          <w:rStyle w:val="CodeHTML"/>
          <w:lang w:val="en-GB"/>
        </w:rPr>
        <w:t>(</w:t>
      </w:r>
      <w:proofErr w:type="gramEnd"/>
      <w:r w:rsidRPr="00CC0F59">
        <w:rPr>
          <w:rStyle w:val="CodeHTML"/>
          <w:lang w:val="en-GB"/>
        </w:rPr>
        <w:t>);</w:t>
      </w:r>
    </w:p>
    <w:p w14:paraId="6A1DE13C" w14:textId="77777777" w:rsidR="00CC0F59" w:rsidRPr="00CC0F59" w:rsidRDefault="00CC0F59" w:rsidP="00CC0F59">
      <w:pPr>
        <w:pStyle w:val="Code"/>
        <w:rPr>
          <w:rStyle w:val="CodeHTML"/>
          <w:lang w:val="en-GB"/>
        </w:rPr>
      </w:pPr>
      <w:r w:rsidRPr="00CC0F59">
        <w:rPr>
          <w:rStyle w:val="CodeHTML"/>
          <w:lang w:val="en-GB"/>
        </w:rPr>
        <w:tab/>
      </w:r>
      <w:proofErr w:type="spellStart"/>
      <w:r w:rsidRPr="00CC0F59">
        <w:rPr>
          <w:rStyle w:val="CodeHTML"/>
          <w:lang w:val="en-GB"/>
        </w:rPr>
        <w:t>JPanel</w:t>
      </w:r>
      <w:proofErr w:type="spellEnd"/>
      <w:r w:rsidRPr="00CC0F59">
        <w:rPr>
          <w:rStyle w:val="CodeHTML"/>
          <w:lang w:val="en-GB"/>
        </w:rPr>
        <w:t xml:space="preserve"> panel_2 = new </w:t>
      </w:r>
      <w:proofErr w:type="spellStart"/>
      <w:proofErr w:type="gramStart"/>
      <w:r w:rsidRPr="00CC0F59">
        <w:rPr>
          <w:rStyle w:val="CodeHTML"/>
          <w:lang w:val="en-GB"/>
        </w:rPr>
        <w:t>JPanel</w:t>
      </w:r>
      <w:proofErr w:type="spellEnd"/>
      <w:r w:rsidRPr="00CC0F59">
        <w:rPr>
          <w:rStyle w:val="CodeHTML"/>
          <w:lang w:val="en-GB"/>
        </w:rPr>
        <w:t>(</w:t>
      </w:r>
      <w:proofErr w:type="gramEnd"/>
      <w:r w:rsidRPr="00CC0F59">
        <w:rPr>
          <w:rStyle w:val="CodeHTML"/>
          <w:lang w:val="en-GB"/>
        </w:rPr>
        <w:t>);</w:t>
      </w:r>
    </w:p>
    <w:p w14:paraId="17569DC8" w14:textId="77777777" w:rsidR="00CC0F59" w:rsidRPr="00CC0F59" w:rsidRDefault="00CC0F59" w:rsidP="00CC0F59">
      <w:pPr>
        <w:pStyle w:val="Code"/>
        <w:rPr>
          <w:rStyle w:val="CodeHTML"/>
          <w:lang w:val="en-GB"/>
        </w:rPr>
      </w:pPr>
      <w:r w:rsidRPr="00CC0F59">
        <w:rPr>
          <w:rStyle w:val="CodeHTML"/>
          <w:lang w:val="en-GB"/>
        </w:rPr>
        <w:tab/>
      </w:r>
    </w:p>
    <w:p w14:paraId="70EFB31B" w14:textId="77777777" w:rsidR="00CC0F59" w:rsidRPr="00CC0F59" w:rsidRDefault="00CC0F59" w:rsidP="00CC0F59">
      <w:pPr>
        <w:pStyle w:val="Code"/>
        <w:rPr>
          <w:rStyle w:val="CodeHTML"/>
          <w:lang w:val="en-GB"/>
        </w:rPr>
      </w:pPr>
      <w:r w:rsidRPr="00CC0F59">
        <w:rPr>
          <w:rStyle w:val="CodeHTML"/>
          <w:lang w:val="en-GB"/>
        </w:rPr>
        <w:lastRenderedPageBreak/>
        <w:tab/>
        <w:t xml:space="preserve">public </w:t>
      </w:r>
      <w:proofErr w:type="spellStart"/>
      <w:proofErr w:type="gramStart"/>
      <w:r w:rsidRPr="00CC0F59">
        <w:rPr>
          <w:rStyle w:val="CodeHTML"/>
          <w:lang w:val="en-GB"/>
        </w:rPr>
        <w:t>TestBouton</w:t>
      </w:r>
      <w:proofErr w:type="spellEnd"/>
      <w:r w:rsidRPr="00CC0F59">
        <w:rPr>
          <w:rStyle w:val="CodeHTML"/>
          <w:lang w:val="en-GB"/>
        </w:rPr>
        <w:t>(</w:t>
      </w:r>
      <w:proofErr w:type="gramEnd"/>
      <w:r w:rsidRPr="00CC0F59">
        <w:rPr>
          <w:rStyle w:val="CodeHTML"/>
          <w:lang w:val="en-GB"/>
        </w:rPr>
        <w:t>) {</w:t>
      </w:r>
    </w:p>
    <w:p w14:paraId="36B70E84"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roofErr w:type="spellStart"/>
      <w:r w:rsidRPr="00CC0F59">
        <w:rPr>
          <w:rStyle w:val="CodeHTML"/>
          <w:lang w:val="en-GB"/>
        </w:rPr>
        <w:t>getContentPane</w:t>
      </w:r>
      <w:proofErr w:type="spellEnd"/>
      <w:r w:rsidRPr="00CC0F59">
        <w:rPr>
          <w:rStyle w:val="CodeHTML"/>
          <w:lang w:val="en-GB"/>
        </w:rPr>
        <w:t>(</w:t>
      </w:r>
      <w:proofErr w:type="gramStart"/>
      <w:r w:rsidRPr="00CC0F59">
        <w:rPr>
          <w:rStyle w:val="CodeHTML"/>
          <w:lang w:val="en-GB"/>
        </w:rPr>
        <w:t>).</w:t>
      </w:r>
      <w:proofErr w:type="spellStart"/>
      <w:r w:rsidRPr="00CC0F59">
        <w:rPr>
          <w:rStyle w:val="CodeHTML"/>
          <w:lang w:val="en-GB"/>
        </w:rPr>
        <w:t>setLayout</w:t>
      </w:r>
      <w:proofErr w:type="spellEnd"/>
      <w:proofErr w:type="gramEnd"/>
      <w:r w:rsidRPr="00CC0F59">
        <w:rPr>
          <w:rStyle w:val="CodeHTML"/>
          <w:lang w:val="en-GB"/>
        </w:rPr>
        <w:t>(null);</w:t>
      </w:r>
    </w:p>
    <w:p w14:paraId="27B4B399"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
    <w:p w14:paraId="5A5ABFA9"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t>panel_</w:t>
      </w:r>
      <w:proofErr w:type="gramStart"/>
      <w:r w:rsidRPr="00CC0F59">
        <w:rPr>
          <w:rStyle w:val="CodeHTML"/>
          <w:lang w:val="en-GB"/>
        </w:rPr>
        <w:t>1.setBorder</w:t>
      </w:r>
      <w:proofErr w:type="gramEnd"/>
      <w:r w:rsidRPr="00CC0F59">
        <w:rPr>
          <w:rStyle w:val="CodeHTML"/>
          <w:lang w:val="en-GB"/>
        </w:rPr>
        <w:t xml:space="preserve">(new </w:t>
      </w:r>
      <w:proofErr w:type="spellStart"/>
      <w:r w:rsidRPr="00CC0F59">
        <w:rPr>
          <w:rStyle w:val="CodeHTML"/>
          <w:lang w:val="en-GB"/>
        </w:rPr>
        <w:t>TitledBorder</w:t>
      </w:r>
      <w:proofErr w:type="spellEnd"/>
      <w:r w:rsidRPr="00CC0F59">
        <w:rPr>
          <w:rStyle w:val="CodeHTML"/>
          <w:lang w:val="en-GB"/>
        </w:rPr>
        <w:t>(null, "</w:t>
      </w:r>
      <w:proofErr w:type="spellStart"/>
      <w:r w:rsidRPr="00CC0F59">
        <w:rPr>
          <w:rStyle w:val="CodeHTML"/>
          <w:lang w:val="en-GB"/>
        </w:rPr>
        <w:t>Commande</w:t>
      </w:r>
      <w:proofErr w:type="spellEnd"/>
      <w:r w:rsidRPr="00CC0F59">
        <w:rPr>
          <w:rStyle w:val="CodeHTML"/>
          <w:lang w:val="en-GB"/>
        </w:rPr>
        <w:t xml:space="preserve">", </w:t>
      </w:r>
      <w:proofErr w:type="spellStart"/>
      <w:r w:rsidRPr="00CC0F59">
        <w:rPr>
          <w:rStyle w:val="CodeHTML"/>
          <w:lang w:val="en-GB"/>
        </w:rPr>
        <w:t>TitledBorder.LEADING</w:t>
      </w:r>
      <w:proofErr w:type="spellEnd"/>
      <w:r w:rsidRPr="00CC0F59">
        <w:rPr>
          <w:rStyle w:val="CodeHTML"/>
          <w:lang w:val="en-GB"/>
        </w:rPr>
        <w:t xml:space="preserve">, </w:t>
      </w:r>
      <w:proofErr w:type="spellStart"/>
      <w:r w:rsidRPr="00CC0F59">
        <w:rPr>
          <w:rStyle w:val="CodeHTML"/>
          <w:lang w:val="en-GB"/>
        </w:rPr>
        <w:t>TitledBorder.TOP</w:t>
      </w:r>
      <w:proofErr w:type="spellEnd"/>
      <w:r w:rsidRPr="00CC0F59">
        <w:rPr>
          <w:rStyle w:val="CodeHTML"/>
          <w:lang w:val="en-GB"/>
        </w:rPr>
        <w:t>, null, null));</w:t>
      </w:r>
    </w:p>
    <w:p w14:paraId="66779062"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t>panel_</w:t>
      </w:r>
      <w:proofErr w:type="gramStart"/>
      <w:r w:rsidRPr="00CC0F59">
        <w:rPr>
          <w:rStyle w:val="CodeHTML"/>
          <w:lang w:val="en-GB"/>
        </w:rPr>
        <w:t>1.setBounds</w:t>
      </w:r>
      <w:proofErr w:type="gramEnd"/>
      <w:r w:rsidRPr="00CC0F59">
        <w:rPr>
          <w:rStyle w:val="CodeHTML"/>
          <w:lang w:val="en-GB"/>
        </w:rPr>
        <w:t>(10, 11, 422, 117);</w:t>
      </w:r>
    </w:p>
    <w:p w14:paraId="13EADF37"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roofErr w:type="spellStart"/>
      <w:r w:rsidRPr="00CC0F59">
        <w:rPr>
          <w:rStyle w:val="CodeHTML"/>
          <w:lang w:val="en-GB"/>
        </w:rPr>
        <w:t>getContentPane</w:t>
      </w:r>
      <w:proofErr w:type="spellEnd"/>
      <w:r w:rsidRPr="00CC0F59">
        <w:rPr>
          <w:rStyle w:val="CodeHTML"/>
          <w:lang w:val="en-GB"/>
        </w:rPr>
        <w:t>(</w:t>
      </w:r>
      <w:proofErr w:type="gramStart"/>
      <w:r w:rsidRPr="00CC0F59">
        <w:rPr>
          <w:rStyle w:val="CodeHTML"/>
          <w:lang w:val="en-GB"/>
        </w:rPr>
        <w:t>).add</w:t>
      </w:r>
      <w:proofErr w:type="gramEnd"/>
      <w:r w:rsidRPr="00CC0F59">
        <w:rPr>
          <w:rStyle w:val="CodeHTML"/>
          <w:lang w:val="en-GB"/>
        </w:rPr>
        <w:t>(panel_1);</w:t>
      </w:r>
    </w:p>
    <w:p w14:paraId="3481EBC4"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t>panel_</w:t>
      </w:r>
      <w:proofErr w:type="gramStart"/>
      <w:r w:rsidRPr="00CC0F59">
        <w:rPr>
          <w:rStyle w:val="CodeHTML"/>
          <w:lang w:val="en-GB"/>
        </w:rPr>
        <w:t>1.setLayout</w:t>
      </w:r>
      <w:proofErr w:type="gramEnd"/>
      <w:r w:rsidRPr="00CC0F59">
        <w:rPr>
          <w:rStyle w:val="CodeHTML"/>
          <w:lang w:val="en-GB"/>
        </w:rPr>
        <w:t>(null);</w:t>
      </w:r>
    </w:p>
    <w:p w14:paraId="773E8D2D"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
    <w:p w14:paraId="35BAE26C"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roofErr w:type="spellStart"/>
      <w:r w:rsidRPr="00CC0F59">
        <w:rPr>
          <w:rStyle w:val="CodeHTML"/>
          <w:lang w:val="en-GB"/>
        </w:rPr>
        <w:t>JButton</w:t>
      </w:r>
      <w:proofErr w:type="spellEnd"/>
      <w:r w:rsidRPr="00CC0F59">
        <w:rPr>
          <w:rStyle w:val="CodeHTML"/>
          <w:lang w:val="en-GB"/>
        </w:rPr>
        <w:t xml:space="preserve"> </w:t>
      </w:r>
      <w:proofErr w:type="spellStart"/>
      <w:r w:rsidRPr="00CC0F59">
        <w:rPr>
          <w:rStyle w:val="CodeHTML"/>
          <w:lang w:val="en-GB"/>
        </w:rPr>
        <w:t>btnStop</w:t>
      </w:r>
      <w:proofErr w:type="spellEnd"/>
      <w:r w:rsidRPr="00CC0F59">
        <w:rPr>
          <w:rStyle w:val="CodeHTML"/>
          <w:lang w:val="en-GB"/>
        </w:rPr>
        <w:t xml:space="preserve"> = new </w:t>
      </w:r>
      <w:proofErr w:type="spellStart"/>
      <w:r w:rsidRPr="00CC0F59">
        <w:rPr>
          <w:rStyle w:val="CodeHTML"/>
          <w:lang w:val="en-GB"/>
        </w:rPr>
        <w:t>JButton</w:t>
      </w:r>
      <w:proofErr w:type="spellEnd"/>
      <w:r w:rsidRPr="00CC0F59">
        <w:rPr>
          <w:rStyle w:val="CodeHTML"/>
          <w:lang w:val="en-GB"/>
        </w:rPr>
        <w:t>("Stop"</w:t>
      </w:r>
      <w:proofErr w:type="gramStart"/>
      <w:r w:rsidRPr="00CC0F59">
        <w:rPr>
          <w:rStyle w:val="CodeHTML"/>
          <w:lang w:val="en-GB"/>
        </w:rPr>
        <w:t>);</w:t>
      </w:r>
      <w:proofErr w:type="gramEnd"/>
    </w:p>
    <w:p w14:paraId="5D8D1270"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r>
      <w:proofErr w:type="spellStart"/>
      <w:r w:rsidRPr="00CC0F59">
        <w:rPr>
          <w:rStyle w:val="CodeHTML"/>
          <w:lang w:val="en-GB"/>
        </w:rPr>
        <w:t>btnStop.setBounds</w:t>
      </w:r>
      <w:proofErr w:type="spellEnd"/>
      <w:r w:rsidRPr="00CC0F59">
        <w:rPr>
          <w:rStyle w:val="CodeHTML"/>
          <w:lang w:val="en-GB"/>
        </w:rPr>
        <w:t>(323, 83, 89, 23</w:t>
      </w:r>
      <w:proofErr w:type="gramStart"/>
      <w:r w:rsidRPr="00CC0F59">
        <w:rPr>
          <w:rStyle w:val="CodeHTML"/>
          <w:lang w:val="en-GB"/>
        </w:rPr>
        <w:t>);</w:t>
      </w:r>
      <w:proofErr w:type="gramEnd"/>
    </w:p>
    <w:p w14:paraId="08093E4A" w14:textId="77777777" w:rsidR="00CC0F59" w:rsidRPr="00CC0F59" w:rsidRDefault="00CC0F59" w:rsidP="00CC0F59">
      <w:pPr>
        <w:pStyle w:val="Code"/>
        <w:rPr>
          <w:rStyle w:val="CodeHTML"/>
          <w:lang w:val="en-GB"/>
        </w:rPr>
      </w:pPr>
      <w:r w:rsidRPr="00CC0F59">
        <w:rPr>
          <w:rStyle w:val="CodeHTML"/>
          <w:lang w:val="en-GB"/>
        </w:rPr>
        <w:tab/>
      </w:r>
      <w:r w:rsidRPr="00CC0F59">
        <w:rPr>
          <w:rStyle w:val="CodeHTML"/>
          <w:lang w:val="en-GB"/>
        </w:rPr>
        <w:tab/>
        <w:t>panel_1.add(</w:t>
      </w:r>
      <w:proofErr w:type="spellStart"/>
      <w:r w:rsidRPr="00CC0F59">
        <w:rPr>
          <w:rStyle w:val="CodeHTML"/>
          <w:lang w:val="en-GB"/>
        </w:rPr>
        <w:t>btnStop</w:t>
      </w:r>
      <w:proofErr w:type="spellEnd"/>
      <w:proofErr w:type="gramStart"/>
      <w:r w:rsidRPr="00CC0F59">
        <w:rPr>
          <w:rStyle w:val="CodeHTML"/>
          <w:lang w:val="en-GB"/>
        </w:rPr>
        <w:t>);</w:t>
      </w:r>
      <w:proofErr w:type="gramEnd"/>
    </w:p>
    <w:p w14:paraId="65A74A10" w14:textId="77777777" w:rsidR="00355F16" w:rsidRPr="00B80ED0" w:rsidRDefault="00CC0F59" w:rsidP="00CC0F59">
      <w:pPr>
        <w:pStyle w:val="Code"/>
        <w:rPr>
          <w:rStyle w:val="CodeHTML"/>
          <w:lang w:val="en-US"/>
        </w:rPr>
      </w:pPr>
      <w:r w:rsidRPr="00CC0F59">
        <w:rPr>
          <w:rStyle w:val="CodeHTML"/>
          <w:lang w:val="en-GB"/>
        </w:rPr>
        <w:tab/>
      </w:r>
      <w:r w:rsidRPr="00CC0F59">
        <w:rPr>
          <w:rStyle w:val="CodeHTML"/>
          <w:lang w:val="en-GB"/>
        </w:rPr>
        <w:tab/>
      </w:r>
      <w:proofErr w:type="spellStart"/>
      <w:r w:rsidRPr="00B80ED0">
        <w:rPr>
          <w:rStyle w:val="CodeHTML"/>
          <w:lang w:val="en-US"/>
        </w:rPr>
        <w:t>btnStop.</w:t>
      </w:r>
      <w:r w:rsidRPr="00B80ED0">
        <w:rPr>
          <w:rStyle w:val="CodeHTML"/>
          <w:b/>
          <w:lang w:val="en-US"/>
        </w:rPr>
        <w:t>addActionListener</w:t>
      </w:r>
      <w:proofErr w:type="spellEnd"/>
      <w:r w:rsidRPr="00B80ED0">
        <w:rPr>
          <w:rStyle w:val="CodeHTML"/>
          <w:b/>
          <w:lang w:val="en-US"/>
        </w:rPr>
        <w:t xml:space="preserve">(new </w:t>
      </w:r>
      <w:proofErr w:type="spellStart"/>
      <w:proofErr w:type="gramStart"/>
      <w:r w:rsidRPr="00B80ED0">
        <w:rPr>
          <w:rStyle w:val="CodeHTML"/>
          <w:b/>
          <w:lang w:val="en-US"/>
        </w:rPr>
        <w:t>changeColor</w:t>
      </w:r>
      <w:proofErr w:type="spellEnd"/>
      <w:r w:rsidRPr="00B80ED0">
        <w:rPr>
          <w:rStyle w:val="CodeHTML"/>
          <w:b/>
          <w:lang w:val="en-US"/>
        </w:rPr>
        <w:t>(</w:t>
      </w:r>
      <w:proofErr w:type="gramEnd"/>
      <w:r w:rsidRPr="00B80ED0">
        <w:rPr>
          <w:rStyle w:val="CodeHTML"/>
          <w:b/>
          <w:lang w:val="en-US"/>
        </w:rPr>
        <w:t>))</w:t>
      </w:r>
      <w:r w:rsidRPr="00B80ED0">
        <w:rPr>
          <w:rStyle w:val="CodeHTML"/>
          <w:lang w:val="en-US"/>
        </w:rPr>
        <w:t>;</w:t>
      </w:r>
    </w:p>
    <w:p w14:paraId="5DD135F5" w14:textId="77777777" w:rsidR="00CC0F59" w:rsidRPr="00B80ED0" w:rsidRDefault="00CC0F59" w:rsidP="00CC0F59">
      <w:pPr>
        <w:pStyle w:val="Code"/>
        <w:rPr>
          <w:rStyle w:val="CodeHTML"/>
          <w:lang w:val="en-US"/>
        </w:rPr>
      </w:pPr>
    </w:p>
    <w:p w14:paraId="3E0FD24B" w14:textId="77777777" w:rsidR="00355F16" w:rsidRPr="00B00789" w:rsidRDefault="00355F16" w:rsidP="00355F16">
      <w:pPr>
        <w:pStyle w:val="Code"/>
        <w:rPr>
          <w:rStyle w:val="CodeHTML"/>
          <w:lang w:val="en-GB"/>
        </w:rPr>
      </w:pPr>
      <w:r w:rsidRPr="00B80ED0">
        <w:rPr>
          <w:rStyle w:val="CodeHTML"/>
          <w:lang w:val="en-US"/>
        </w:rPr>
        <w:tab/>
      </w:r>
      <w:r w:rsidRPr="00B80ED0">
        <w:rPr>
          <w:rStyle w:val="CodeHTML"/>
          <w:lang w:val="en-US"/>
        </w:rPr>
        <w:tab/>
      </w:r>
      <w:r w:rsidRPr="00B00789">
        <w:rPr>
          <w:rStyle w:val="CodeHTML"/>
          <w:lang w:val="en-GB"/>
        </w:rPr>
        <w:t>[…]</w:t>
      </w:r>
    </w:p>
    <w:p w14:paraId="00035C5E" w14:textId="77777777" w:rsidR="00CC0F59" w:rsidRDefault="00CC0F59" w:rsidP="00355F16">
      <w:pPr>
        <w:pStyle w:val="Code"/>
        <w:rPr>
          <w:rStyle w:val="CodeHTML"/>
          <w:lang w:val="en-GB"/>
        </w:rPr>
      </w:pPr>
    </w:p>
    <w:p w14:paraId="1BFB42D0" w14:textId="77777777" w:rsidR="00355F16" w:rsidRPr="00B00789" w:rsidRDefault="00355F16" w:rsidP="00355F16">
      <w:pPr>
        <w:pStyle w:val="Code"/>
        <w:rPr>
          <w:rStyle w:val="CodeHTML"/>
          <w:lang w:val="en-GB"/>
        </w:rPr>
      </w:pPr>
      <w:r w:rsidRPr="00B00789">
        <w:rPr>
          <w:rStyle w:val="CodeHTML"/>
          <w:lang w:val="en-GB"/>
        </w:rPr>
        <w:tab/>
        <w:t>}</w:t>
      </w:r>
    </w:p>
    <w:p w14:paraId="113EF60A" w14:textId="77777777" w:rsidR="00C12F82" w:rsidRPr="00B00789" w:rsidRDefault="00C12F82" w:rsidP="00C12F82">
      <w:pPr>
        <w:pStyle w:val="Code"/>
        <w:rPr>
          <w:rStyle w:val="CodeHTML"/>
          <w:lang w:val="en-GB"/>
        </w:rPr>
      </w:pPr>
    </w:p>
    <w:p w14:paraId="3771A215" w14:textId="77777777" w:rsidR="00C12F82" w:rsidRPr="00B00789" w:rsidRDefault="00C12F82" w:rsidP="00C12F82">
      <w:pPr>
        <w:pStyle w:val="Code"/>
        <w:rPr>
          <w:rStyle w:val="CodeHTML"/>
          <w:b/>
          <w:lang w:val="en-GB"/>
        </w:rPr>
      </w:pPr>
      <w:r w:rsidRPr="00B00789">
        <w:rPr>
          <w:rStyle w:val="CodeHTML"/>
          <w:b/>
          <w:lang w:val="en-GB"/>
        </w:rPr>
        <w:tab/>
        <w:t xml:space="preserve">class </w:t>
      </w:r>
      <w:proofErr w:type="spellStart"/>
      <w:r w:rsidRPr="00B00789">
        <w:rPr>
          <w:rStyle w:val="CodeHTML"/>
          <w:b/>
          <w:lang w:val="en-GB"/>
        </w:rPr>
        <w:t>changeColor</w:t>
      </w:r>
      <w:proofErr w:type="spellEnd"/>
      <w:r w:rsidRPr="00B00789">
        <w:rPr>
          <w:rStyle w:val="CodeHTML"/>
          <w:b/>
          <w:lang w:val="en-GB"/>
        </w:rPr>
        <w:t xml:space="preserve"> implements ActionListener {</w:t>
      </w:r>
    </w:p>
    <w:p w14:paraId="1D63C38E" w14:textId="77777777" w:rsidR="00C12F82" w:rsidRPr="00B00789" w:rsidRDefault="0009077B" w:rsidP="00C12F82">
      <w:pPr>
        <w:pStyle w:val="Code"/>
        <w:rPr>
          <w:rStyle w:val="CodeHTML"/>
          <w:b/>
          <w:lang w:val="en-GB"/>
        </w:rPr>
      </w:pPr>
      <w:r w:rsidRPr="00B00789">
        <w:rPr>
          <w:rStyle w:val="CodeHTML"/>
          <w:b/>
          <w:lang w:val="en-GB"/>
        </w:rPr>
        <w:t xml:space="preserve">        </w:t>
      </w:r>
      <w:proofErr w:type="gramStart"/>
      <w:r w:rsidRPr="00B00789">
        <w:rPr>
          <w:rStyle w:val="CodeHTML"/>
          <w:b/>
          <w:lang w:val="en-GB"/>
        </w:rPr>
        <w:t>public  void</w:t>
      </w:r>
      <w:proofErr w:type="gramEnd"/>
      <w:r w:rsidRPr="00B00789">
        <w:rPr>
          <w:rStyle w:val="CodeHTML"/>
          <w:b/>
          <w:lang w:val="en-GB"/>
        </w:rPr>
        <w:t xml:space="preserve">  </w:t>
      </w:r>
      <w:proofErr w:type="spellStart"/>
      <w:r w:rsidR="00C12F82" w:rsidRPr="00B00789">
        <w:rPr>
          <w:rStyle w:val="CodeHTML"/>
          <w:b/>
          <w:lang w:val="en-GB"/>
        </w:rPr>
        <w:t>actionPerformed</w:t>
      </w:r>
      <w:proofErr w:type="spellEnd"/>
      <w:r w:rsidR="00C12F82" w:rsidRPr="00B00789">
        <w:rPr>
          <w:rStyle w:val="CodeHTML"/>
          <w:b/>
          <w:lang w:val="en-GB"/>
        </w:rPr>
        <w:t>(</w:t>
      </w:r>
      <w:proofErr w:type="spellStart"/>
      <w:r w:rsidR="00C12F82" w:rsidRPr="00B00789">
        <w:rPr>
          <w:rStyle w:val="CodeHTML"/>
          <w:b/>
          <w:lang w:val="en-GB"/>
        </w:rPr>
        <w:t>ActionEvent</w:t>
      </w:r>
      <w:proofErr w:type="spellEnd"/>
      <w:r w:rsidR="00C12F82" w:rsidRPr="00B00789">
        <w:rPr>
          <w:rStyle w:val="CodeHTML"/>
          <w:b/>
          <w:lang w:val="en-GB"/>
        </w:rPr>
        <w:t xml:space="preserve"> e)</w:t>
      </w:r>
    </w:p>
    <w:p w14:paraId="1751D822" w14:textId="77777777" w:rsidR="00C12F82" w:rsidRPr="00B80ED0" w:rsidRDefault="00C12F82" w:rsidP="00C12F82">
      <w:pPr>
        <w:pStyle w:val="Code"/>
        <w:rPr>
          <w:rStyle w:val="CodeHTML"/>
          <w:b/>
          <w:lang w:val="en-US"/>
        </w:rPr>
      </w:pPr>
      <w:r w:rsidRPr="00B00789">
        <w:rPr>
          <w:rStyle w:val="CodeHTML"/>
          <w:b/>
          <w:lang w:val="en-GB"/>
        </w:rPr>
        <w:t xml:space="preserve">        </w:t>
      </w:r>
      <w:r w:rsidRPr="00B80ED0">
        <w:rPr>
          <w:rStyle w:val="CodeHTML"/>
          <w:b/>
          <w:lang w:val="en-US"/>
        </w:rPr>
        <w:t>{</w:t>
      </w:r>
    </w:p>
    <w:p w14:paraId="39DD5702" w14:textId="77777777" w:rsidR="00C12F82" w:rsidRPr="00B80ED0" w:rsidRDefault="00C12F82" w:rsidP="00C12F82">
      <w:pPr>
        <w:pStyle w:val="Code"/>
        <w:rPr>
          <w:rStyle w:val="CodeHTML"/>
          <w:b/>
          <w:lang w:val="en-US"/>
        </w:rPr>
      </w:pPr>
      <w:r w:rsidRPr="00B80ED0">
        <w:rPr>
          <w:rStyle w:val="CodeHTML"/>
          <w:b/>
          <w:lang w:val="en-US"/>
        </w:rPr>
        <w:t xml:space="preserve">            panel_</w:t>
      </w:r>
      <w:proofErr w:type="gramStart"/>
      <w:r w:rsidRPr="00B80ED0">
        <w:rPr>
          <w:rStyle w:val="CodeHTML"/>
          <w:b/>
          <w:lang w:val="en-US"/>
        </w:rPr>
        <w:t>2.setBackground</w:t>
      </w:r>
      <w:proofErr w:type="gramEnd"/>
      <w:r w:rsidRPr="00B80ED0">
        <w:rPr>
          <w:rStyle w:val="CodeHTML"/>
          <w:b/>
          <w:lang w:val="en-US"/>
        </w:rPr>
        <w:t>(</w:t>
      </w:r>
      <w:proofErr w:type="spellStart"/>
      <w:r w:rsidRPr="00B80ED0">
        <w:rPr>
          <w:rStyle w:val="CodeHTML"/>
          <w:b/>
          <w:lang w:val="en-US"/>
        </w:rPr>
        <w:t>Color.red</w:t>
      </w:r>
      <w:proofErr w:type="spellEnd"/>
      <w:r w:rsidRPr="00B80ED0">
        <w:rPr>
          <w:rStyle w:val="CodeHTML"/>
          <w:b/>
          <w:lang w:val="en-US"/>
        </w:rPr>
        <w:t>);</w:t>
      </w:r>
    </w:p>
    <w:p w14:paraId="7B5FCC94" w14:textId="77777777" w:rsidR="00C12F82" w:rsidRPr="00B80ED0" w:rsidRDefault="00C12F82" w:rsidP="00C12F82">
      <w:pPr>
        <w:pStyle w:val="Code"/>
        <w:rPr>
          <w:rStyle w:val="CodeHTML"/>
          <w:b/>
          <w:lang w:val="en-US"/>
        </w:rPr>
      </w:pPr>
      <w:r w:rsidRPr="00B80ED0">
        <w:rPr>
          <w:rStyle w:val="CodeHTML"/>
          <w:b/>
          <w:lang w:val="en-US"/>
        </w:rPr>
        <w:t xml:space="preserve">        </w:t>
      </w:r>
      <w:r w:rsidRPr="00B80ED0">
        <w:rPr>
          <w:rStyle w:val="CodeHTML"/>
          <w:b/>
          <w:lang w:val="en-US"/>
        </w:rPr>
        <w:tab/>
      </w:r>
      <w:proofErr w:type="spellStart"/>
      <w:r w:rsidRPr="00B80ED0">
        <w:rPr>
          <w:rStyle w:val="CodeHTML"/>
          <w:b/>
          <w:lang w:val="en-US"/>
        </w:rPr>
        <w:t>System.out.println</w:t>
      </w:r>
      <w:proofErr w:type="spellEnd"/>
      <w:r w:rsidRPr="00B80ED0">
        <w:rPr>
          <w:rStyle w:val="CodeHTML"/>
          <w:b/>
          <w:lang w:val="en-US"/>
        </w:rPr>
        <w:t>("</w:t>
      </w:r>
      <w:proofErr w:type="gramStart"/>
      <w:r w:rsidRPr="00B80ED0">
        <w:rPr>
          <w:rStyle w:val="CodeHTML"/>
          <w:b/>
          <w:lang w:val="en-US"/>
        </w:rPr>
        <w:t>Stop !</w:t>
      </w:r>
      <w:proofErr w:type="gramEnd"/>
      <w:r w:rsidRPr="00B80ED0">
        <w:rPr>
          <w:rStyle w:val="CodeHTML"/>
          <w:b/>
          <w:lang w:val="en-US"/>
        </w:rPr>
        <w:t>");</w:t>
      </w:r>
    </w:p>
    <w:p w14:paraId="25383657" w14:textId="77777777" w:rsidR="00C12F82" w:rsidRPr="00B00789" w:rsidRDefault="00C12F82" w:rsidP="00C12F82">
      <w:pPr>
        <w:pStyle w:val="Code"/>
        <w:rPr>
          <w:rStyle w:val="CodeHTML"/>
          <w:b/>
        </w:rPr>
      </w:pPr>
      <w:r w:rsidRPr="00B80ED0">
        <w:rPr>
          <w:rStyle w:val="CodeHTML"/>
          <w:b/>
          <w:lang w:val="en-US"/>
        </w:rPr>
        <w:t xml:space="preserve">        </w:t>
      </w:r>
      <w:r w:rsidRPr="00B00789">
        <w:rPr>
          <w:rStyle w:val="CodeHTML"/>
          <w:b/>
        </w:rPr>
        <w:t>}</w:t>
      </w:r>
    </w:p>
    <w:p w14:paraId="788962B9" w14:textId="77777777" w:rsidR="00C12F82" w:rsidRPr="00C12F82" w:rsidRDefault="00C12F82" w:rsidP="00C12F82">
      <w:pPr>
        <w:pStyle w:val="Code"/>
        <w:rPr>
          <w:rStyle w:val="CodeHTML"/>
        </w:rPr>
      </w:pPr>
      <w:r w:rsidRPr="00B00789">
        <w:rPr>
          <w:rStyle w:val="CodeHTML"/>
          <w:b/>
        </w:rPr>
        <w:tab/>
        <w:t>}</w:t>
      </w:r>
    </w:p>
    <w:p w14:paraId="499D391C" w14:textId="77777777" w:rsidR="00C12F82" w:rsidRPr="00C12F82" w:rsidRDefault="00C12F82" w:rsidP="00C12F82">
      <w:pPr>
        <w:pStyle w:val="Code"/>
        <w:rPr>
          <w:rStyle w:val="CodeHTML"/>
        </w:rPr>
      </w:pPr>
    </w:p>
    <w:p w14:paraId="2FA4C236" w14:textId="77777777" w:rsidR="00C12F82" w:rsidRPr="00C12F82" w:rsidRDefault="00C12F82" w:rsidP="00C12F82">
      <w:pPr>
        <w:pStyle w:val="Code"/>
        <w:rPr>
          <w:rStyle w:val="CodeHTML"/>
        </w:rPr>
      </w:pPr>
      <w:r w:rsidRPr="00C12F82">
        <w:rPr>
          <w:rStyle w:val="CodeHTML"/>
        </w:rPr>
        <w:t>[…] }</w:t>
      </w:r>
    </w:p>
    <w:p w14:paraId="5EBB5FB1" w14:textId="77777777" w:rsidR="003D709C" w:rsidRDefault="003D709C" w:rsidP="003D7406"/>
    <w:p w14:paraId="5552ED7B" w14:textId="77777777" w:rsidR="003D709C" w:rsidRDefault="003D709C" w:rsidP="003D7406">
      <w:r>
        <w:t>Enfin, on peut utiliser des classe</w:t>
      </w:r>
      <w:r w:rsidR="00B00789">
        <w:t>s</w:t>
      </w:r>
      <w:r>
        <w:t xml:space="preserve"> anonymes. Par exemple : </w:t>
      </w:r>
    </w:p>
    <w:p w14:paraId="696D5BE7" w14:textId="77777777" w:rsidR="003D709C" w:rsidRDefault="003D709C" w:rsidP="003D7406"/>
    <w:p w14:paraId="236B8D0E" w14:textId="77777777" w:rsidR="00355F16" w:rsidRDefault="00355F16" w:rsidP="00355F16">
      <w:pPr>
        <w:pStyle w:val="PrformatHTML"/>
      </w:pPr>
      <w:r>
        <w:rPr>
          <w:rStyle w:val="kn"/>
        </w:rPr>
        <w:t>import</w:t>
      </w:r>
      <w:r>
        <w:t xml:space="preserve"> </w:t>
      </w:r>
      <w:proofErr w:type="spellStart"/>
      <w:r>
        <w:rPr>
          <w:rStyle w:val="nn"/>
        </w:rPr>
        <w:t>java.awt.event.ActionEvent</w:t>
      </w:r>
      <w:proofErr w:type="spellEnd"/>
      <w:r>
        <w:rPr>
          <w:rStyle w:val="o"/>
        </w:rPr>
        <w:t>;</w:t>
      </w:r>
    </w:p>
    <w:p w14:paraId="700F0748" w14:textId="77777777" w:rsidR="00355F16" w:rsidRDefault="00355F16" w:rsidP="00355F16">
      <w:pPr>
        <w:pStyle w:val="PrformatHTML"/>
      </w:pPr>
      <w:r>
        <w:rPr>
          <w:rStyle w:val="kn"/>
        </w:rPr>
        <w:t>import</w:t>
      </w:r>
      <w:r>
        <w:t xml:space="preserve"> </w:t>
      </w:r>
      <w:proofErr w:type="spellStart"/>
      <w:r>
        <w:rPr>
          <w:rStyle w:val="nn"/>
        </w:rPr>
        <w:t>java.awt.event.ActionListener</w:t>
      </w:r>
      <w:proofErr w:type="spellEnd"/>
      <w:r>
        <w:rPr>
          <w:rStyle w:val="o"/>
        </w:rPr>
        <w:t>;</w:t>
      </w:r>
    </w:p>
    <w:p w14:paraId="0B975403" w14:textId="77777777" w:rsidR="00355F16" w:rsidRDefault="00355F16" w:rsidP="00355F16">
      <w:pPr>
        <w:pStyle w:val="PrformatHTML"/>
      </w:pPr>
      <w:r>
        <w:rPr>
          <w:rStyle w:val="kn"/>
        </w:rPr>
        <w:t>import</w:t>
      </w:r>
      <w:r>
        <w:t xml:space="preserve"> </w:t>
      </w:r>
      <w:proofErr w:type="spellStart"/>
      <w:r>
        <w:rPr>
          <w:rStyle w:val="nn"/>
        </w:rPr>
        <w:t>javax.swing.JButton</w:t>
      </w:r>
      <w:proofErr w:type="spellEnd"/>
      <w:r>
        <w:rPr>
          <w:rStyle w:val="o"/>
        </w:rPr>
        <w:t>;</w:t>
      </w:r>
    </w:p>
    <w:p w14:paraId="477EBE7F" w14:textId="77777777" w:rsidR="00355F16" w:rsidRDefault="00355F16" w:rsidP="00355F16">
      <w:pPr>
        <w:pStyle w:val="PrformatHTML"/>
      </w:pPr>
    </w:p>
    <w:p w14:paraId="645EEBF2" w14:textId="77777777" w:rsidR="00355F16" w:rsidRDefault="00355F16" w:rsidP="00355F16">
      <w:pPr>
        <w:pStyle w:val="PrformatHTML"/>
      </w:pPr>
      <w:r>
        <w:rPr>
          <w:rStyle w:val="cm"/>
        </w:rPr>
        <w:t>/**</w:t>
      </w:r>
    </w:p>
    <w:p w14:paraId="288E8CA4" w14:textId="77777777" w:rsidR="00355F16" w:rsidRDefault="00355F16" w:rsidP="00355F16">
      <w:pPr>
        <w:pStyle w:val="PrformatHTML"/>
      </w:pPr>
      <w:r>
        <w:rPr>
          <w:rStyle w:val="cm"/>
        </w:rPr>
        <w:t xml:space="preserve"> * Classe englobante</w:t>
      </w:r>
    </w:p>
    <w:p w14:paraId="7FB62E5D" w14:textId="77777777" w:rsidR="00355F16" w:rsidRDefault="00355F16" w:rsidP="00355F16">
      <w:pPr>
        <w:pStyle w:val="PrformatHTML"/>
      </w:pPr>
      <w:r>
        <w:rPr>
          <w:rStyle w:val="cm"/>
        </w:rPr>
        <w:t xml:space="preserve"> */</w:t>
      </w:r>
    </w:p>
    <w:p w14:paraId="0B1DAE3C" w14:textId="77777777" w:rsidR="00355F16" w:rsidRDefault="00355F16" w:rsidP="00355F16">
      <w:pPr>
        <w:pStyle w:val="PrformatHTML"/>
      </w:pPr>
      <w:r>
        <w:rPr>
          <w:rStyle w:val="kd"/>
        </w:rPr>
        <w:t>public</w:t>
      </w:r>
      <w:r>
        <w:t xml:space="preserve"> </w:t>
      </w:r>
      <w:r>
        <w:rPr>
          <w:rStyle w:val="kd"/>
        </w:rPr>
        <w:t>class</w:t>
      </w:r>
      <w:r>
        <w:t xml:space="preserve"> </w:t>
      </w:r>
      <w:proofErr w:type="spellStart"/>
      <w:r>
        <w:rPr>
          <w:rStyle w:val="nc"/>
        </w:rPr>
        <w:t>ClasseEnglobante</w:t>
      </w:r>
      <w:proofErr w:type="spellEnd"/>
      <w:r>
        <w:rPr>
          <w:rStyle w:val="o"/>
        </w:rPr>
        <w:t>{</w:t>
      </w:r>
    </w:p>
    <w:p w14:paraId="0CB1DE6F" w14:textId="77777777" w:rsidR="00355F16" w:rsidRDefault="00355F16" w:rsidP="00355F16">
      <w:pPr>
        <w:pStyle w:val="PrformatHTML"/>
      </w:pPr>
      <w:r>
        <w:tab/>
      </w:r>
      <w:r>
        <w:rPr>
          <w:rStyle w:val="cm"/>
        </w:rPr>
        <w:t>/**</w:t>
      </w:r>
    </w:p>
    <w:p w14:paraId="1EAF095D" w14:textId="77777777" w:rsidR="00355F16" w:rsidRDefault="00355F16" w:rsidP="00355F16">
      <w:pPr>
        <w:pStyle w:val="PrformatHTML"/>
      </w:pPr>
      <w:r>
        <w:rPr>
          <w:rStyle w:val="cm"/>
        </w:rPr>
        <w:tab/>
        <w:t xml:space="preserve"> * Méthode englobant l'appel à une classe anonyme</w:t>
      </w:r>
    </w:p>
    <w:p w14:paraId="3C0701BD" w14:textId="77777777" w:rsidR="00355F16" w:rsidRDefault="00355F16" w:rsidP="00355F16">
      <w:pPr>
        <w:pStyle w:val="PrformatHTML"/>
      </w:pPr>
      <w:r>
        <w:rPr>
          <w:rStyle w:val="cm"/>
        </w:rPr>
        <w:tab/>
        <w:t xml:space="preserve"> */</w:t>
      </w:r>
    </w:p>
    <w:p w14:paraId="73DA780A" w14:textId="77777777" w:rsidR="00355F16" w:rsidRDefault="00355F16" w:rsidP="00355F16">
      <w:pPr>
        <w:pStyle w:val="PrformatHTML"/>
        <w:rPr>
          <w:rStyle w:val="o"/>
        </w:rPr>
      </w:pPr>
      <w:r>
        <w:tab/>
      </w:r>
      <w:r>
        <w:rPr>
          <w:rStyle w:val="kd"/>
        </w:rPr>
        <w:t>public</w:t>
      </w:r>
      <w:r>
        <w:t xml:space="preserve"> </w:t>
      </w:r>
      <w:proofErr w:type="spellStart"/>
      <w:r>
        <w:rPr>
          <w:rStyle w:val="kt"/>
        </w:rPr>
        <w:t>void</w:t>
      </w:r>
      <w:proofErr w:type="spellEnd"/>
      <w:r>
        <w:t xml:space="preserve"> </w:t>
      </w:r>
      <w:proofErr w:type="spellStart"/>
      <w:r>
        <w:rPr>
          <w:rStyle w:val="nf"/>
        </w:rPr>
        <w:t>methodeEnglobante</w:t>
      </w:r>
      <w:proofErr w:type="spellEnd"/>
      <w:r>
        <w:rPr>
          <w:rStyle w:val="o"/>
        </w:rPr>
        <w:t>(){</w:t>
      </w:r>
    </w:p>
    <w:p w14:paraId="1F3C034F" w14:textId="77777777" w:rsidR="00355F16" w:rsidRDefault="00355F16" w:rsidP="00355F16">
      <w:pPr>
        <w:pStyle w:val="PrformatHTML"/>
      </w:pPr>
    </w:p>
    <w:p w14:paraId="5C57A1EC" w14:textId="77777777" w:rsidR="00355F16" w:rsidRDefault="00355F16" w:rsidP="00355F16">
      <w:pPr>
        <w:pStyle w:val="PrformatHTML"/>
      </w:pPr>
      <w:r>
        <w:tab/>
      </w:r>
      <w:r>
        <w:rPr>
          <w:rStyle w:val="cm"/>
        </w:rPr>
        <w:t>/**</w:t>
      </w:r>
    </w:p>
    <w:p w14:paraId="28EBCBBA" w14:textId="77777777" w:rsidR="00355F16" w:rsidRDefault="00355F16" w:rsidP="00355F16">
      <w:pPr>
        <w:pStyle w:val="PrformatHTML"/>
      </w:pPr>
      <w:r>
        <w:rPr>
          <w:rStyle w:val="cm"/>
        </w:rPr>
        <w:tab/>
        <w:t xml:space="preserve"> * Déclaration et instanciation de la classe anonyme pour un bouton</w:t>
      </w:r>
    </w:p>
    <w:p w14:paraId="78F3751C" w14:textId="77777777" w:rsidR="00355F16" w:rsidRDefault="00355F16" w:rsidP="00355F16">
      <w:pPr>
        <w:pStyle w:val="PrformatHTML"/>
      </w:pPr>
      <w:r>
        <w:rPr>
          <w:rStyle w:val="cm"/>
        </w:rPr>
        <w:tab/>
        <w:t xml:space="preserve"> * Le bouton est déclaré 'final' afin que la classe anonyme puisse y accéder</w:t>
      </w:r>
    </w:p>
    <w:p w14:paraId="2EE0AB82" w14:textId="77777777" w:rsidR="00355F16" w:rsidRPr="00355F16" w:rsidRDefault="00355F16" w:rsidP="00355F16">
      <w:pPr>
        <w:pStyle w:val="PrformatHTML"/>
        <w:rPr>
          <w:lang w:val="en-GB"/>
        </w:rPr>
      </w:pPr>
      <w:r>
        <w:rPr>
          <w:rStyle w:val="cm"/>
        </w:rPr>
        <w:tab/>
        <w:t xml:space="preserve"> </w:t>
      </w:r>
      <w:r w:rsidRPr="00355F16">
        <w:rPr>
          <w:rStyle w:val="cm"/>
          <w:lang w:val="en-GB"/>
        </w:rPr>
        <w:t>*/</w:t>
      </w:r>
    </w:p>
    <w:p w14:paraId="7C206946" w14:textId="77777777" w:rsidR="00355F16" w:rsidRPr="00355F16" w:rsidRDefault="00355F16" w:rsidP="00355F16">
      <w:pPr>
        <w:pStyle w:val="PrformatHTML"/>
        <w:rPr>
          <w:lang w:val="en-GB"/>
        </w:rPr>
      </w:pPr>
      <w:r w:rsidRPr="00355F16">
        <w:rPr>
          <w:lang w:val="en-GB"/>
        </w:rPr>
        <w:tab/>
      </w:r>
      <w:r w:rsidRPr="00355F16">
        <w:rPr>
          <w:lang w:val="en-GB"/>
        </w:rPr>
        <w:tab/>
      </w:r>
      <w:r w:rsidRPr="00355F16">
        <w:rPr>
          <w:rStyle w:val="kd"/>
          <w:lang w:val="en-GB"/>
        </w:rPr>
        <w:t>final</w:t>
      </w:r>
      <w:r w:rsidRPr="00355F16">
        <w:rPr>
          <w:lang w:val="en-GB"/>
        </w:rPr>
        <w:t xml:space="preserve"> </w:t>
      </w:r>
      <w:proofErr w:type="spellStart"/>
      <w:r w:rsidRPr="00355F16">
        <w:rPr>
          <w:rStyle w:val="n"/>
          <w:lang w:val="en-GB"/>
        </w:rPr>
        <w:t>JButton</w:t>
      </w:r>
      <w:proofErr w:type="spellEnd"/>
      <w:r w:rsidRPr="00355F16">
        <w:rPr>
          <w:lang w:val="en-GB"/>
        </w:rPr>
        <w:t xml:space="preserve"> </w:t>
      </w:r>
      <w:r w:rsidRPr="00355F16">
        <w:rPr>
          <w:rStyle w:val="n"/>
          <w:lang w:val="en-GB"/>
        </w:rPr>
        <w:t>bouton</w:t>
      </w:r>
      <w:r w:rsidRPr="00355F16">
        <w:rPr>
          <w:lang w:val="en-GB"/>
        </w:rPr>
        <w:t xml:space="preserve"> </w:t>
      </w:r>
      <w:r w:rsidRPr="00355F16">
        <w:rPr>
          <w:rStyle w:val="o"/>
          <w:lang w:val="en-GB"/>
        </w:rPr>
        <w:t>=</w:t>
      </w:r>
      <w:r w:rsidRPr="00355F16">
        <w:rPr>
          <w:lang w:val="en-GB"/>
        </w:rPr>
        <w:t xml:space="preserve"> </w:t>
      </w:r>
      <w:r w:rsidRPr="00355F16">
        <w:rPr>
          <w:rStyle w:val="k"/>
          <w:lang w:val="en-GB"/>
        </w:rPr>
        <w:t>new</w:t>
      </w:r>
      <w:r w:rsidRPr="00355F16">
        <w:rPr>
          <w:lang w:val="en-GB"/>
        </w:rPr>
        <w:t xml:space="preserve"> </w:t>
      </w:r>
      <w:proofErr w:type="spellStart"/>
      <w:r w:rsidRPr="00355F16">
        <w:rPr>
          <w:rStyle w:val="n"/>
          <w:lang w:val="en-GB"/>
        </w:rPr>
        <w:t>JButton</w:t>
      </w:r>
      <w:proofErr w:type="spellEnd"/>
      <w:r w:rsidRPr="00355F16">
        <w:rPr>
          <w:rStyle w:val="o"/>
          <w:lang w:val="en-GB"/>
        </w:rPr>
        <w:t>(</w:t>
      </w:r>
      <w:r w:rsidRPr="00355F16">
        <w:rPr>
          <w:rStyle w:val="s"/>
          <w:lang w:val="en-GB"/>
        </w:rPr>
        <w:t>"</w:t>
      </w:r>
      <w:proofErr w:type="spellStart"/>
      <w:r w:rsidRPr="00355F16">
        <w:rPr>
          <w:rStyle w:val="s"/>
          <w:lang w:val="en-GB"/>
        </w:rPr>
        <w:t>monBouton</w:t>
      </w:r>
      <w:proofErr w:type="spellEnd"/>
      <w:r w:rsidRPr="00355F16">
        <w:rPr>
          <w:rStyle w:val="s"/>
          <w:lang w:val="en-GB"/>
        </w:rPr>
        <w:t>"</w:t>
      </w:r>
      <w:proofErr w:type="gramStart"/>
      <w:r w:rsidRPr="00355F16">
        <w:rPr>
          <w:rStyle w:val="o"/>
          <w:lang w:val="en-GB"/>
        </w:rPr>
        <w:t>);</w:t>
      </w:r>
      <w:proofErr w:type="gramEnd"/>
    </w:p>
    <w:p w14:paraId="0273947A" w14:textId="77777777" w:rsidR="00355F16" w:rsidRPr="00B00789" w:rsidRDefault="00355F16" w:rsidP="00355F16">
      <w:pPr>
        <w:pStyle w:val="PrformatHTML"/>
        <w:rPr>
          <w:b/>
          <w:lang w:val="en-GB"/>
        </w:rPr>
      </w:pPr>
      <w:r w:rsidRPr="00355F16">
        <w:rPr>
          <w:lang w:val="en-GB"/>
        </w:rPr>
        <w:tab/>
      </w:r>
      <w:r w:rsidRPr="00355F16">
        <w:rPr>
          <w:lang w:val="en-GB"/>
        </w:rPr>
        <w:tab/>
      </w:r>
      <w:proofErr w:type="spellStart"/>
      <w:proofErr w:type="gramStart"/>
      <w:r w:rsidRPr="00355F16">
        <w:rPr>
          <w:rStyle w:val="n"/>
          <w:lang w:val="en-GB"/>
        </w:rPr>
        <w:t>bouton</w:t>
      </w:r>
      <w:r w:rsidRPr="00355F16">
        <w:rPr>
          <w:rStyle w:val="o"/>
          <w:lang w:val="en-GB"/>
        </w:rPr>
        <w:t>.</w:t>
      </w:r>
      <w:r w:rsidRPr="00355F16">
        <w:rPr>
          <w:rStyle w:val="na"/>
          <w:lang w:val="en-GB"/>
        </w:rPr>
        <w:t>addActionListener</w:t>
      </w:r>
      <w:proofErr w:type="spellEnd"/>
      <w:proofErr w:type="gramEnd"/>
      <w:r w:rsidRPr="00355F16">
        <w:rPr>
          <w:rStyle w:val="o"/>
          <w:lang w:val="en-GB"/>
        </w:rPr>
        <w:t>(</w:t>
      </w:r>
      <w:r w:rsidRPr="00B00789">
        <w:rPr>
          <w:rStyle w:val="k"/>
          <w:b/>
          <w:lang w:val="en-GB"/>
        </w:rPr>
        <w:t>new</w:t>
      </w:r>
      <w:r w:rsidRPr="00B00789">
        <w:rPr>
          <w:b/>
          <w:lang w:val="en-GB"/>
        </w:rPr>
        <w:t xml:space="preserve"> </w:t>
      </w:r>
      <w:r w:rsidRPr="00B00789">
        <w:rPr>
          <w:rStyle w:val="n"/>
          <w:b/>
          <w:lang w:val="en-GB"/>
        </w:rPr>
        <w:t>ActionListener</w:t>
      </w:r>
      <w:r w:rsidRPr="00B00789">
        <w:rPr>
          <w:rStyle w:val="o"/>
          <w:b/>
          <w:lang w:val="en-GB"/>
        </w:rPr>
        <w:t>(){</w:t>
      </w:r>
    </w:p>
    <w:p w14:paraId="2713AB1E" w14:textId="77777777" w:rsidR="00355F16" w:rsidRPr="00B00789" w:rsidRDefault="00355F16" w:rsidP="00355F16">
      <w:pPr>
        <w:pStyle w:val="PrformatHTML"/>
        <w:rPr>
          <w:b/>
          <w:lang w:val="en-GB"/>
        </w:rPr>
      </w:pPr>
      <w:r w:rsidRPr="00B00789">
        <w:rPr>
          <w:b/>
          <w:lang w:val="en-GB"/>
        </w:rPr>
        <w:tab/>
      </w:r>
      <w:r w:rsidRPr="00B00789">
        <w:rPr>
          <w:b/>
          <w:lang w:val="en-GB"/>
        </w:rPr>
        <w:tab/>
      </w:r>
      <w:r w:rsidRPr="00B00789">
        <w:rPr>
          <w:b/>
          <w:lang w:val="en-GB"/>
        </w:rPr>
        <w:tab/>
      </w:r>
      <w:r w:rsidRPr="00B00789">
        <w:rPr>
          <w:rStyle w:val="kd"/>
          <w:b/>
          <w:lang w:val="en-GB"/>
        </w:rPr>
        <w:t>public</w:t>
      </w:r>
      <w:r w:rsidRPr="00B00789">
        <w:rPr>
          <w:b/>
          <w:lang w:val="en-GB"/>
        </w:rPr>
        <w:t xml:space="preserve"> </w:t>
      </w:r>
      <w:r w:rsidRPr="00B00789">
        <w:rPr>
          <w:rStyle w:val="kt"/>
          <w:b/>
          <w:lang w:val="en-GB"/>
        </w:rPr>
        <w:t>void</w:t>
      </w:r>
      <w:r w:rsidRPr="00B00789">
        <w:rPr>
          <w:b/>
          <w:lang w:val="en-GB"/>
        </w:rPr>
        <w:t xml:space="preserve"> </w:t>
      </w:r>
      <w:proofErr w:type="spellStart"/>
      <w:proofErr w:type="gramStart"/>
      <w:r w:rsidRPr="00B00789">
        <w:rPr>
          <w:rStyle w:val="nf"/>
          <w:b/>
          <w:lang w:val="en-GB"/>
        </w:rPr>
        <w:t>actionPerformed</w:t>
      </w:r>
      <w:proofErr w:type="spellEnd"/>
      <w:r w:rsidRPr="00B00789">
        <w:rPr>
          <w:rStyle w:val="o"/>
          <w:b/>
          <w:lang w:val="en-GB"/>
        </w:rPr>
        <w:t>(</w:t>
      </w:r>
      <w:proofErr w:type="spellStart"/>
      <w:proofErr w:type="gramEnd"/>
      <w:r w:rsidRPr="00B00789">
        <w:rPr>
          <w:rStyle w:val="n"/>
          <w:b/>
          <w:lang w:val="en-GB"/>
        </w:rPr>
        <w:t>ActionEvent</w:t>
      </w:r>
      <w:proofErr w:type="spellEnd"/>
      <w:r w:rsidRPr="00B00789">
        <w:rPr>
          <w:b/>
          <w:lang w:val="en-GB"/>
        </w:rPr>
        <w:t xml:space="preserve"> </w:t>
      </w:r>
      <w:r w:rsidRPr="00B00789">
        <w:rPr>
          <w:rStyle w:val="n"/>
          <w:b/>
          <w:lang w:val="en-GB"/>
        </w:rPr>
        <w:t>e</w:t>
      </w:r>
      <w:r w:rsidRPr="00B00789">
        <w:rPr>
          <w:rStyle w:val="o"/>
          <w:b/>
          <w:lang w:val="en-GB"/>
        </w:rPr>
        <w:t>){</w:t>
      </w:r>
    </w:p>
    <w:p w14:paraId="38986A7A" w14:textId="77777777" w:rsidR="00355F16" w:rsidRPr="00B00789" w:rsidRDefault="00355F16" w:rsidP="00355F16">
      <w:pPr>
        <w:pStyle w:val="PrformatHTML"/>
        <w:rPr>
          <w:b/>
          <w:lang w:val="en-GB"/>
        </w:rPr>
      </w:pPr>
      <w:r w:rsidRPr="00B00789">
        <w:rPr>
          <w:b/>
          <w:lang w:val="en-GB"/>
        </w:rPr>
        <w:tab/>
      </w:r>
      <w:r w:rsidRPr="00B00789">
        <w:rPr>
          <w:b/>
          <w:lang w:val="en-GB"/>
        </w:rPr>
        <w:tab/>
      </w:r>
      <w:r w:rsidRPr="00B00789">
        <w:rPr>
          <w:b/>
          <w:lang w:val="en-GB"/>
        </w:rPr>
        <w:tab/>
      </w:r>
      <w:r w:rsidRPr="00B00789">
        <w:rPr>
          <w:b/>
          <w:lang w:val="en-GB"/>
        </w:rPr>
        <w:tab/>
      </w:r>
      <w:proofErr w:type="spellStart"/>
      <w:r w:rsidRPr="00B00789">
        <w:rPr>
          <w:rStyle w:val="n"/>
          <w:b/>
          <w:lang w:val="en-GB"/>
        </w:rPr>
        <w:t>System</w:t>
      </w:r>
      <w:r w:rsidRPr="00B00789">
        <w:rPr>
          <w:rStyle w:val="o"/>
          <w:b/>
          <w:lang w:val="en-GB"/>
        </w:rPr>
        <w:t>.</w:t>
      </w:r>
      <w:r w:rsidRPr="00B00789">
        <w:rPr>
          <w:rStyle w:val="na"/>
          <w:b/>
          <w:lang w:val="en-GB"/>
        </w:rPr>
        <w:t>out</w:t>
      </w:r>
      <w:r w:rsidRPr="00B00789">
        <w:rPr>
          <w:rStyle w:val="o"/>
          <w:b/>
          <w:lang w:val="en-GB"/>
        </w:rPr>
        <w:t>.</w:t>
      </w:r>
      <w:r w:rsidRPr="00B00789">
        <w:rPr>
          <w:rStyle w:val="na"/>
          <w:b/>
          <w:lang w:val="en-GB"/>
        </w:rPr>
        <w:t>println</w:t>
      </w:r>
      <w:proofErr w:type="spellEnd"/>
      <w:r w:rsidRPr="00B00789">
        <w:rPr>
          <w:rStyle w:val="o"/>
          <w:b/>
          <w:lang w:val="en-GB"/>
        </w:rPr>
        <w:t>(</w:t>
      </w:r>
      <w:proofErr w:type="spellStart"/>
      <w:proofErr w:type="gramStart"/>
      <w:r w:rsidRPr="00B00789">
        <w:rPr>
          <w:rStyle w:val="n"/>
          <w:b/>
          <w:lang w:val="en-GB"/>
        </w:rPr>
        <w:t>bouton</w:t>
      </w:r>
      <w:r w:rsidRPr="00B00789">
        <w:rPr>
          <w:rStyle w:val="o"/>
          <w:b/>
          <w:lang w:val="en-GB"/>
        </w:rPr>
        <w:t>.</w:t>
      </w:r>
      <w:r w:rsidRPr="00B00789">
        <w:rPr>
          <w:rStyle w:val="na"/>
          <w:b/>
          <w:lang w:val="en-GB"/>
        </w:rPr>
        <w:t>toString</w:t>
      </w:r>
      <w:proofErr w:type="spellEnd"/>
      <w:proofErr w:type="gramEnd"/>
      <w:r w:rsidRPr="00B00789">
        <w:rPr>
          <w:rStyle w:val="o"/>
          <w:b/>
          <w:lang w:val="en-GB"/>
        </w:rPr>
        <w:t>());</w:t>
      </w:r>
    </w:p>
    <w:p w14:paraId="4A39AD3A" w14:textId="77777777" w:rsidR="00355F16" w:rsidRPr="00B00789" w:rsidRDefault="00355F16" w:rsidP="00355F16">
      <w:pPr>
        <w:pStyle w:val="PrformatHTML"/>
        <w:rPr>
          <w:b/>
        </w:rPr>
      </w:pPr>
      <w:r w:rsidRPr="00B00789">
        <w:rPr>
          <w:b/>
          <w:lang w:val="en-GB"/>
        </w:rPr>
        <w:tab/>
      </w:r>
      <w:r w:rsidRPr="00B00789">
        <w:rPr>
          <w:b/>
          <w:lang w:val="en-GB"/>
        </w:rPr>
        <w:tab/>
      </w:r>
      <w:r w:rsidRPr="00B00789">
        <w:rPr>
          <w:b/>
          <w:lang w:val="en-GB"/>
        </w:rPr>
        <w:tab/>
      </w:r>
      <w:r w:rsidRPr="00B00789">
        <w:rPr>
          <w:rStyle w:val="o"/>
          <w:b/>
        </w:rPr>
        <w:t>}</w:t>
      </w:r>
    </w:p>
    <w:p w14:paraId="21B75AEC" w14:textId="77777777" w:rsidR="00355F16" w:rsidRDefault="00355F16" w:rsidP="00355F16">
      <w:pPr>
        <w:pStyle w:val="PrformatHTML"/>
      </w:pPr>
      <w:r w:rsidRPr="00B00789">
        <w:rPr>
          <w:b/>
        </w:rPr>
        <w:tab/>
      </w:r>
      <w:r w:rsidRPr="00B00789">
        <w:rPr>
          <w:b/>
        </w:rPr>
        <w:tab/>
      </w:r>
      <w:r w:rsidRPr="00B00789">
        <w:rPr>
          <w:rStyle w:val="o"/>
          <w:b/>
        </w:rPr>
        <w:t>}</w:t>
      </w:r>
      <w:r>
        <w:rPr>
          <w:rStyle w:val="o"/>
        </w:rPr>
        <w:t>);</w:t>
      </w:r>
    </w:p>
    <w:p w14:paraId="1227C2D7" w14:textId="77777777" w:rsidR="00355F16" w:rsidRDefault="00355F16" w:rsidP="00355F16">
      <w:pPr>
        <w:pStyle w:val="PrformatHTML"/>
      </w:pPr>
      <w:r>
        <w:tab/>
      </w:r>
      <w:r>
        <w:rPr>
          <w:rStyle w:val="o"/>
        </w:rPr>
        <w:t>}</w:t>
      </w:r>
    </w:p>
    <w:p w14:paraId="1A6A60F0" w14:textId="77777777" w:rsidR="00355F16" w:rsidRDefault="00355F16" w:rsidP="00355F16">
      <w:pPr>
        <w:pStyle w:val="PrformatHTML"/>
      </w:pPr>
      <w:r>
        <w:rPr>
          <w:rStyle w:val="o"/>
        </w:rPr>
        <w:t>}</w:t>
      </w:r>
    </w:p>
    <w:p w14:paraId="3D56C76B" w14:textId="5B6F04A2" w:rsidR="00CA2A80" w:rsidRPr="003537F5" w:rsidRDefault="00CA2A80" w:rsidP="00CA2A80">
      <w:pPr>
        <w:pStyle w:val="Titre4"/>
        <w:rPr>
          <w:lang w:val="en-GB"/>
        </w:rPr>
      </w:pPr>
      <w:r>
        <w:rPr>
          <w:lang w:val="en-GB"/>
        </w:rPr>
        <w:t xml:space="preserve">Les boutons dans </w:t>
      </w:r>
      <w:r w:rsidR="003934BB" w:rsidRPr="003934BB">
        <w:t>l’application</w:t>
      </w:r>
    </w:p>
    <w:p w14:paraId="5789196E" w14:textId="77777777" w:rsidR="00173A49" w:rsidRPr="00173A49" w:rsidRDefault="00173A49" w:rsidP="00173A49">
      <w:r>
        <w:rPr>
          <w:lang w:val="en-GB"/>
        </w:rPr>
        <w:t xml:space="preserve">Dans </w:t>
      </w:r>
      <w:r>
        <w:t xml:space="preserve">l’application, chaque bouton doit avoir un background différent lorsque le joueur passe </w:t>
      </w:r>
      <w:r w:rsidRPr="00173A49">
        <w:t xml:space="preserve">dessus avec la souris. Une classe nommée </w:t>
      </w:r>
      <w:proofErr w:type="spellStart"/>
      <w:r w:rsidRPr="00173A49">
        <w:rPr>
          <w:rStyle w:val="Code-2Car"/>
        </w:rPr>
        <w:t>ButtonDisplay</w:t>
      </w:r>
      <w:proofErr w:type="spellEnd"/>
      <w:r w:rsidRPr="00173A49">
        <w:t xml:space="preserve"> a donc été créée qui étend </w:t>
      </w:r>
      <w:proofErr w:type="spellStart"/>
      <w:r w:rsidRPr="00173A49">
        <w:t>JButton</w:t>
      </w:r>
      <w:proofErr w:type="spellEnd"/>
      <w:r w:rsidRPr="00173A49">
        <w:t>.</w:t>
      </w:r>
    </w:p>
    <w:p w14:paraId="6C621FEA" w14:textId="77777777" w:rsidR="00173A49" w:rsidRPr="00173A49" w:rsidRDefault="00173A49" w:rsidP="00173A49"/>
    <w:p w14:paraId="6F676DD7" w14:textId="09FDE312" w:rsidR="00173A49" w:rsidRDefault="00173A49" w:rsidP="00173A49">
      <w:pPr>
        <w:pStyle w:val="Code-2"/>
      </w:pPr>
      <w:r w:rsidRPr="00173A49">
        <w:t xml:space="preserve">public class </w:t>
      </w:r>
      <w:proofErr w:type="spellStart"/>
      <w:r w:rsidRPr="00173A49">
        <w:t>ButtonDisplay</w:t>
      </w:r>
      <w:proofErr w:type="spellEnd"/>
      <w:r w:rsidRPr="00173A49">
        <w:t xml:space="preserve"> </w:t>
      </w:r>
      <w:proofErr w:type="spellStart"/>
      <w:r w:rsidRPr="00173A49">
        <w:t>extends</w:t>
      </w:r>
      <w:proofErr w:type="spellEnd"/>
      <w:r w:rsidRPr="00173A49">
        <w:t xml:space="preserve"> </w:t>
      </w:r>
      <w:proofErr w:type="spellStart"/>
      <w:r w:rsidRPr="00173A49">
        <w:t>JButton</w:t>
      </w:r>
      <w:proofErr w:type="spellEnd"/>
      <w:r w:rsidRPr="00173A49">
        <w:t xml:space="preserve"> {</w:t>
      </w:r>
    </w:p>
    <w:p w14:paraId="0F07AFF4" w14:textId="77777777" w:rsidR="00173A49" w:rsidRDefault="00173A49" w:rsidP="00173A49">
      <w:pPr>
        <w:pStyle w:val="Code-2"/>
      </w:pPr>
      <w:r>
        <w:tab/>
      </w:r>
    </w:p>
    <w:p w14:paraId="34F5EEB8" w14:textId="77777777" w:rsidR="00173A49" w:rsidRDefault="00173A49" w:rsidP="00173A49">
      <w:pPr>
        <w:pStyle w:val="Code-2"/>
      </w:pPr>
      <w:r>
        <w:tab/>
      </w:r>
      <w:proofErr w:type="spellStart"/>
      <w:r>
        <w:t>private</w:t>
      </w:r>
      <w:proofErr w:type="spellEnd"/>
      <w:r>
        <w:t xml:space="preserve"> </w:t>
      </w:r>
      <w:proofErr w:type="spellStart"/>
      <w:r>
        <w:t>ImageIcon</w:t>
      </w:r>
      <w:proofErr w:type="spellEnd"/>
      <w:r>
        <w:t xml:space="preserve"> </w:t>
      </w:r>
      <w:proofErr w:type="spellStart"/>
      <w:r>
        <w:t>backgroundImage</w:t>
      </w:r>
      <w:proofErr w:type="spellEnd"/>
      <w:r>
        <w:t>;</w:t>
      </w:r>
    </w:p>
    <w:p w14:paraId="59D3E2D5" w14:textId="77777777" w:rsidR="00173A49" w:rsidRDefault="00173A49" w:rsidP="00173A49">
      <w:pPr>
        <w:pStyle w:val="Code-2"/>
      </w:pPr>
    </w:p>
    <w:p w14:paraId="30B1E4FD" w14:textId="77777777" w:rsidR="00173A49" w:rsidRDefault="00173A49" w:rsidP="00173A49">
      <w:pPr>
        <w:pStyle w:val="Code-2"/>
      </w:pPr>
      <w:r>
        <w:tab/>
        <w:t xml:space="preserve">public </w:t>
      </w:r>
      <w:proofErr w:type="spellStart"/>
      <w:r>
        <w:t>ButtonDisplay</w:t>
      </w:r>
      <w:proofErr w:type="spellEnd"/>
      <w:r>
        <w:t>(</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 String a, String b) {</w:t>
      </w:r>
    </w:p>
    <w:p w14:paraId="33AA8F0F" w14:textId="77777777" w:rsidR="00173A49" w:rsidRDefault="00173A49" w:rsidP="00173A49">
      <w:pPr>
        <w:pStyle w:val="Code-2"/>
      </w:pPr>
      <w:r>
        <w:lastRenderedPageBreak/>
        <w:tab/>
      </w:r>
      <w:r>
        <w:tab/>
      </w:r>
      <w:proofErr w:type="spellStart"/>
      <w:r>
        <w:t>setBounds</w:t>
      </w:r>
      <w:proofErr w:type="spellEnd"/>
      <w:r>
        <w:t xml:space="preserve">(x, y, </w:t>
      </w:r>
      <w:proofErr w:type="spellStart"/>
      <w:r>
        <w:t>width</w:t>
      </w:r>
      <w:proofErr w:type="spellEnd"/>
      <w:r>
        <w:t xml:space="preserve">, </w:t>
      </w:r>
      <w:proofErr w:type="spellStart"/>
      <w:r>
        <w:t>height</w:t>
      </w:r>
      <w:proofErr w:type="spellEnd"/>
      <w:r>
        <w:t>);</w:t>
      </w:r>
    </w:p>
    <w:p w14:paraId="313F016D" w14:textId="77777777" w:rsidR="00173A49" w:rsidRDefault="00173A49" w:rsidP="00173A49">
      <w:pPr>
        <w:pStyle w:val="Code-2"/>
      </w:pPr>
      <w:r>
        <w:tab/>
      </w:r>
      <w:r>
        <w:tab/>
      </w:r>
    </w:p>
    <w:p w14:paraId="5926774E" w14:textId="77777777" w:rsidR="00173A49" w:rsidRDefault="00173A49" w:rsidP="00173A49">
      <w:pPr>
        <w:pStyle w:val="Code-2"/>
      </w:pPr>
      <w:r>
        <w:tab/>
      </w:r>
      <w:r>
        <w:tab/>
      </w:r>
      <w:proofErr w:type="spellStart"/>
      <w:r>
        <w:t>InputStream</w:t>
      </w:r>
      <w:proofErr w:type="spellEnd"/>
      <w:r>
        <w:t xml:space="preserve"> input = </w:t>
      </w:r>
      <w:proofErr w:type="spellStart"/>
      <w:r>
        <w:t>getClass</w:t>
      </w:r>
      <w:proofErr w:type="spellEnd"/>
      <w:r>
        <w:t>().</w:t>
      </w:r>
      <w:proofErr w:type="spellStart"/>
      <w:r>
        <w:t>getClassLoader</w:t>
      </w:r>
      <w:proofErr w:type="spellEnd"/>
      <w:r>
        <w:t>().</w:t>
      </w:r>
      <w:proofErr w:type="spellStart"/>
      <w:r>
        <w:t>getResourceAsStream</w:t>
      </w:r>
      <w:proofErr w:type="spellEnd"/>
      <w:r>
        <w:t>(a);</w:t>
      </w:r>
    </w:p>
    <w:p w14:paraId="33BBDAD5" w14:textId="77777777" w:rsidR="00173A49" w:rsidRDefault="00173A49" w:rsidP="00173A49">
      <w:pPr>
        <w:pStyle w:val="Code-2"/>
      </w:pPr>
      <w:r>
        <w:tab/>
      </w:r>
      <w:r>
        <w:tab/>
      </w:r>
    </w:p>
    <w:p w14:paraId="48C6DBA5" w14:textId="77777777" w:rsidR="00173A49" w:rsidRDefault="00173A49" w:rsidP="00173A49">
      <w:pPr>
        <w:pStyle w:val="Code-2"/>
      </w:pPr>
      <w:r>
        <w:tab/>
      </w:r>
      <w:r>
        <w:tab/>
      </w:r>
      <w:proofErr w:type="spellStart"/>
      <w:r>
        <w:t>try</w:t>
      </w:r>
      <w:proofErr w:type="spellEnd"/>
      <w:r>
        <w:t xml:space="preserve"> {</w:t>
      </w:r>
    </w:p>
    <w:p w14:paraId="0FE5209C" w14:textId="77777777" w:rsidR="00173A49" w:rsidRDefault="00173A49" w:rsidP="00173A49">
      <w:pPr>
        <w:pStyle w:val="Code-2"/>
      </w:pPr>
      <w:r>
        <w:tab/>
      </w:r>
      <w:r>
        <w:tab/>
      </w:r>
      <w:r>
        <w:tab/>
      </w:r>
      <w:proofErr w:type="spellStart"/>
      <w:r>
        <w:t>backgroundImage</w:t>
      </w:r>
      <w:proofErr w:type="spellEnd"/>
      <w:r>
        <w:t xml:space="preserve"> = new </w:t>
      </w:r>
      <w:proofErr w:type="spellStart"/>
      <w:r>
        <w:t>ImageIcon</w:t>
      </w:r>
      <w:proofErr w:type="spellEnd"/>
      <w:r>
        <w:t>(</w:t>
      </w:r>
      <w:proofErr w:type="spellStart"/>
      <w:r>
        <w:t>ImageIO.read</w:t>
      </w:r>
      <w:proofErr w:type="spellEnd"/>
      <w:r>
        <w:t>(input));</w:t>
      </w:r>
    </w:p>
    <w:p w14:paraId="6420C814" w14:textId="77777777" w:rsidR="00173A49" w:rsidRDefault="00173A49" w:rsidP="00173A49">
      <w:pPr>
        <w:pStyle w:val="Code-2"/>
      </w:pPr>
      <w:r>
        <w:tab/>
      </w:r>
      <w:r>
        <w:tab/>
        <w:t>} catch (</w:t>
      </w:r>
      <w:proofErr w:type="spellStart"/>
      <w:r>
        <w:t>IOException</w:t>
      </w:r>
      <w:proofErr w:type="spellEnd"/>
      <w:r>
        <w:t xml:space="preserve"> e1) {</w:t>
      </w:r>
    </w:p>
    <w:p w14:paraId="58A88513" w14:textId="77777777" w:rsidR="00173A49" w:rsidRDefault="00173A49" w:rsidP="00173A49">
      <w:pPr>
        <w:pStyle w:val="Code-2"/>
      </w:pPr>
      <w:r>
        <w:tab/>
      </w:r>
      <w:r>
        <w:tab/>
      </w:r>
      <w:r>
        <w:tab/>
        <w:t>// TODO Auto-</w:t>
      </w:r>
      <w:proofErr w:type="spellStart"/>
      <w:r>
        <w:t>generated</w:t>
      </w:r>
      <w:proofErr w:type="spellEnd"/>
      <w:r>
        <w:t xml:space="preserve"> catch block</w:t>
      </w:r>
    </w:p>
    <w:p w14:paraId="540613A0" w14:textId="77777777" w:rsidR="00173A49" w:rsidRDefault="00173A49" w:rsidP="00173A49">
      <w:pPr>
        <w:pStyle w:val="Code-2"/>
      </w:pPr>
      <w:r>
        <w:tab/>
      </w:r>
      <w:r>
        <w:tab/>
      </w:r>
      <w:r>
        <w:tab/>
        <w:t>e1.printStackTrace();</w:t>
      </w:r>
    </w:p>
    <w:p w14:paraId="082BC648" w14:textId="77777777" w:rsidR="00173A49" w:rsidRDefault="00173A49" w:rsidP="00173A49">
      <w:pPr>
        <w:pStyle w:val="Code-2"/>
      </w:pPr>
      <w:r>
        <w:tab/>
      </w:r>
      <w:r>
        <w:tab/>
        <w:t>}</w:t>
      </w:r>
    </w:p>
    <w:p w14:paraId="126273E1" w14:textId="77777777" w:rsidR="00173A49" w:rsidRDefault="00173A49" w:rsidP="00173A49">
      <w:pPr>
        <w:pStyle w:val="Code-2"/>
      </w:pPr>
    </w:p>
    <w:p w14:paraId="6604294C" w14:textId="77777777" w:rsidR="00173A49" w:rsidRDefault="00173A49" w:rsidP="00173A49">
      <w:pPr>
        <w:pStyle w:val="Code-2"/>
      </w:pPr>
      <w:r>
        <w:tab/>
        <w:t>//</w:t>
      </w:r>
      <w:r>
        <w:tab/>
      </w:r>
      <w:proofErr w:type="spellStart"/>
      <w:r>
        <w:t>backgroundImage</w:t>
      </w:r>
      <w:proofErr w:type="spellEnd"/>
      <w:r>
        <w:t xml:space="preserve"> = new </w:t>
      </w:r>
      <w:proofErr w:type="spellStart"/>
      <w:r>
        <w:t>ImageIcon</w:t>
      </w:r>
      <w:proofErr w:type="spellEnd"/>
      <w:r>
        <w:t>(</w:t>
      </w:r>
      <w:proofErr w:type="spellStart"/>
      <w:r>
        <w:t>getClass</w:t>
      </w:r>
      <w:proofErr w:type="spellEnd"/>
      <w:r>
        <w:t>().</w:t>
      </w:r>
      <w:proofErr w:type="spellStart"/>
      <w:r>
        <w:t>getClassLoader</w:t>
      </w:r>
      <w:proofErr w:type="spellEnd"/>
      <w:r>
        <w:t>().</w:t>
      </w:r>
      <w:proofErr w:type="spellStart"/>
      <w:r>
        <w:t>getResource</w:t>
      </w:r>
      <w:proofErr w:type="spellEnd"/>
      <w:r>
        <w:t>(a));</w:t>
      </w:r>
    </w:p>
    <w:p w14:paraId="48B1290B" w14:textId="77777777" w:rsidR="00173A49" w:rsidRDefault="00173A49" w:rsidP="00173A49">
      <w:pPr>
        <w:pStyle w:val="Code-2"/>
      </w:pPr>
    </w:p>
    <w:p w14:paraId="4F805C11" w14:textId="77777777" w:rsidR="00173A49" w:rsidRDefault="00173A49" w:rsidP="00173A49">
      <w:pPr>
        <w:pStyle w:val="Code-2"/>
      </w:pPr>
      <w:r>
        <w:tab/>
      </w:r>
      <w:r>
        <w:tab/>
        <w:t xml:space="preserve">Image </w:t>
      </w:r>
      <w:proofErr w:type="spellStart"/>
      <w:r>
        <w:t>img</w:t>
      </w:r>
      <w:proofErr w:type="spellEnd"/>
      <w:r>
        <w:t xml:space="preserve"> = </w:t>
      </w:r>
      <w:proofErr w:type="spellStart"/>
      <w:r>
        <w:t>backgroundImage.getImage</w:t>
      </w:r>
      <w:proofErr w:type="spellEnd"/>
      <w:r>
        <w:t>().</w:t>
      </w:r>
      <w:proofErr w:type="spellStart"/>
      <w:r>
        <w:t>getScaledInstance</w:t>
      </w:r>
      <w:proofErr w:type="spellEnd"/>
      <w:r>
        <w:t>(</w:t>
      </w:r>
      <w:proofErr w:type="spellStart"/>
      <w:r>
        <w:t>getWidth</w:t>
      </w:r>
      <w:proofErr w:type="spellEnd"/>
      <w:r>
        <w:t xml:space="preserve">(), </w:t>
      </w:r>
      <w:proofErr w:type="spellStart"/>
      <w:r>
        <w:t>getHeight</w:t>
      </w:r>
      <w:proofErr w:type="spellEnd"/>
      <w:r>
        <w:t xml:space="preserve">(), </w:t>
      </w:r>
      <w:proofErr w:type="spellStart"/>
      <w:r>
        <w:t>Image.SCALE_SMOOTH</w:t>
      </w:r>
      <w:proofErr w:type="spellEnd"/>
      <w:r>
        <w:t>);</w:t>
      </w:r>
    </w:p>
    <w:p w14:paraId="0A58E68C" w14:textId="77777777" w:rsidR="00173A49" w:rsidRDefault="00173A49" w:rsidP="00173A49">
      <w:pPr>
        <w:pStyle w:val="Code-2"/>
      </w:pPr>
      <w:r>
        <w:tab/>
      </w:r>
      <w:r>
        <w:tab/>
      </w:r>
      <w:proofErr w:type="spellStart"/>
      <w:r>
        <w:t>backgroundImage</w:t>
      </w:r>
      <w:proofErr w:type="spellEnd"/>
      <w:r>
        <w:t xml:space="preserve"> = new </w:t>
      </w:r>
      <w:proofErr w:type="spellStart"/>
      <w:r>
        <w:t>ImageIcon</w:t>
      </w:r>
      <w:proofErr w:type="spellEnd"/>
      <w:r>
        <w:t>(</w:t>
      </w:r>
      <w:proofErr w:type="spellStart"/>
      <w:r>
        <w:t>img</w:t>
      </w:r>
      <w:proofErr w:type="spellEnd"/>
      <w:r>
        <w:t>);</w:t>
      </w:r>
    </w:p>
    <w:p w14:paraId="0F9151B1" w14:textId="77777777" w:rsidR="00173A49" w:rsidRDefault="00173A49" w:rsidP="00173A49">
      <w:pPr>
        <w:pStyle w:val="Code-2"/>
      </w:pPr>
      <w:r>
        <w:tab/>
      </w:r>
      <w:r>
        <w:tab/>
      </w:r>
      <w:proofErr w:type="spellStart"/>
      <w:r>
        <w:t>setIcon</w:t>
      </w:r>
      <w:proofErr w:type="spellEnd"/>
      <w:r>
        <w:t>(</w:t>
      </w:r>
      <w:proofErr w:type="spellStart"/>
      <w:r>
        <w:t>backgroundImage</w:t>
      </w:r>
      <w:proofErr w:type="spellEnd"/>
      <w:r>
        <w:t>);</w:t>
      </w:r>
    </w:p>
    <w:p w14:paraId="54F7BC0E" w14:textId="77777777" w:rsidR="00173A49" w:rsidRDefault="00173A49" w:rsidP="00173A49">
      <w:pPr>
        <w:pStyle w:val="Code-2"/>
      </w:pPr>
      <w:r>
        <w:tab/>
      </w:r>
      <w:r>
        <w:tab/>
        <w:t>// Supprimer la bordure du bouton</w:t>
      </w:r>
    </w:p>
    <w:p w14:paraId="5447BAB1" w14:textId="3EF64D3D" w:rsidR="00173A49" w:rsidRPr="00173A49" w:rsidRDefault="00173A49" w:rsidP="00173A49">
      <w:pPr>
        <w:pStyle w:val="Code-2"/>
      </w:pPr>
      <w:r>
        <w:t xml:space="preserve">        </w:t>
      </w:r>
      <w:proofErr w:type="spellStart"/>
      <w:r>
        <w:t>setBorderPainted</w:t>
      </w:r>
      <w:proofErr w:type="spellEnd"/>
      <w:r>
        <w:t>(false);</w:t>
      </w:r>
    </w:p>
    <w:p w14:paraId="5038FD33" w14:textId="55DF8FA0" w:rsidR="00173A49" w:rsidRPr="00173A49" w:rsidRDefault="00173A49" w:rsidP="00173A49">
      <w:pPr>
        <w:pStyle w:val="Code-2"/>
      </w:pPr>
      <w:r w:rsidRPr="00173A49">
        <w:tab/>
        <w:t>[…]</w:t>
      </w:r>
    </w:p>
    <w:p w14:paraId="09B821BF" w14:textId="77F34FB6" w:rsidR="00173A49" w:rsidRPr="00173A49" w:rsidRDefault="00173A49" w:rsidP="00173A49">
      <w:pPr>
        <w:pStyle w:val="Code-2"/>
      </w:pPr>
      <w:r w:rsidRPr="00173A49">
        <w:t>}</w:t>
      </w:r>
    </w:p>
    <w:p w14:paraId="0A06730E" w14:textId="4C45E337" w:rsidR="00173A49" w:rsidRPr="00173A49" w:rsidRDefault="00173A49" w:rsidP="00173A49">
      <w:r w:rsidRPr="00173A49">
        <w:t xml:space="preserve"> </w:t>
      </w:r>
    </w:p>
    <w:p w14:paraId="302A969D" w14:textId="7BDF5250" w:rsidR="00173A49" w:rsidRDefault="00173A49" w:rsidP="00173A49">
      <w:r w:rsidRPr="00173A49">
        <w:t xml:space="preserve">Dans cette classe, </w:t>
      </w:r>
      <w:r>
        <w:t xml:space="preserve">une image de fond est affichée lorsque le joueur n’a pas la souris dessus, et une autre image est affichée lorsque le joueur a la souris dessus. Pour cela, il faut utiliser les méthodes </w:t>
      </w:r>
      <w:proofErr w:type="spellStart"/>
      <w:r w:rsidRPr="00173A49">
        <w:rPr>
          <w:rStyle w:val="Code-2Car"/>
        </w:rPr>
        <w:t>mouseEntered</w:t>
      </w:r>
      <w:proofErr w:type="spellEnd"/>
      <w:r>
        <w:t xml:space="preserve"> et </w:t>
      </w:r>
      <w:proofErr w:type="spellStart"/>
      <w:r w:rsidRPr="00173A49">
        <w:rPr>
          <w:rStyle w:val="Code-2Car"/>
        </w:rPr>
        <w:t>mouseExited</w:t>
      </w:r>
      <w:proofErr w:type="spellEnd"/>
      <w:r>
        <w:t xml:space="preserve"> qui permettent de capter quand la souris rentre sur le bouton et en sort.</w:t>
      </w:r>
    </w:p>
    <w:p w14:paraId="6103281F" w14:textId="616AC090" w:rsidR="00173A49" w:rsidRDefault="00173A49" w:rsidP="00173A49"/>
    <w:p w14:paraId="237E718B" w14:textId="46CDC8AB" w:rsidR="00173A49" w:rsidRDefault="00173A49" w:rsidP="00173A49">
      <w:pPr>
        <w:pStyle w:val="Code-2"/>
      </w:pPr>
      <w:r>
        <w:t>[…]</w:t>
      </w:r>
    </w:p>
    <w:p w14:paraId="6563DD19" w14:textId="576A48FA" w:rsidR="00173A49" w:rsidRDefault="00173A49" w:rsidP="00173A49">
      <w:pPr>
        <w:pStyle w:val="Code-2"/>
      </w:pPr>
      <w:r>
        <w:t xml:space="preserve">        // Ajouter un </w:t>
      </w:r>
      <w:proofErr w:type="spellStart"/>
      <w:r>
        <w:t>MouseListener</w:t>
      </w:r>
      <w:proofErr w:type="spellEnd"/>
      <w:r>
        <w:t xml:space="preserve"> pour changer l'image lorsqu'une souris passe dessus</w:t>
      </w:r>
    </w:p>
    <w:p w14:paraId="4325E78A" w14:textId="77777777" w:rsidR="00173A49" w:rsidRDefault="00173A49" w:rsidP="00173A49">
      <w:pPr>
        <w:pStyle w:val="Code-2"/>
      </w:pPr>
      <w:r>
        <w:t xml:space="preserve">        </w:t>
      </w:r>
      <w:proofErr w:type="spellStart"/>
      <w:r>
        <w:t>addMouseListener</w:t>
      </w:r>
      <w:proofErr w:type="spellEnd"/>
      <w:r>
        <w:t xml:space="preserve">(new </w:t>
      </w:r>
      <w:proofErr w:type="spellStart"/>
      <w:r>
        <w:t>MouseAdapter</w:t>
      </w:r>
      <w:proofErr w:type="spellEnd"/>
      <w:r>
        <w:t>() {</w:t>
      </w:r>
    </w:p>
    <w:p w14:paraId="203082B6" w14:textId="77777777" w:rsidR="00173A49" w:rsidRDefault="00173A49" w:rsidP="00173A49">
      <w:pPr>
        <w:pStyle w:val="Code-2"/>
      </w:pPr>
      <w:r>
        <w:t xml:space="preserve">            public </w:t>
      </w:r>
      <w:proofErr w:type="spellStart"/>
      <w:r>
        <w:t>void</w:t>
      </w:r>
      <w:proofErr w:type="spellEnd"/>
      <w:r>
        <w:t xml:space="preserve"> </w:t>
      </w:r>
      <w:proofErr w:type="spellStart"/>
      <w:r>
        <w:t>mouseEntered</w:t>
      </w:r>
      <w:proofErr w:type="spellEnd"/>
      <w:r>
        <w:t>(</w:t>
      </w:r>
      <w:proofErr w:type="spellStart"/>
      <w:r>
        <w:t>MouseEvent</w:t>
      </w:r>
      <w:proofErr w:type="spellEnd"/>
      <w:r>
        <w:t xml:space="preserve"> e) {</w:t>
      </w:r>
    </w:p>
    <w:p w14:paraId="001330FA" w14:textId="77777777" w:rsidR="00173A49" w:rsidRDefault="00173A49" w:rsidP="00173A49">
      <w:pPr>
        <w:pStyle w:val="Code-2"/>
      </w:pPr>
      <w:r>
        <w:t xml:space="preserve">            </w:t>
      </w:r>
      <w:r>
        <w:tab/>
        <w:t>// Changer l'image de fond lorsque la souris rentre dans le bouton</w:t>
      </w:r>
    </w:p>
    <w:p w14:paraId="7B4A846A" w14:textId="77777777" w:rsidR="00173A49" w:rsidRDefault="00173A49" w:rsidP="00173A49">
      <w:pPr>
        <w:pStyle w:val="Code-2"/>
      </w:pPr>
      <w:r>
        <w:t xml:space="preserve">            </w:t>
      </w:r>
      <w:r>
        <w:tab/>
      </w:r>
      <w:proofErr w:type="spellStart"/>
      <w:r>
        <w:t>InputStream</w:t>
      </w:r>
      <w:proofErr w:type="spellEnd"/>
      <w:r>
        <w:t xml:space="preserve"> input = </w:t>
      </w:r>
      <w:proofErr w:type="spellStart"/>
      <w:r>
        <w:t>getClass</w:t>
      </w:r>
      <w:proofErr w:type="spellEnd"/>
      <w:r>
        <w:t>().</w:t>
      </w:r>
      <w:proofErr w:type="spellStart"/>
      <w:r>
        <w:t>getClassLoader</w:t>
      </w:r>
      <w:proofErr w:type="spellEnd"/>
      <w:r>
        <w:t>().</w:t>
      </w:r>
      <w:proofErr w:type="spellStart"/>
      <w:r>
        <w:t>getResourceAsStream</w:t>
      </w:r>
      <w:proofErr w:type="spellEnd"/>
      <w:r>
        <w:t>(b);</w:t>
      </w:r>
    </w:p>
    <w:p w14:paraId="74C6CD0B" w14:textId="77777777" w:rsidR="00173A49" w:rsidRDefault="00173A49" w:rsidP="00173A49">
      <w:pPr>
        <w:pStyle w:val="Code-2"/>
      </w:pPr>
      <w:r>
        <w:t xml:space="preserve">        </w:t>
      </w:r>
      <w:r>
        <w:tab/>
      </w:r>
      <w:r>
        <w:tab/>
      </w:r>
    </w:p>
    <w:p w14:paraId="09B51443" w14:textId="77777777" w:rsidR="00173A49" w:rsidRDefault="00173A49" w:rsidP="00173A49">
      <w:pPr>
        <w:pStyle w:val="Code-2"/>
      </w:pPr>
      <w:r>
        <w:t xml:space="preserve">        </w:t>
      </w:r>
      <w:r>
        <w:tab/>
      </w:r>
      <w:r>
        <w:tab/>
      </w:r>
      <w:proofErr w:type="spellStart"/>
      <w:r>
        <w:t>try</w:t>
      </w:r>
      <w:proofErr w:type="spellEnd"/>
      <w:r>
        <w:t xml:space="preserve"> {</w:t>
      </w:r>
    </w:p>
    <w:p w14:paraId="02D70C29" w14:textId="77777777" w:rsidR="00173A49" w:rsidRDefault="00173A49" w:rsidP="00173A49">
      <w:pPr>
        <w:pStyle w:val="Code-2"/>
      </w:pPr>
      <w:r>
        <w:t xml:space="preserve">        </w:t>
      </w:r>
      <w:r>
        <w:tab/>
      </w:r>
      <w:r>
        <w:tab/>
      </w:r>
      <w:r>
        <w:tab/>
      </w:r>
      <w:proofErr w:type="spellStart"/>
      <w:r>
        <w:t>ImageIcon</w:t>
      </w:r>
      <w:proofErr w:type="spellEnd"/>
      <w:r>
        <w:t xml:space="preserve"> background = new </w:t>
      </w:r>
      <w:proofErr w:type="spellStart"/>
      <w:r>
        <w:t>ImageIcon</w:t>
      </w:r>
      <w:proofErr w:type="spellEnd"/>
      <w:r>
        <w:t>(</w:t>
      </w:r>
      <w:proofErr w:type="spellStart"/>
      <w:r>
        <w:t>ImageIO.read</w:t>
      </w:r>
      <w:proofErr w:type="spellEnd"/>
      <w:r>
        <w:t>(input));</w:t>
      </w:r>
    </w:p>
    <w:p w14:paraId="0EFA2EC1" w14:textId="77777777" w:rsidR="00173A49" w:rsidRDefault="00173A49" w:rsidP="00173A49">
      <w:pPr>
        <w:pStyle w:val="Code-2"/>
      </w:pPr>
      <w:r>
        <w:t xml:space="preserve">                </w:t>
      </w:r>
      <w:r>
        <w:tab/>
        <w:t xml:space="preserve">Image </w:t>
      </w:r>
      <w:proofErr w:type="spellStart"/>
      <w:r>
        <w:t>img</w:t>
      </w:r>
      <w:proofErr w:type="spellEnd"/>
      <w:r>
        <w:t xml:space="preserve"> = </w:t>
      </w:r>
      <w:proofErr w:type="spellStart"/>
      <w:r>
        <w:t>background.getImage</w:t>
      </w:r>
      <w:proofErr w:type="spellEnd"/>
      <w:r>
        <w:t>().</w:t>
      </w:r>
      <w:proofErr w:type="spellStart"/>
      <w:r>
        <w:t>getScaledInstance</w:t>
      </w:r>
      <w:proofErr w:type="spellEnd"/>
      <w:r>
        <w:t>(</w:t>
      </w:r>
      <w:proofErr w:type="spellStart"/>
      <w:r>
        <w:t>getWidth</w:t>
      </w:r>
      <w:proofErr w:type="spellEnd"/>
      <w:r>
        <w:t xml:space="preserve">(), </w:t>
      </w:r>
      <w:proofErr w:type="spellStart"/>
      <w:r>
        <w:t>getHeight</w:t>
      </w:r>
      <w:proofErr w:type="spellEnd"/>
      <w:r>
        <w:t xml:space="preserve">(), </w:t>
      </w:r>
      <w:proofErr w:type="spellStart"/>
      <w:r>
        <w:t>Image.SCALE_SMOOTH</w:t>
      </w:r>
      <w:proofErr w:type="spellEnd"/>
      <w:r>
        <w:t>);</w:t>
      </w:r>
    </w:p>
    <w:p w14:paraId="2EE05BE3" w14:textId="77777777" w:rsidR="00173A49" w:rsidRDefault="00173A49" w:rsidP="00173A49">
      <w:pPr>
        <w:pStyle w:val="Code-2"/>
      </w:pPr>
      <w:r>
        <w:t xml:space="preserve">            </w:t>
      </w:r>
      <w:r>
        <w:tab/>
      </w:r>
      <w:r>
        <w:tab/>
        <w:t xml:space="preserve">background = new </w:t>
      </w:r>
      <w:proofErr w:type="spellStart"/>
      <w:r>
        <w:t>ImageIcon</w:t>
      </w:r>
      <w:proofErr w:type="spellEnd"/>
      <w:r>
        <w:t>(</w:t>
      </w:r>
      <w:proofErr w:type="spellStart"/>
      <w:r>
        <w:t>img</w:t>
      </w:r>
      <w:proofErr w:type="spellEnd"/>
      <w:r>
        <w:t>);</w:t>
      </w:r>
    </w:p>
    <w:p w14:paraId="7031DFAA" w14:textId="77777777" w:rsidR="00173A49" w:rsidRDefault="00173A49" w:rsidP="00173A49">
      <w:pPr>
        <w:pStyle w:val="Code-2"/>
      </w:pPr>
      <w:r>
        <w:t xml:space="preserve">            </w:t>
      </w:r>
      <w:r>
        <w:tab/>
      </w:r>
      <w:r>
        <w:tab/>
      </w:r>
      <w:proofErr w:type="spellStart"/>
      <w:r>
        <w:t>setIcon</w:t>
      </w:r>
      <w:proofErr w:type="spellEnd"/>
      <w:r>
        <w:t>(background);</w:t>
      </w:r>
    </w:p>
    <w:p w14:paraId="445E728C" w14:textId="77777777" w:rsidR="00173A49" w:rsidRDefault="00173A49" w:rsidP="00173A49">
      <w:pPr>
        <w:pStyle w:val="Code-2"/>
      </w:pPr>
      <w:r>
        <w:t xml:space="preserve">            </w:t>
      </w:r>
      <w:r>
        <w:tab/>
      </w:r>
      <w:r>
        <w:tab/>
      </w:r>
      <w:proofErr w:type="spellStart"/>
      <w:r>
        <w:t>setCursor</w:t>
      </w:r>
      <w:proofErr w:type="spellEnd"/>
      <w:r>
        <w:t xml:space="preserve">(new </w:t>
      </w:r>
      <w:proofErr w:type="spellStart"/>
      <w:r>
        <w:t>Cursor</w:t>
      </w:r>
      <w:proofErr w:type="spellEnd"/>
      <w:r>
        <w:t>(</w:t>
      </w:r>
      <w:proofErr w:type="spellStart"/>
      <w:r>
        <w:t>Cursor.HAND_CURSOR</w:t>
      </w:r>
      <w:proofErr w:type="spellEnd"/>
      <w:r>
        <w:t>));</w:t>
      </w:r>
    </w:p>
    <w:p w14:paraId="765D2D03" w14:textId="77777777" w:rsidR="00173A49" w:rsidRDefault="00173A49" w:rsidP="00173A49">
      <w:pPr>
        <w:pStyle w:val="Code-2"/>
      </w:pPr>
      <w:r>
        <w:t xml:space="preserve">        </w:t>
      </w:r>
      <w:r>
        <w:tab/>
      </w:r>
      <w:r>
        <w:tab/>
        <w:t>} catch (</w:t>
      </w:r>
      <w:proofErr w:type="spellStart"/>
      <w:r>
        <w:t>IOException</w:t>
      </w:r>
      <w:proofErr w:type="spellEnd"/>
      <w:r>
        <w:t xml:space="preserve"> e1) {</w:t>
      </w:r>
    </w:p>
    <w:p w14:paraId="6F94C938" w14:textId="77777777" w:rsidR="00173A49" w:rsidRDefault="00173A49" w:rsidP="00173A49">
      <w:pPr>
        <w:pStyle w:val="Code-2"/>
      </w:pPr>
      <w:r>
        <w:t xml:space="preserve">        </w:t>
      </w:r>
      <w:r>
        <w:tab/>
      </w:r>
      <w:r>
        <w:tab/>
      </w:r>
      <w:r>
        <w:tab/>
        <w:t>// TODO Auto-</w:t>
      </w:r>
      <w:proofErr w:type="spellStart"/>
      <w:r>
        <w:t>generated</w:t>
      </w:r>
      <w:proofErr w:type="spellEnd"/>
      <w:r>
        <w:t xml:space="preserve"> catch block</w:t>
      </w:r>
    </w:p>
    <w:p w14:paraId="39F8505F" w14:textId="77777777" w:rsidR="00173A49" w:rsidRDefault="00173A49" w:rsidP="00173A49">
      <w:pPr>
        <w:pStyle w:val="Code-2"/>
      </w:pPr>
      <w:r>
        <w:t xml:space="preserve">        </w:t>
      </w:r>
      <w:r>
        <w:tab/>
      </w:r>
      <w:r>
        <w:tab/>
      </w:r>
      <w:r>
        <w:tab/>
        <w:t>e1.printStackTrace();</w:t>
      </w:r>
    </w:p>
    <w:p w14:paraId="32FDD119" w14:textId="3375A2AD" w:rsidR="00173A49" w:rsidRDefault="00173A49" w:rsidP="00173A49">
      <w:pPr>
        <w:pStyle w:val="Code-2"/>
      </w:pPr>
      <w:r>
        <w:t xml:space="preserve">        </w:t>
      </w:r>
      <w:r>
        <w:tab/>
      </w:r>
      <w:r>
        <w:tab/>
        <w:t xml:space="preserve">}               </w:t>
      </w:r>
    </w:p>
    <w:p w14:paraId="4E4B724A" w14:textId="77777777" w:rsidR="00173A49" w:rsidRDefault="00173A49" w:rsidP="00173A49">
      <w:pPr>
        <w:pStyle w:val="Code-2"/>
      </w:pPr>
      <w:r>
        <w:t xml:space="preserve">            }</w:t>
      </w:r>
    </w:p>
    <w:p w14:paraId="3F6C624A" w14:textId="77777777" w:rsidR="00173A49" w:rsidRDefault="00173A49" w:rsidP="00173A49">
      <w:pPr>
        <w:pStyle w:val="Code-2"/>
      </w:pPr>
      <w:r>
        <w:t xml:space="preserve">            public </w:t>
      </w:r>
      <w:proofErr w:type="spellStart"/>
      <w:r>
        <w:t>void</w:t>
      </w:r>
      <w:proofErr w:type="spellEnd"/>
      <w:r>
        <w:t xml:space="preserve"> </w:t>
      </w:r>
      <w:proofErr w:type="spellStart"/>
      <w:r>
        <w:t>mouseExited</w:t>
      </w:r>
      <w:proofErr w:type="spellEnd"/>
      <w:r>
        <w:t>(</w:t>
      </w:r>
      <w:proofErr w:type="spellStart"/>
      <w:r>
        <w:t>MouseEvent</w:t>
      </w:r>
      <w:proofErr w:type="spellEnd"/>
      <w:r>
        <w:t xml:space="preserve"> e) {</w:t>
      </w:r>
    </w:p>
    <w:p w14:paraId="3C038FD1" w14:textId="77777777" w:rsidR="00173A49" w:rsidRDefault="00173A49" w:rsidP="00173A49">
      <w:pPr>
        <w:pStyle w:val="Code-2"/>
      </w:pPr>
      <w:r>
        <w:t xml:space="preserve">                // Changer l'image de fond lorsque la souris sort du bouton</w:t>
      </w:r>
    </w:p>
    <w:p w14:paraId="6FB12415" w14:textId="77777777" w:rsidR="00173A49" w:rsidRDefault="00173A49" w:rsidP="00173A49">
      <w:pPr>
        <w:pStyle w:val="Code-2"/>
      </w:pPr>
      <w:r>
        <w:t xml:space="preserve">                </w:t>
      </w:r>
      <w:proofErr w:type="spellStart"/>
      <w:r>
        <w:t>setIcon</w:t>
      </w:r>
      <w:proofErr w:type="spellEnd"/>
      <w:r>
        <w:t>(</w:t>
      </w:r>
      <w:proofErr w:type="spellStart"/>
      <w:r>
        <w:t>backgroundImage</w:t>
      </w:r>
      <w:proofErr w:type="spellEnd"/>
      <w:r>
        <w:t>);</w:t>
      </w:r>
    </w:p>
    <w:p w14:paraId="79C22DB1" w14:textId="77777777" w:rsidR="00173A49" w:rsidRPr="007A7E5B" w:rsidRDefault="00173A49" w:rsidP="00173A49">
      <w:pPr>
        <w:pStyle w:val="Code-2"/>
      </w:pPr>
      <w:r w:rsidRPr="007A7E5B">
        <w:t xml:space="preserve">                </w:t>
      </w:r>
      <w:proofErr w:type="spellStart"/>
      <w:r w:rsidRPr="007A7E5B">
        <w:t>setCursor</w:t>
      </w:r>
      <w:proofErr w:type="spellEnd"/>
      <w:r w:rsidRPr="007A7E5B">
        <w:t xml:space="preserve">(new </w:t>
      </w:r>
      <w:proofErr w:type="spellStart"/>
      <w:r w:rsidRPr="007A7E5B">
        <w:t>Cursor</w:t>
      </w:r>
      <w:proofErr w:type="spellEnd"/>
      <w:r w:rsidRPr="007A7E5B">
        <w:t>(</w:t>
      </w:r>
      <w:proofErr w:type="spellStart"/>
      <w:r w:rsidRPr="007A7E5B">
        <w:t>Cursor.HAND_CURSOR</w:t>
      </w:r>
      <w:proofErr w:type="spellEnd"/>
      <w:r w:rsidRPr="007A7E5B">
        <w:t>));</w:t>
      </w:r>
    </w:p>
    <w:p w14:paraId="295FC714" w14:textId="77777777" w:rsidR="00173A49" w:rsidRPr="007A7E5B" w:rsidRDefault="00173A49" w:rsidP="00173A49">
      <w:pPr>
        <w:pStyle w:val="Code-2"/>
      </w:pPr>
      <w:r w:rsidRPr="007A7E5B">
        <w:t xml:space="preserve">            }</w:t>
      </w:r>
    </w:p>
    <w:p w14:paraId="663D6F2D" w14:textId="69FCE74F" w:rsidR="00173A49" w:rsidRPr="007A7E5B" w:rsidRDefault="00173A49" w:rsidP="00173A49">
      <w:pPr>
        <w:pStyle w:val="Code-2"/>
      </w:pPr>
      <w:r w:rsidRPr="007A7E5B">
        <w:t xml:space="preserve">        });</w:t>
      </w:r>
    </w:p>
    <w:p w14:paraId="2642A6EE" w14:textId="42815BDE" w:rsidR="00173A49" w:rsidRPr="007A7E5B" w:rsidRDefault="00173A49" w:rsidP="00173A49">
      <w:pPr>
        <w:pStyle w:val="Code-2"/>
      </w:pPr>
      <w:r w:rsidRPr="007A7E5B">
        <w:t>[…]</w:t>
      </w:r>
    </w:p>
    <w:p w14:paraId="07F8BE64" w14:textId="36279C20" w:rsidR="00173A49" w:rsidRPr="007A7E5B" w:rsidRDefault="00173A49" w:rsidP="00173A49"/>
    <w:p w14:paraId="289D55A9" w14:textId="11A5026E" w:rsidR="007A7E5B" w:rsidRDefault="007A7E5B" w:rsidP="00173A49">
      <w:r w:rsidRPr="007A7E5B">
        <w:t>Pour a</w:t>
      </w:r>
      <w:r>
        <w:t xml:space="preserve">jouter un bouton, il faut donc instancier un </w:t>
      </w:r>
      <w:proofErr w:type="spellStart"/>
      <w:r w:rsidRPr="007A7E5B">
        <w:rPr>
          <w:rStyle w:val="Code-2Car"/>
        </w:rPr>
        <w:t>ButtonDisplay</w:t>
      </w:r>
      <w:proofErr w:type="spellEnd"/>
      <w:r>
        <w:t xml:space="preserve"> en passant comme paramètre, ses dimension, ses cordonnes ainsi que les chemins des deux images devant être affichées.</w:t>
      </w:r>
    </w:p>
    <w:p w14:paraId="025AF79A" w14:textId="76D986EA" w:rsidR="007A7E5B" w:rsidRDefault="007A7E5B" w:rsidP="00173A49"/>
    <w:p w14:paraId="6B7C0189" w14:textId="77777777" w:rsidR="007A7E5B" w:rsidRDefault="007A7E5B" w:rsidP="007A7E5B">
      <w:pPr>
        <w:pStyle w:val="Code-2"/>
      </w:pPr>
      <w:r>
        <w:lastRenderedPageBreak/>
        <w:tab/>
      </w:r>
      <w:r>
        <w:tab/>
      </w:r>
      <w:proofErr w:type="spellStart"/>
      <w:r>
        <w:t>ButtonDisplay</w:t>
      </w:r>
      <w:proofErr w:type="spellEnd"/>
      <w:r>
        <w:t xml:space="preserve"> </w:t>
      </w:r>
      <w:proofErr w:type="spellStart"/>
      <w:r>
        <w:t>btnLogin</w:t>
      </w:r>
      <w:proofErr w:type="spellEnd"/>
      <w:r>
        <w:t xml:space="preserve"> = new </w:t>
      </w:r>
      <w:proofErr w:type="spellStart"/>
      <w:r>
        <w:t>ButtonDisplay</w:t>
      </w:r>
      <w:proofErr w:type="spellEnd"/>
      <w:r>
        <w:t>(50, 450, 250, 50, "</w:t>
      </w:r>
      <w:proofErr w:type="spellStart"/>
      <w:r>
        <w:t>img</w:t>
      </w:r>
      <w:proofErr w:type="spellEnd"/>
      <w:r>
        <w:t>/</w:t>
      </w:r>
      <w:proofErr w:type="spellStart"/>
      <w:r>
        <w:t>PnlLogin</w:t>
      </w:r>
      <w:proofErr w:type="spellEnd"/>
      <w:r>
        <w:t>/connexion_eteint.png",</w:t>
      </w:r>
    </w:p>
    <w:p w14:paraId="1219B327" w14:textId="0F53CEDF" w:rsidR="007A7E5B" w:rsidRPr="007A7E5B" w:rsidRDefault="007A7E5B" w:rsidP="007A7E5B">
      <w:pPr>
        <w:pStyle w:val="Code-2"/>
      </w:pPr>
      <w:r>
        <w:tab/>
      </w:r>
      <w:r>
        <w:tab/>
      </w:r>
      <w:r>
        <w:tab/>
      </w:r>
      <w:r>
        <w:tab/>
        <w:t>"</w:t>
      </w:r>
      <w:proofErr w:type="spellStart"/>
      <w:r>
        <w:t>img</w:t>
      </w:r>
      <w:proofErr w:type="spellEnd"/>
      <w:r>
        <w:t>/</w:t>
      </w:r>
      <w:proofErr w:type="spellStart"/>
      <w:r>
        <w:t>PnlLogin</w:t>
      </w:r>
      <w:proofErr w:type="spellEnd"/>
      <w:r>
        <w:t>/connexion_allume.png");</w:t>
      </w:r>
    </w:p>
    <w:p w14:paraId="18AE8830" w14:textId="45FDD0A6" w:rsidR="007A7E5B" w:rsidRDefault="007A7E5B" w:rsidP="00173A49"/>
    <w:p w14:paraId="353A3F35" w14:textId="5C688898" w:rsidR="007A7E5B" w:rsidRDefault="007A7E5B" w:rsidP="00173A49">
      <w:r>
        <w:t>Le résultat du bouton est présenté ci-dessous :</w:t>
      </w:r>
    </w:p>
    <w:p w14:paraId="314D0EAE" w14:textId="7438EC6B" w:rsidR="007A7E5B" w:rsidRDefault="007A7E5B" w:rsidP="00173A49"/>
    <w:p w14:paraId="46D2C273" w14:textId="487D5FC0" w:rsidR="007A7E5B" w:rsidRDefault="007A7E5B" w:rsidP="007A7E5B">
      <w:pPr>
        <w:jc w:val="center"/>
      </w:pPr>
      <w:r>
        <w:rPr>
          <w:noProof/>
        </w:rPr>
        <w:drawing>
          <wp:inline distT="0" distB="0" distL="0" distR="0" wp14:anchorId="4AC85273" wp14:editId="7864428B">
            <wp:extent cx="2855343" cy="827636"/>
            <wp:effectExtent l="0" t="0" r="2540" b="0"/>
            <wp:docPr id="713627910"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27910" name="Image 1" descr="Une image contenant logo&#10;&#10;Description générée automatiquement"/>
                    <pic:cNvPicPr/>
                  </pic:nvPicPr>
                  <pic:blipFill>
                    <a:blip r:embed="rId20"/>
                    <a:stretch>
                      <a:fillRect/>
                    </a:stretch>
                  </pic:blipFill>
                  <pic:spPr>
                    <a:xfrm>
                      <a:off x="0" y="0"/>
                      <a:ext cx="2865057" cy="830452"/>
                    </a:xfrm>
                    <a:prstGeom prst="rect">
                      <a:avLst/>
                    </a:prstGeom>
                  </pic:spPr>
                </pic:pic>
              </a:graphicData>
            </a:graphic>
          </wp:inline>
        </w:drawing>
      </w:r>
    </w:p>
    <w:p w14:paraId="0CCF1DA6" w14:textId="77777777" w:rsidR="007A7E5B" w:rsidRDefault="007A7E5B" w:rsidP="007A7E5B">
      <w:pPr>
        <w:jc w:val="center"/>
      </w:pPr>
    </w:p>
    <w:p w14:paraId="3EE4D4FE" w14:textId="6F12D6B0" w:rsidR="007A7E5B" w:rsidRDefault="007A7E5B" w:rsidP="007A7E5B">
      <w:pPr>
        <w:pStyle w:val="Lgende"/>
        <w:jc w:val="center"/>
      </w:pPr>
      <w:bookmarkStart w:id="27" w:name="_Toc133046423"/>
      <w:r>
        <w:t xml:space="preserve">Figure </w:t>
      </w:r>
      <w:fldSimple w:instr=" SEQ Figure \* ARABIC ">
        <w:r w:rsidR="00825AA1">
          <w:rPr>
            <w:noProof/>
          </w:rPr>
          <w:t>9</w:t>
        </w:r>
      </w:fldSimple>
      <w:r>
        <w:t xml:space="preserve"> : Affichage d'un bouton lorsque la souris n'est pas dessus</w:t>
      </w:r>
      <w:bookmarkEnd w:id="27"/>
    </w:p>
    <w:p w14:paraId="0039EDE2" w14:textId="77777777" w:rsidR="007A7E5B" w:rsidRPr="007A7E5B" w:rsidRDefault="007A7E5B" w:rsidP="007A7E5B"/>
    <w:p w14:paraId="3A2AA681" w14:textId="2607332B" w:rsidR="007A7E5B" w:rsidRDefault="007A7E5B" w:rsidP="00173A49"/>
    <w:p w14:paraId="7D42D21F" w14:textId="7D2EBB4C" w:rsidR="007A7E5B" w:rsidRDefault="007A7E5B" w:rsidP="007A7E5B">
      <w:pPr>
        <w:jc w:val="center"/>
      </w:pPr>
      <w:r>
        <w:rPr>
          <w:noProof/>
        </w:rPr>
        <w:drawing>
          <wp:inline distT="0" distB="0" distL="0" distR="0" wp14:anchorId="391046D6" wp14:editId="407A63FF">
            <wp:extent cx="2724150" cy="619125"/>
            <wp:effectExtent l="0" t="0" r="0" b="9525"/>
            <wp:docPr id="2102899867" name="Image 1" descr="Une image contenant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9867" name="Image 1" descr="Une image contenant texte, logo&#10;&#10;Description générée automatiquement"/>
                    <pic:cNvPicPr/>
                  </pic:nvPicPr>
                  <pic:blipFill>
                    <a:blip r:embed="rId21"/>
                    <a:stretch>
                      <a:fillRect/>
                    </a:stretch>
                  </pic:blipFill>
                  <pic:spPr>
                    <a:xfrm>
                      <a:off x="0" y="0"/>
                      <a:ext cx="2724150" cy="619125"/>
                    </a:xfrm>
                    <a:prstGeom prst="rect">
                      <a:avLst/>
                    </a:prstGeom>
                  </pic:spPr>
                </pic:pic>
              </a:graphicData>
            </a:graphic>
          </wp:inline>
        </w:drawing>
      </w:r>
    </w:p>
    <w:p w14:paraId="04D44135" w14:textId="77777777" w:rsidR="007A7E5B" w:rsidRDefault="007A7E5B" w:rsidP="007A7E5B">
      <w:pPr>
        <w:jc w:val="center"/>
      </w:pPr>
    </w:p>
    <w:p w14:paraId="30B97ADF" w14:textId="077FA515" w:rsidR="007A7E5B" w:rsidRDefault="007A7E5B" w:rsidP="007A7E5B">
      <w:pPr>
        <w:pStyle w:val="Lgende"/>
        <w:jc w:val="center"/>
      </w:pPr>
      <w:bookmarkStart w:id="28" w:name="_Toc133046424"/>
      <w:r>
        <w:t xml:space="preserve">Figure </w:t>
      </w:r>
      <w:fldSimple w:instr=" SEQ Figure \* ARABIC ">
        <w:r w:rsidR="00825AA1">
          <w:rPr>
            <w:noProof/>
          </w:rPr>
          <w:t>10</w:t>
        </w:r>
      </w:fldSimple>
      <w:r>
        <w:t xml:space="preserve"> : </w:t>
      </w:r>
      <w:r w:rsidRPr="00C928FC">
        <w:t xml:space="preserve">Affichage d'un bouton lorsque la souris </w:t>
      </w:r>
      <w:r>
        <w:t xml:space="preserve">passe </w:t>
      </w:r>
      <w:r w:rsidRPr="00C928FC">
        <w:t>dessus</w:t>
      </w:r>
      <w:bookmarkEnd w:id="28"/>
    </w:p>
    <w:p w14:paraId="6E6223A1" w14:textId="77777777" w:rsidR="007A7E5B" w:rsidRPr="007A7E5B" w:rsidRDefault="007A7E5B" w:rsidP="00173A49"/>
    <w:p w14:paraId="1E7AAAA5" w14:textId="77777777" w:rsidR="003D7406" w:rsidRPr="007A7E5B" w:rsidRDefault="005E7BD2" w:rsidP="005E7BD2">
      <w:pPr>
        <w:pStyle w:val="Titre3"/>
      </w:pPr>
      <w:bookmarkStart w:id="29" w:name="_Toc133046396"/>
      <w:r w:rsidRPr="007A7E5B">
        <w:t xml:space="preserve">Les boutons radio pour la </w:t>
      </w:r>
      <w:r w:rsidR="00B44B65" w:rsidRPr="007A7E5B">
        <w:t>sélection de la réponse</w:t>
      </w:r>
      <w:r w:rsidR="00B2169A" w:rsidRPr="007A7E5B">
        <w:rPr>
          <w:rStyle w:val="Appelnotedebasdep"/>
        </w:rPr>
        <w:footnoteReference w:id="12"/>
      </w:r>
      <w:bookmarkEnd w:id="29"/>
    </w:p>
    <w:p w14:paraId="62F13303" w14:textId="77777777" w:rsidR="00780CC6" w:rsidRPr="007A7E5B" w:rsidRDefault="00780CC6" w:rsidP="00780CC6">
      <w:r w:rsidRPr="007A7E5B">
        <w:t xml:space="preserve">L'utilisateur peut choisir </w:t>
      </w:r>
      <w:r w:rsidR="00B44B65" w:rsidRPr="007A7E5B">
        <w:t>la réponse à une question</w:t>
      </w:r>
      <w:r w:rsidRPr="007A7E5B">
        <w:t xml:space="preserve"> grâce à </w:t>
      </w:r>
      <w:r w:rsidR="00B44B65" w:rsidRPr="007A7E5B">
        <w:t>quatre</w:t>
      </w:r>
      <w:r w:rsidRPr="007A7E5B">
        <w:t xml:space="preserve"> boutons radio disposé</w:t>
      </w:r>
      <w:r w:rsidR="00FA03D5" w:rsidRPr="007A7E5B">
        <w:t>s</w:t>
      </w:r>
      <w:r w:rsidRPr="007A7E5B">
        <w:t xml:space="preserve"> dans le </w:t>
      </w:r>
      <w:proofErr w:type="spellStart"/>
      <w:r w:rsidRPr="007A7E5B">
        <w:t>JPanel</w:t>
      </w:r>
      <w:proofErr w:type="spellEnd"/>
      <w:r w:rsidRPr="007A7E5B">
        <w:t xml:space="preserve"> qui regroupe</w:t>
      </w:r>
      <w:r w:rsidR="00133400" w:rsidRPr="007A7E5B">
        <w:t xml:space="preserve"> toutes les réponses à une question</w:t>
      </w:r>
      <w:r w:rsidRPr="007A7E5B">
        <w:t>.</w:t>
      </w:r>
    </w:p>
    <w:p w14:paraId="5A3EE756" w14:textId="77777777" w:rsidR="00780CC6" w:rsidRPr="007A7E5B" w:rsidRDefault="00780CC6" w:rsidP="00780CC6"/>
    <w:p w14:paraId="3A3DA1A3" w14:textId="77777777" w:rsidR="00780CC6" w:rsidRDefault="00780CC6" w:rsidP="00780CC6">
      <w:r w:rsidRPr="007A7E5B">
        <w:t>Déclaration</w:t>
      </w:r>
      <w:r>
        <w:t xml:space="preserve"> du </w:t>
      </w:r>
      <w:proofErr w:type="spellStart"/>
      <w:r>
        <w:t>JPanel</w:t>
      </w:r>
      <w:proofErr w:type="spellEnd"/>
      <w:r>
        <w:t xml:space="preserve"> et des boutons radio : </w:t>
      </w:r>
    </w:p>
    <w:p w14:paraId="696ECA6C" w14:textId="77777777" w:rsidR="00FA03D5" w:rsidRDefault="00FA03D5" w:rsidP="00780CC6"/>
    <w:p w14:paraId="5A5873C4" w14:textId="77777777" w:rsidR="00FA03D5" w:rsidRDefault="00FA03D5" w:rsidP="00780CC6"/>
    <w:p w14:paraId="0E5DFA93" w14:textId="77777777" w:rsidR="00FA03D5" w:rsidRDefault="00FA03D5" w:rsidP="00FA03D5">
      <w:pPr>
        <w:pStyle w:val="Code-2"/>
        <w:rPr>
          <w:rFonts w:eastAsia="Perpetua"/>
          <w:lang w:eastAsia="fr-FR"/>
        </w:rPr>
      </w:pPr>
      <w:r>
        <w:rPr>
          <w:rFonts w:eastAsia="Perpetua"/>
          <w:color w:val="000000"/>
          <w:lang w:eastAsia="fr-FR"/>
        </w:rPr>
        <w:tab/>
      </w:r>
      <w:r>
        <w:rPr>
          <w:rFonts w:eastAsia="Perpetua"/>
          <w:color w:val="000000"/>
          <w:lang w:eastAsia="fr-FR"/>
        </w:rPr>
        <w:tab/>
      </w:r>
      <w:r>
        <w:rPr>
          <w:rFonts w:eastAsia="Perpetua"/>
          <w:lang w:eastAsia="fr-FR"/>
        </w:rPr>
        <w:t>// D</w:t>
      </w:r>
      <w:r>
        <w:rPr>
          <w:rFonts w:ascii="Tahoma" w:eastAsia="Perpetua" w:hAnsi="Tahoma" w:cs="Tahoma"/>
          <w:lang w:eastAsia="fr-FR"/>
        </w:rPr>
        <w:t>é</w:t>
      </w:r>
      <w:r>
        <w:rPr>
          <w:rFonts w:eastAsia="Perpetua"/>
          <w:u w:val="single"/>
          <w:lang w:eastAsia="fr-FR"/>
        </w:rPr>
        <w:t>finit</w:t>
      </w:r>
      <w:r>
        <w:rPr>
          <w:rFonts w:eastAsia="Perpetua"/>
          <w:lang w:eastAsia="fr-FR"/>
        </w:rPr>
        <w:t xml:space="preserve"> </w:t>
      </w:r>
      <w:r>
        <w:rPr>
          <w:rFonts w:eastAsia="Perpetua"/>
          <w:u w:val="single"/>
          <w:lang w:eastAsia="fr-FR"/>
        </w:rPr>
        <w:t>le</w:t>
      </w:r>
      <w:r>
        <w:rPr>
          <w:rFonts w:eastAsia="Perpetua"/>
          <w:lang w:eastAsia="fr-FR"/>
        </w:rPr>
        <w:t xml:space="preserve"> </w:t>
      </w:r>
      <w:proofErr w:type="spellStart"/>
      <w:r>
        <w:rPr>
          <w:rFonts w:eastAsia="Perpetua"/>
          <w:lang w:eastAsia="fr-FR"/>
        </w:rPr>
        <w:t>JPanel</w:t>
      </w:r>
      <w:proofErr w:type="spellEnd"/>
      <w:r>
        <w:rPr>
          <w:rFonts w:eastAsia="Perpetua"/>
          <w:lang w:eastAsia="fr-FR"/>
        </w:rPr>
        <w:t xml:space="preserve"> </w:t>
      </w:r>
      <w:r>
        <w:rPr>
          <w:rFonts w:eastAsia="Perpetua"/>
          <w:u w:val="single"/>
          <w:lang w:eastAsia="fr-FR"/>
        </w:rPr>
        <w:t>de</w:t>
      </w:r>
      <w:r>
        <w:rPr>
          <w:rFonts w:eastAsia="Perpetua"/>
          <w:lang w:eastAsia="fr-FR"/>
        </w:rPr>
        <w:t xml:space="preserve"> l'affichage </w:t>
      </w:r>
      <w:r>
        <w:rPr>
          <w:rFonts w:eastAsia="Perpetua"/>
          <w:u w:val="single"/>
          <w:lang w:eastAsia="fr-FR"/>
        </w:rPr>
        <w:t>des</w:t>
      </w:r>
      <w:r>
        <w:rPr>
          <w:rFonts w:eastAsia="Perpetua"/>
          <w:lang w:eastAsia="fr-FR"/>
        </w:rPr>
        <w:t xml:space="preserve"> questions</w:t>
      </w:r>
    </w:p>
    <w:p w14:paraId="4662A11C" w14:textId="77777777" w:rsidR="00FA03D5" w:rsidRPr="00A3312E" w:rsidRDefault="00FA03D5" w:rsidP="00FA03D5">
      <w:pPr>
        <w:pStyle w:val="Code-2"/>
        <w:rPr>
          <w:rFonts w:eastAsia="Perpetua"/>
          <w:lang w:val="en-US" w:eastAsia="fr-FR"/>
        </w:rPr>
      </w:pPr>
      <w:r>
        <w:rPr>
          <w:rFonts w:eastAsia="Perpetua"/>
          <w:color w:val="000000"/>
          <w:lang w:eastAsia="fr-FR"/>
        </w:rPr>
        <w:tab/>
      </w:r>
      <w:r>
        <w:rPr>
          <w:rFonts w:eastAsia="Perpetua"/>
          <w:color w:val="000000"/>
          <w:lang w:eastAsia="fr-FR"/>
        </w:rPr>
        <w:tab/>
      </w:r>
      <w:proofErr w:type="spellStart"/>
      <w:r w:rsidRPr="00A3312E">
        <w:rPr>
          <w:rFonts w:eastAsia="Perpetua"/>
          <w:color w:val="0000C0"/>
          <w:shd w:val="clear" w:color="auto" w:fill="FFFDD0"/>
          <w:lang w:val="en-US" w:eastAsia="fr-FR"/>
        </w:rPr>
        <w:t>pnlDisplayQuiz</w:t>
      </w:r>
      <w:proofErr w:type="spellEnd"/>
      <w:r w:rsidRPr="00A3312E">
        <w:rPr>
          <w:rFonts w:eastAsia="Perpetua"/>
          <w:color w:val="000000"/>
          <w:lang w:val="en-US" w:eastAsia="fr-FR"/>
        </w:rPr>
        <w:t xml:space="preserve"> = </w:t>
      </w:r>
      <w:r w:rsidRPr="00A3312E">
        <w:rPr>
          <w:rFonts w:eastAsia="Perpetua"/>
          <w:b/>
          <w:bCs/>
          <w:color w:val="7F0055"/>
          <w:lang w:val="en-US" w:eastAsia="fr-FR"/>
        </w:rPr>
        <w:t>new</w:t>
      </w:r>
      <w:r w:rsidRPr="00A3312E">
        <w:rPr>
          <w:rFonts w:eastAsia="Perpetua"/>
          <w:color w:val="000000"/>
          <w:lang w:val="en-US" w:eastAsia="fr-FR"/>
        </w:rPr>
        <w:t xml:space="preserve"> </w:t>
      </w:r>
      <w:proofErr w:type="spellStart"/>
      <w:proofErr w:type="gramStart"/>
      <w:r w:rsidRPr="00A3312E">
        <w:rPr>
          <w:rFonts w:eastAsia="Perpetua"/>
          <w:color w:val="000000"/>
          <w:lang w:val="en-US" w:eastAsia="fr-FR"/>
        </w:rPr>
        <w:t>JPanel</w:t>
      </w:r>
      <w:proofErr w:type="spellEnd"/>
      <w:r w:rsidRPr="00A3312E">
        <w:rPr>
          <w:rFonts w:eastAsia="Perpetua"/>
          <w:color w:val="000000"/>
          <w:lang w:val="en-US" w:eastAsia="fr-FR"/>
        </w:rPr>
        <w:t>(</w:t>
      </w:r>
      <w:proofErr w:type="gramEnd"/>
      <w:r w:rsidRPr="00A3312E">
        <w:rPr>
          <w:rFonts w:eastAsia="Perpetua"/>
          <w:color w:val="000000"/>
          <w:lang w:val="en-US" w:eastAsia="fr-FR"/>
        </w:rPr>
        <w:t>);</w:t>
      </w:r>
    </w:p>
    <w:p w14:paraId="50CB827E" w14:textId="77777777" w:rsidR="00FA03D5" w:rsidRPr="00A3312E" w:rsidRDefault="00FA03D5" w:rsidP="00FA03D5">
      <w:pPr>
        <w:pStyle w:val="Code-2"/>
        <w:rPr>
          <w:rFonts w:eastAsia="Perpetua"/>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color w:val="0000C0"/>
          <w:shd w:val="clear" w:color="auto" w:fill="FFFDD0"/>
          <w:lang w:val="en-US" w:eastAsia="fr-FR"/>
        </w:rPr>
        <w:t>pnlDisplayQuiz</w:t>
      </w:r>
      <w:r w:rsidRPr="00A3312E">
        <w:rPr>
          <w:rFonts w:eastAsia="Perpetua"/>
          <w:color w:val="000000"/>
          <w:lang w:val="en-US" w:eastAsia="fr-FR"/>
        </w:rPr>
        <w:t>.setBounds</w:t>
      </w:r>
      <w:proofErr w:type="spellEnd"/>
      <w:r w:rsidRPr="00A3312E">
        <w:rPr>
          <w:rFonts w:eastAsia="Perpetua"/>
          <w:color w:val="000000"/>
          <w:lang w:val="en-US" w:eastAsia="fr-FR"/>
        </w:rPr>
        <w:t>(10, 10, 678, 453</w:t>
      </w:r>
      <w:proofErr w:type="gramStart"/>
      <w:r w:rsidRPr="00A3312E">
        <w:rPr>
          <w:rFonts w:eastAsia="Perpetua"/>
          <w:color w:val="000000"/>
          <w:lang w:val="en-US" w:eastAsia="fr-FR"/>
        </w:rPr>
        <w:t>);</w:t>
      </w:r>
      <w:proofErr w:type="gramEnd"/>
    </w:p>
    <w:p w14:paraId="2A59F504" w14:textId="77777777" w:rsidR="00FA03D5" w:rsidRPr="00A3312E" w:rsidRDefault="00FA03D5" w:rsidP="00FA03D5">
      <w:pPr>
        <w:pStyle w:val="Code-2"/>
        <w:rPr>
          <w:rFonts w:eastAsia="Perpetua"/>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color w:val="0000C0"/>
          <w:shd w:val="clear" w:color="auto" w:fill="FFFDD0"/>
          <w:lang w:val="en-US" w:eastAsia="fr-FR"/>
        </w:rPr>
        <w:t>pnlDisplayQuiz</w:t>
      </w:r>
      <w:r w:rsidRPr="00A3312E">
        <w:rPr>
          <w:rFonts w:eastAsia="Perpetua"/>
          <w:color w:val="000000"/>
          <w:lang w:val="en-US" w:eastAsia="fr-FR"/>
        </w:rPr>
        <w:t>.setLayout</w:t>
      </w:r>
      <w:proofErr w:type="spellEnd"/>
      <w:r w:rsidRPr="00A3312E">
        <w:rPr>
          <w:rFonts w:eastAsia="Perpetua"/>
          <w:color w:val="000000"/>
          <w:lang w:val="en-US" w:eastAsia="fr-FR"/>
        </w:rPr>
        <w:t>(</w:t>
      </w:r>
      <w:r w:rsidRPr="00A3312E">
        <w:rPr>
          <w:rFonts w:eastAsia="Perpetua"/>
          <w:b/>
          <w:bCs/>
          <w:color w:val="7F0055"/>
          <w:lang w:val="en-US" w:eastAsia="fr-FR"/>
        </w:rPr>
        <w:t>null</w:t>
      </w:r>
      <w:proofErr w:type="gramStart"/>
      <w:r w:rsidRPr="00A3312E">
        <w:rPr>
          <w:rFonts w:eastAsia="Perpetua"/>
          <w:color w:val="000000"/>
          <w:lang w:val="en-US" w:eastAsia="fr-FR"/>
        </w:rPr>
        <w:t>);</w:t>
      </w:r>
      <w:proofErr w:type="gramEnd"/>
    </w:p>
    <w:p w14:paraId="58195ABE" w14:textId="77777777" w:rsidR="00FA03D5" w:rsidRPr="00A3312E" w:rsidRDefault="00FA03D5" w:rsidP="00FA03D5">
      <w:pPr>
        <w:pStyle w:val="Code-2"/>
        <w:rPr>
          <w:rFonts w:eastAsia="Perpetua"/>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color w:val="0000C0"/>
          <w:shd w:val="clear" w:color="auto" w:fill="FFFDD0"/>
          <w:lang w:val="en-US" w:eastAsia="fr-FR"/>
        </w:rPr>
        <w:t>pnlDisplayQuiz</w:t>
      </w:r>
      <w:r w:rsidRPr="00A3312E">
        <w:rPr>
          <w:rFonts w:eastAsia="Perpetua"/>
          <w:color w:val="000000"/>
          <w:lang w:val="en-US" w:eastAsia="fr-FR"/>
        </w:rPr>
        <w:t>.setVisible</w:t>
      </w:r>
      <w:proofErr w:type="spellEnd"/>
      <w:r w:rsidRPr="00A3312E">
        <w:rPr>
          <w:rFonts w:eastAsia="Perpetua"/>
          <w:color w:val="000000"/>
          <w:lang w:val="en-US" w:eastAsia="fr-FR"/>
        </w:rPr>
        <w:t>(</w:t>
      </w:r>
      <w:r w:rsidRPr="00A3312E">
        <w:rPr>
          <w:rFonts w:eastAsia="Perpetua"/>
          <w:b/>
          <w:bCs/>
          <w:color w:val="7F0055"/>
          <w:lang w:val="en-US" w:eastAsia="fr-FR"/>
        </w:rPr>
        <w:t>false</w:t>
      </w:r>
      <w:proofErr w:type="gramStart"/>
      <w:r w:rsidRPr="00A3312E">
        <w:rPr>
          <w:rFonts w:eastAsia="Perpetua"/>
          <w:color w:val="000000"/>
          <w:lang w:val="en-US" w:eastAsia="fr-FR"/>
        </w:rPr>
        <w:t>);</w:t>
      </w:r>
      <w:proofErr w:type="gramEnd"/>
    </w:p>
    <w:p w14:paraId="5FBAFF04" w14:textId="77777777" w:rsidR="00FA03D5" w:rsidRPr="00A3312E" w:rsidRDefault="00FA03D5" w:rsidP="00FA03D5">
      <w:pPr>
        <w:pStyle w:val="Code-2"/>
        <w:rPr>
          <w:rFonts w:eastAsia="Perpetua"/>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color w:val="6A3E3E"/>
          <w:lang w:val="en-US" w:eastAsia="fr-FR"/>
        </w:rPr>
        <w:t>pane</w:t>
      </w:r>
      <w:r w:rsidRPr="00A3312E">
        <w:rPr>
          <w:rFonts w:eastAsia="Perpetua"/>
          <w:color w:val="000000"/>
          <w:lang w:val="en-US" w:eastAsia="fr-FR"/>
        </w:rPr>
        <w:t>.add</w:t>
      </w:r>
      <w:proofErr w:type="spellEnd"/>
      <w:r w:rsidRPr="00A3312E">
        <w:rPr>
          <w:rFonts w:eastAsia="Perpetua"/>
          <w:color w:val="000000"/>
          <w:lang w:val="en-US" w:eastAsia="fr-FR"/>
        </w:rPr>
        <w:t>(</w:t>
      </w:r>
      <w:proofErr w:type="spellStart"/>
      <w:r w:rsidRPr="00A3312E">
        <w:rPr>
          <w:rFonts w:eastAsia="Perpetua"/>
          <w:shd w:val="clear" w:color="auto" w:fill="FFFDD0"/>
          <w:lang w:val="en-US" w:eastAsia="fr-FR"/>
        </w:rPr>
        <w:t>pnlDisplayQuiz</w:t>
      </w:r>
      <w:proofErr w:type="spellEnd"/>
      <w:proofErr w:type="gramStart"/>
      <w:r w:rsidRPr="00A3312E">
        <w:rPr>
          <w:rFonts w:eastAsia="Perpetua"/>
          <w:color w:val="000000"/>
          <w:lang w:val="en-US" w:eastAsia="fr-FR"/>
        </w:rPr>
        <w:t>);</w:t>
      </w:r>
      <w:proofErr w:type="gramEnd"/>
    </w:p>
    <w:p w14:paraId="23D62E0C" w14:textId="77777777" w:rsidR="00FA03D5" w:rsidRPr="00A3312E" w:rsidRDefault="00FA03D5" w:rsidP="00FA03D5">
      <w:pPr>
        <w:pStyle w:val="Code-2"/>
        <w:rPr>
          <w:rFonts w:eastAsia="Perpetua"/>
          <w:color w:val="000000"/>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shd w:val="clear" w:color="auto" w:fill="FFFDD0"/>
          <w:lang w:val="en-US" w:eastAsia="fr-FR"/>
        </w:rPr>
        <w:t>pnlDisplayQuiz</w:t>
      </w:r>
      <w:r w:rsidRPr="00A3312E">
        <w:rPr>
          <w:rFonts w:eastAsia="Perpetua"/>
          <w:color w:val="000000"/>
          <w:lang w:val="en-US" w:eastAsia="fr-FR"/>
        </w:rPr>
        <w:t>.setLayout</w:t>
      </w:r>
      <w:proofErr w:type="spellEnd"/>
      <w:r w:rsidRPr="00A3312E">
        <w:rPr>
          <w:rFonts w:eastAsia="Perpetua"/>
          <w:color w:val="000000"/>
          <w:lang w:val="en-US" w:eastAsia="fr-FR"/>
        </w:rPr>
        <w:t>(</w:t>
      </w:r>
      <w:r w:rsidRPr="00A3312E">
        <w:rPr>
          <w:rFonts w:eastAsia="Perpetua"/>
          <w:b/>
          <w:bCs/>
          <w:color w:val="7F0055"/>
          <w:lang w:val="en-US" w:eastAsia="fr-FR"/>
        </w:rPr>
        <w:t>null</w:t>
      </w:r>
      <w:proofErr w:type="gramStart"/>
      <w:r w:rsidRPr="00A3312E">
        <w:rPr>
          <w:rFonts w:eastAsia="Perpetua"/>
          <w:color w:val="000000"/>
          <w:lang w:val="en-US" w:eastAsia="fr-FR"/>
        </w:rPr>
        <w:t>);</w:t>
      </w:r>
      <w:proofErr w:type="gramEnd"/>
    </w:p>
    <w:p w14:paraId="6AB143EB" w14:textId="77777777" w:rsidR="00FA03D5" w:rsidRPr="00A3312E" w:rsidRDefault="00FA03D5" w:rsidP="00FA03D5">
      <w:pPr>
        <w:pStyle w:val="Code-2"/>
        <w:rPr>
          <w:rFonts w:eastAsia="Perpetua"/>
          <w:lang w:val="en-US" w:eastAsia="fr-FR"/>
        </w:rPr>
      </w:pPr>
    </w:p>
    <w:p w14:paraId="2D878C1A"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t xml:space="preserve">JRadioButton </w:t>
      </w:r>
      <w:r w:rsidRPr="00A3312E">
        <w:rPr>
          <w:rFonts w:eastAsia="Perpetua" w:cs="Consolas"/>
          <w:color w:val="6A3E3E"/>
          <w:szCs w:val="20"/>
          <w:lang w:val="en-US" w:eastAsia="fr-FR"/>
        </w:rPr>
        <w:t>rdbtn1</w:t>
      </w:r>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gramStart"/>
      <w:r w:rsidRPr="00A3312E">
        <w:rPr>
          <w:rFonts w:eastAsia="Perpetua" w:cs="Consolas"/>
          <w:color w:val="000000"/>
          <w:szCs w:val="20"/>
          <w:lang w:val="en-US" w:eastAsia="fr-FR"/>
        </w:rPr>
        <w:t>JRadioButton(</w:t>
      </w:r>
      <w:proofErr w:type="gramEnd"/>
      <w:r w:rsidRPr="00A3312E">
        <w:rPr>
          <w:rFonts w:eastAsia="Perpetua" w:cs="Consolas"/>
          <w:color w:val="2A00FF"/>
          <w:szCs w:val="20"/>
          <w:lang w:val="en-US" w:eastAsia="fr-FR"/>
        </w:rPr>
        <w:t>""</w:t>
      </w:r>
      <w:r w:rsidRPr="00A3312E">
        <w:rPr>
          <w:rFonts w:eastAsia="Perpetua" w:cs="Consolas"/>
          <w:color w:val="000000"/>
          <w:szCs w:val="20"/>
          <w:lang w:val="en-US" w:eastAsia="fr-FR"/>
        </w:rPr>
        <w:t>);</w:t>
      </w:r>
    </w:p>
    <w:p w14:paraId="44169358"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rdbtn1</w:t>
      </w:r>
      <w:r w:rsidRPr="00A3312E">
        <w:rPr>
          <w:rFonts w:eastAsia="Perpetua" w:cs="Consolas"/>
          <w:color w:val="000000"/>
          <w:szCs w:val="20"/>
          <w:lang w:val="en-US" w:eastAsia="fr-FR"/>
        </w:rPr>
        <w:t>.setActionCommand(</w:t>
      </w:r>
      <w:r w:rsidRPr="00A3312E">
        <w:rPr>
          <w:rFonts w:eastAsia="Perpetua" w:cs="Consolas"/>
          <w:color w:val="2A00FF"/>
          <w:szCs w:val="20"/>
          <w:lang w:val="en-US" w:eastAsia="fr-FR"/>
        </w:rPr>
        <w:t>"0"</w:t>
      </w:r>
      <w:proofErr w:type="gramStart"/>
      <w:r w:rsidRPr="00A3312E">
        <w:rPr>
          <w:rFonts w:eastAsia="Perpetua" w:cs="Consolas"/>
          <w:color w:val="000000"/>
          <w:szCs w:val="20"/>
          <w:lang w:val="en-US" w:eastAsia="fr-FR"/>
        </w:rPr>
        <w:t>);</w:t>
      </w:r>
      <w:proofErr w:type="gramEnd"/>
    </w:p>
    <w:p w14:paraId="311F5EE7"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rdbtn1</w:t>
      </w:r>
      <w:r w:rsidRPr="00A3312E">
        <w:rPr>
          <w:rFonts w:eastAsia="Perpetua" w:cs="Consolas"/>
          <w:color w:val="000000"/>
          <w:szCs w:val="20"/>
          <w:lang w:val="en-US" w:eastAsia="fr-FR"/>
        </w:rPr>
        <w:t>.setBounds(62, 167, 418, 21</w:t>
      </w:r>
      <w:proofErr w:type="gramStart"/>
      <w:r w:rsidRPr="00A3312E">
        <w:rPr>
          <w:rFonts w:eastAsia="Perpetua" w:cs="Consolas"/>
          <w:color w:val="000000"/>
          <w:szCs w:val="20"/>
          <w:lang w:val="en-US" w:eastAsia="fr-FR"/>
        </w:rPr>
        <w:t>);</w:t>
      </w:r>
      <w:proofErr w:type="gramEnd"/>
    </w:p>
    <w:p w14:paraId="1B8885C8"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proofErr w:type="spellStart"/>
      <w:r w:rsidRPr="00A3312E">
        <w:rPr>
          <w:rFonts w:eastAsia="Perpetua" w:cs="Consolas"/>
          <w:szCs w:val="20"/>
          <w:shd w:val="clear" w:color="auto" w:fill="FFFDD0"/>
          <w:lang w:val="en-US" w:eastAsia="fr-FR"/>
        </w:rPr>
        <w:t>pnlDisplayQuiz</w:t>
      </w:r>
      <w:r w:rsidRPr="00A3312E">
        <w:rPr>
          <w:rFonts w:eastAsia="Perpetua" w:cs="Consolas"/>
          <w:color w:val="000000"/>
          <w:szCs w:val="20"/>
          <w:lang w:val="en-US" w:eastAsia="fr-FR"/>
        </w:rPr>
        <w:t>.add</w:t>
      </w:r>
      <w:proofErr w:type="spellEnd"/>
      <w:r w:rsidRPr="00A3312E">
        <w:rPr>
          <w:rFonts w:eastAsia="Perpetua" w:cs="Consolas"/>
          <w:color w:val="000000"/>
          <w:szCs w:val="20"/>
          <w:lang w:val="en-US" w:eastAsia="fr-FR"/>
        </w:rPr>
        <w:t>(</w:t>
      </w:r>
      <w:r w:rsidRPr="00A3312E">
        <w:rPr>
          <w:rFonts w:eastAsia="Perpetua" w:cs="Consolas"/>
          <w:color w:val="6A3E3E"/>
          <w:szCs w:val="20"/>
          <w:lang w:val="en-US" w:eastAsia="fr-FR"/>
        </w:rPr>
        <w:t>rdbtn1</w:t>
      </w:r>
      <w:proofErr w:type="gramStart"/>
      <w:r w:rsidRPr="00A3312E">
        <w:rPr>
          <w:rFonts w:eastAsia="Perpetua" w:cs="Consolas"/>
          <w:color w:val="000000"/>
          <w:szCs w:val="20"/>
          <w:lang w:val="en-US" w:eastAsia="fr-FR"/>
        </w:rPr>
        <w:t>);</w:t>
      </w:r>
      <w:proofErr w:type="gramEnd"/>
    </w:p>
    <w:p w14:paraId="5F811688" w14:textId="77777777" w:rsidR="00FA03D5" w:rsidRPr="00A3312E" w:rsidRDefault="00FA03D5" w:rsidP="00FA03D5">
      <w:pPr>
        <w:pStyle w:val="Code-2"/>
        <w:rPr>
          <w:rFonts w:eastAsia="Perpetua" w:cs="Consolas"/>
          <w:szCs w:val="20"/>
          <w:lang w:val="en-US" w:eastAsia="fr-FR"/>
        </w:rPr>
      </w:pPr>
    </w:p>
    <w:p w14:paraId="764A472E"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t xml:space="preserve">JRadioButton </w:t>
      </w:r>
      <w:r w:rsidRPr="00A3312E">
        <w:rPr>
          <w:rFonts w:eastAsia="Perpetua" w:cs="Consolas"/>
          <w:color w:val="6A3E3E"/>
          <w:szCs w:val="20"/>
          <w:lang w:val="en-US" w:eastAsia="fr-FR"/>
        </w:rPr>
        <w:t>rdbtn2</w:t>
      </w:r>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gramStart"/>
      <w:r w:rsidRPr="00A3312E">
        <w:rPr>
          <w:rFonts w:eastAsia="Perpetua" w:cs="Consolas"/>
          <w:color w:val="000000"/>
          <w:szCs w:val="20"/>
          <w:lang w:val="en-US" w:eastAsia="fr-FR"/>
        </w:rPr>
        <w:t>JRadioButton(</w:t>
      </w:r>
      <w:proofErr w:type="gramEnd"/>
      <w:r w:rsidRPr="00A3312E">
        <w:rPr>
          <w:rFonts w:eastAsia="Perpetua" w:cs="Consolas"/>
          <w:color w:val="2A00FF"/>
          <w:szCs w:val="20"/>
          <w:lang w:val="en-US" w:eastAsia="fr-FR"/>
        </w:rPr>
        <w:t>""</w:t>
      </w:r>
      <w:r w:rsidRPr="00A3312E">
        <w:rPr>
          <w:rFonts w:eastAsia="Perpetua" w:cs="Consolas"/>
          <w:color w:val="000000"/>
          <w:szCs w:val="20"/>
          <w:lang w:val="en-US" w:eastAsia="fr-FR"/>
        </w:rPr>
        <w:t>);</w:t>
      </w:r>
    </w:p>
    <w:p w14:paraId="1A999F82"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rdbtn2</w:t>
      </w:r>
      <w:r w:rsidRPr="00A3312E">
        <w:rPr>
          <w:rFonts w:eastAsia="Perpetua" w:cs="Consolas"/>
          <w:color w:val="000000"/>
          <w:szCs w:val="20"/>
          <w:lang w:val="en-US" w:eastAsia="fr-FR"/>
        </w:rPr>
        <w:t>.setActionCommand(</w:t>
      </w:r>
      <w:r w:rsidRPr="00A3312E">
        <w:rPr>
          <w:rFonts w:eastAsia="Perpetua" w:cs="Consolas"/>
          <w:color w:val="2A00FF"/>
          <w:szCs w:val="20"/>
          <w:lang w:val="en-US" w:eastAsia="fr-FR"/>
        </w:rPr>
        <w:t>"1"</w:t>
      </w:r>
      <w:proofErr w:type="gramStart"/>
      <w:r w:rsidRPr="00A3312E">
        <w:rPr>
          <w:rFonts w:eastAsia="Perpetua" w:cs="Consolas"/>
          <w:color w:val="000000"/>
          <w:szCs w:val="20"/>
          <w:lang w:val="en-US" w:eastAsia="fr-FR"/>
        </w:rPr>
        <w:t>);</w:t>
      </w:r>
      <w:proofErr w:type="gramEnd"/>
    </w:p>
    <w:p w14:paraId="1288F201"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rdbtn2</w:t>
      </w:r>
      <w:r w:rsidRPr="00A3312E">
        <w:rPr>
          <w:rFonts w:eastAsia="Perpetua" w:cs="Consolas"/>
          <w:color w:val="000000"/>
          <w:szCs w:val="20"/>
          <w:lang w:val="en-US" w:eastAsia="fr-FR"/>
        </w:rPr>
        <w:t>.setBounds(62, 209, 418, 21</w:t>
      </w:r>
      <w:proofErr w:type="gramStart"/>
      <w:r w:rsidRPr="00A3312E">
        <w:rPr>
          <w:rFonts w:eastAsia="Perpetua" w:cs="Consolas"/>
          <w:color w:val="000000"/>
          <w:szCs w:val="20"/>
          <w:lang w:val="en-US" w:eastAsia="fr-FR"/>
        </w:rPr>
        <w:t>);</w:t>
      </w:r>
      <w:proofErr w:type="gramEnd"/>
    </w:p>
    <w:p w14:paraId="2AB8D78C"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proofErr w:type="spellStart"/>
      <w:r w:rsidRPr="00A3312E">
        <w:rPr>
          <w:rFonts w:eastAsia="Perpetua" w:cs="Consolas"/>
          <w:szCs w:val="20"/>
          <w:shd w:val="clear" w:color="auto" w:fill="FFFDD0"/>
          <w:lang w:val="en-US" w:eastAsia="fr-FR"/>
        </w:rPr>
        <w:t>pnlDisplayQuiz</w:t>
      </w:r>
      <w:r w:rsidRPr="00A3312E">
        <w:rPr>
          <w:rFonts w:eastAsia="Perpetua" w:cs="Consolas"/>
          <w:color w:val="000000"/>
          <w:szCs w:val="20"/>
          <w:lang w:val="en-US" w:eastAsia="fr-FR"/>
        </w:rPr>
        <w:t>.add</w:t>
      </w:r>
      <w:proofErr w:type="spellEnd"/>
      <w:r w:rsidRPr="00A3312E">
        <w:rPr>
          <w:rFonts w:eastAsia="Perpetua" w:cs="Consolas"/>
          <w:color w:val="000000"/>
          <w:szCs w:val="20"/>
          <w:lang w:val="en-US" w:eastAsia="fr-FR"/>
        </w:rPr>
        <w:t>(</w:t>
      </w:r>
      <w:r w:rsidRPr="00A3312E">
        <w:rPr>
          <w:rFonts w:eastAsia="Perpetua" w:cs="Consolas"/>
          <w:color w:val="6A3E3E"/>
          <w:szCs w:val="20"/>
          <w:lang w:val="en-US" w:eastAsia="fr-FR"/>
        </w:rPr>
        <w:t>rdbtn2</w:t>
      </w:r>
      <w:proofErr w:type="gramStart"/>
      <w:r w:rsidRPr="00A3312E">
        <w:rPr>
          <w:rFonts w:eastAsia="Perpetua" w:cs="Consolas"/>
          <w:color w:val="000000"/>
          <w:szCs w:val="20"/>
          <w:lang w:val="en-US" w:eastAsia="fr-FR"/>
        </w:rPr>
        <w:t>);</w:t>
      </w:r>
      <w:proofErr w:type="gramEnd"/>
    </w:p>
    <w:p w14:paraId="1031DEC5" w14:textId="77777777" w:rsidR="00FA03D5" w:rsidRPr="00A3312E" w:rsidRDefault="00FA03D5" w:rsidP="00FA03D5">
      <w:pPr>
        <w:pStyle w:val="Code-2"/>
        <w:rPr>
          <w:rFonts w:eastAsia="Perpetua" w:cs="Consolas"/>
          <w:szCs w:val="20"/>
          <w:lang w:val="en-US" w:eastAsia="fr-FR"/>
        </w:rPr>
      </w:pPr>
    </w:p>
    <w:p w14:paraId="643BD4ED"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t xml:space="preserve">JRadioButton </w:t>
      </w:r>
      <w:r w:rsidRPr="00A3312E">
        <w:rPr>
          <w:rFonts w:eastAsia="Perpetua" w:cs="Consolas"/>
          <w:color w:val="6A3E3E"/>
          <w:szCs w:val="20"/>
          <w:lang w:val="en-US" w:eastAsia="fr-FR"/>
        </w:rPr>
        <w:t>rdbtn3</w:t>
      </w:r>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gramStart"/>
      <w:r w:rsidRPr="00A3312E">
        <w:rPr>
          <w:rFonts w:eastAsia="Perpetua" w:cs="Consolas"/>
          <w:color w:val="000000"/>
          <w:szCs w:val="20"/>
          <w:lang w:val="en-US" w:eastAsia="fr-FR"/>
        </w:rPr>
        <w:t>JRadioButton(</w:t>
      </w:r>
      <w:proofErr w:type="gramEnd"/>
      <w:r w:rsidRPr="00A3312E">
        <w:rPr>
          <w:rFonts w:eastAsia="Perpetua" w:cs="Consolas"/>
          <w:color w:val="2A00FF"/>
          <w:szCs w:val="20"/>
          <w:lang w:val="en-US" w:eastAsia="fr-FR"/>
        </w:rPr>
        <w:t>""</w:t>
      </w:r>
      <w:r w:rsidRPr="00A3312E">
        <w:rPr>
          <w:rFonts w:eastAsia="Perpetua" w:cs="Consolas"/>
          <w:color w:val="000000"/>
          <w:szCs w:val="20"/>
          <w:lang w:val="en-US" w:eastAsia="fr-FR"/>
        </w:rPr>
        <w:t>);</w:t>
      </w:r>
    </w:p>
    <w:p w14:paraId="66646C20"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rdbtn3</w:t>
      </w:r>
      <w:r w:rsidRPr="00A3312E">
        <w:rPr>
          <w:rFonts w:eastAsia="Perpetua" w:cs="Consolas"/>
          <w:color w:val="000000"/>
          <w:szCs w:val="20"/>
          <w:lang w:val="en-US" w:eastAsia="fr-FR"/>
        </w:rPr>
        <w:t>.setActionCommand(</w:t>
      </w:r>
      <w:r w:rsidRPr="00A3312E">
        <w:rPr>
          <w:rFonts w:eastAsia="Perpetua" w:cs="Consolas"/>
          <w:color w:val="2A00FF"/>
          <w:szCs w:val="20"/>
          <w:lang w:val="en-US" w:eastAsia="fr-FR"/>
        </w:rPr>
        <w:t>"2"</w:t>
      </w:r>
      <w:proofErr w:type="gramStart"/>
      <w:r w:rsidRPr="00A3312E">
        <w:rPr>
          <w:rFonts w:eastAsia="Perpetua" w:cs="Consolas"/>
          <w:color w:val="000000"/>
          <w:szCs w:val="20"/>
          <w:lang w:val="en-US" w:eastAsia="fr-FR"/>
        </w:rPr>
        <w:t>);</w:t>
      </w:r>
      <w:proofErr w:type="gramEnd"/>
    </w:p>
    <w:p w14:paraId="3594F446"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rdbtn3</w:t>
      </w:r>
      <w:r w:rsidRPr="00A3312E">
        <w:rPr>
          <w:rFonts w:eastAsia="Perpetua" w:cs="Consolas"/>
          <w:color w:val="000000"/>
          <w:szCs w:val="20"/>
          <w:lang w:val="en-US" w:eastAsia="fr-FR"/>
        </w:rPr>
        <w:t>.setBounds(62, 246, 418, 21</w:t>
      </w:r>
      <w:proofErr w:type="gramStart"/>
      <w:r w:rsidRPr="00A3312E">
        <w:rPr>
          <w:rFonts w:eastAsia="Perpetua" w:cs="Consolas"/>
          <w:color w:val="000000"/>
          <w:szCs w:val="20"/>
          <w:lang w:val="en-US" w:eastAsia="fr-FR"/>
        </w:rPr>
        <w:t>);</w:t>
      </w:r>
      <w:proofErr w:type="gramEnd"/>
    </w:p>
    <w:p w14:paraId="2E6BE371"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proofErr w:type="spellStart"/>
      <w:r w:rsidRPr="00A3312E">
        <w:rPr>
          <w:rFonts w:eastAsia="Perpetua" w:cs="Consolas"/>
          <w:szCs w:val="20"/>
          <w:shd w:val="clear" w:color="auto" w:fill="FFFDD0"/>
          <w:lang w:val="en-US" w:eastAsia="fr-FR"/>
        </w:rPr>
        <w:t>pnlDisplayQuiz</w:t>
      </w:r>
      <w:r w:rsidRPr="00A3312E">
        <w:rPr>
          <w:rFonts w:eastAsia="Perpetua" w:cs="Consolas"/>
          <w:color w:val="000000"/>
          <w:szCs w:val="20"/>
          <w:lang w:val="en-US" w:eastAsia="fr-FR"/>
        </w:rPr>
        <w:t>.add</w:t>
      </w:r>
      <w:proofErr w:type="spellEnd"/>
      <w:r w:rsidRPr="00A3312E">
        <w:rPr>
          <w:rFonts w:eastAsia="Perpetua" w:cs="Consolas"/>
          <w:color w:val="000000"/>
          <w:szCs w:val="20"/>
          <w:lang w:val="en-US" w:eastAsia="fr-FR"/>
        </w:rPr>
        <w:t>(</w:t>
      </w:r>
      <w:r w:rsidRPr="00A3312E">
        <w:rPr>
          <w:rFonts w:eastAsia="Perpetua" w:cs="Consolas"/>
          <w:color w:val="6A3E3E"/>
          <w:szCs w:val="20"/>
          <w:lang w:val="en-US" w:eastAsia="fr-FR"/>
        </w:rPr>
        <w:t>rdbtn3</w:t>
      </w:r>
      <w:proofErr w:type="gramStart"/>
      <w:r w:rsidRPr="00A3312E">
        <w:rPr>
          <w:rFonts w:eastAsia="Perpetua" w:cs="Consolas"/>
          <w:color w:val="000000"/>
          <w:szCs w:val="20"/>
          <w:lang w:val="en-US" w:eastAsia="fr-FR"/>
        </w:rPr>
        <w:t>);</w:t>
      </w:r>
      <w:proofErr w:type="gramEnd"/>
    </w:p>
    <w:p w14:paraId="7C0140DC" w14:textId="77777777" w:rsidR="00FA03D5" w:rsidRPr="00A3312E" w:rsidRDefault="00FA03D5" w:rsidP="00FA03D5">
      <w:pPr>
        <w:pStyle w:val="Code-2"/>
        <w:rPr>
          <w:rFonts w:eastAsia="Perpetua" w:cs="Consolas"/>
          <w:szCs w:val="20"/>
          <w:lang w:val="en-US" w:eastAsia="fr-FR"/>
        </w:rPr>
      </w:pPr>
    </w:p>
    <w:p w14:paraId="57223DD1"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t xml:space="preserve">JRadioButton </w:t>
      </w:r>
      <w:r w:rsidRPr="00A3312E">
        <w:rPr>
          <w:rFonts w:eastAsia="Perpetua" w:cs="Consolas"/>
          <w:color w:val="6A3E3E"/>
          <w:szCs w:val="20"/>
          <w:lang w:val="en-US" w:eastAsia="fr-FR"/>
        </w:rPr>
        <w:t>rdbtn4</w:t>
      </w:r>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gramStart"/>
      <w:r w:rsidRPr="00A3312E">
        <w:rPr>
          <w:rFonts w:eastAsia="Perpetua" w:cs="Consolas"/>
          <w:color w:val="000000"/>
          <w:szCs w:val="20"/>
          <w:lang w:val="en-US" w:eastAsia="fr-FR"/>
        </w:rPr>
        <w:t>JRadioButton(</w:t>
      </w:r>
      <w:proofErr w:type="gramEnd"/>
      <w:r w:rsidRPr="00A3312E">
        <w:rPr>
          <w:rFonts w:eastAsia="Perpetua" w:cs="Consolas"/>
          <w:color w:val="2A00FF"/>
          <w:szCs w:val="20"/>
          <w:lang w:val="en-US" w:eastAsia="fr-FR"/>
        </w:rPr>
        <w:t>""</w:t>
      </w:r>
      <w:r w:rsidRPr="00A3312E">
        <w:rPr>
          <w:rFonts w:eastAsia="Perpetua" w:cs="Consolas"/>
          <w:color w:val="000000"/>
          <w:szCs w:val="20"/>
          <w:lang w:val="en-US" w:eastAsia="fr-FR"/>
        </w:rPr>
        <w:t>);</w:t>
      </w:r>
    </w:p>
    <w:p w14:paraId="57AA6B8B"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rdbtn4</w:t>
      </w:r>
      <w:r w:rsidRPr="00A3312E">
        <w:rPr>
          <w:rFonts w:eastAsia="Perpetua" w:cs="Consolas"/>
          <w:color w:val="000000"/>
          <w:szCs w:val="20"/>
          <w:lang w:val="en-US" w:eastAsia="fr-FR"/>
        </w:rPr>
        <w:t>.setActionCommand(</w:t>
      </w:r>
      <w:r w:rsidRPr="00A3312E">
        <w:rPr>
          <w:rFonts w:eastAsia="Perpetua" w:cs="Consolas"/>
          <w:color w:val="2A00FF"/>
          <w:szCs w:val="20"/>
          <w:lang w:val="en-US" w:eastAsia="fr-FR"/>
        </w:rPr>
        <w:t>"3"</w:t>
      </w:r>
      <w:proofErr w:type="gramStart"/>
      <w:r w:rsidRPr="00A3312E">
        <w:rPr>
          <w:rFonts w:eastAsia="Perpetua" w:cs="Consolas"/>
          <w:color w:val="000000"/>
          <w:szCs w:val="20"/>
          <w:lang w:val="en-US" w:eastAsia="fr-FR"/>
        </w:rPr>
        <w:t>);</w:t>
      </w:r>
      <w:proofErr w:type="gramEnd"/>
    </w:p>
    <w:p w14:paraId="3FEC8D8F"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rdbtn4</w:t>
      </w:r>
      <w:r w:rsidRPr="00A3312E">
        <w:rPr>
          <w:rFonts w:eastAsia="Perpetua" w:cs="Consolas"/>
          <w:color w:val="000000"/>
          <w:szCs w:val="20"/>
          <w:lang w:val="en-US" w:eastAsia="fr-FR"/>
        </w:rPr>
        <w:t>.setBounds(62, 292, 418, 21</w:t>
      </w:r>
      <w:proofErr w:type="gramStart"/>
      <w:r w:rsidRPr="00A3312E">
        <w:rPr>
          <w:rFonts w:eastAsia="Perpetua" w:cs="Consolas"/>
          <w:color w:val="000000"/>
          <w:szCs w:val="20"/>
          <w:lang w:val="en-US" w:eastAsia="fr-FR"/>
        </w:rPr>
        <w:t>);</w:t>
      </w:r>
      <w:proofErr w:type="gramEnd"/>
    </w:p>
    <w:p w14:paraId="70FF8D86"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proofErr w:type="spellStart"/>
      <w:r w:rsidRPr="00A3312E">
        <w:rPr>
          <w:rFonts w:eastAsia="Perpetua" w:cs="Consolas"/>
          <w:szCs w:val="20"/>
          <w:shd w:val="clear" w:color="auto" w:fill="FFFDD0"/>
          <w:lang w:val="en-US" w:eastAsia="fr-FR"/>
        </w:rPr>
        <w:t>pnlDisplayQuiz</w:t>
      </w:r>
      <w:r w:rsidRPr="00A3312E">
        <w:rPr>
          <w:rFonts w:eastAsia="Perpetua" w:cs="Consolas"/>
          <w:color w:val="000000"/>
          <w:szCs w:val="20"/>
          <w:lang w:val="en-US" w:eastAsia="fr-FR"/>
        </w:rPr>
        <w:t>.add</w:t>
      </w:r>
      <w:proofErr w:type="spellEnd"/>
      <w:r w:rsidRPr="00A3312E">
        <w:rPr>
          <w:rFonts w:eastAsia="Perpetua" w:cs="Consolas"/>
          <w:color w:val="000000"/>
          <w:szCs w:val="20"/>
          <w:lang w:val="en-US" w:eastAsia="fr-FR"/>
        </w:rPr>
        <w:t>(</w:t>
      </w:r>
      <w:r w:rsidRPr="00A3312E">
        <w:rPr>
          <w:rFonts w:eastAsia="Perpetua" w:cs="Consolas"/>
          <w:color w:val="6A3E3E"/>
          <w:szCs w:val="20"/>
          <w:lang w:val="en-US" w:eastAsia="fr-FR"/>
        </w:rPr>
        <w:t>rdbtn4</w:t>
      </w:r>
      <w:proofErr w:type="gramStart"/>
      <w:r w:rsidRPr="00A3312E">
        <w:rPr>
          <w:rFonts w:eastAsia="Perpetua" w:cs="Consolas"/>
          <w:color w:val="000000"/>
          <w:szCs w:val="20"/>
          <w:lang w:val="en-US" w:eastAsia="fr-FR"/>
        </w:rPr>
        <w:t>);</w:t>
      </w:r>
      <w:proofErr w:type="gramEnd"/>
    </w:p>
    <w:p w14:paraId="16E54112" w14:textId="77777777" w:rsidR="00FA03D5" w:rsidRPr="00A3312E" w:rsidRDefault="00FA03D5" w:rsidP="00FA03D5">
      <w:pPr>
        <w:pStyle w:val="Code-2"/>
        <w:rPr>
          <w:rFonts w:eastAsia="Perpetua" w:cs="Consolas"/>
          <w:szCs w:val="20"/>
          <w:lang w:val="en-US" w:eastAsia="fr-FR"/>
        </w:rPr>
      </w:pPr>
    </w:p>
    <w:p w14:paraId="73FE1EE3"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t xml:space="preserve">JRadioButton </w:t>
      </w:r>
      <w:r w:rsidRPr="00A3312E">
        <w:rPr>
          <w:rFonts w:eastAsia="Perpetua" w:cs="Consolas"/>
          <w:color w:val="6A3E3E"/>
          <w:szCs w:val="20"/>
          <w:lang w:val="en-US" w:eastAsia="fr-FR"/>
        </w:rPr>
        <w:t>rdbtn5</w:t>
      </w:r>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gramStart"/>
      <w:r w:rsidRPr="00A3312E">
        <w:rPr>
          <w:rFonts w:eastAsia="Perpetua" w:cs="Consolas"/>
          <w:color w:val="000000"/>
          <w:szCs w:val="20"/>
          <w:lang w:val="en-US" w:eastAsia="fr-FR"/>
        </w:rPr>
        <w:t>JRadioButton(</w:t>
      </w:r>
      <w:proofErr w:type="gramEnd"/>
      <w:r w:rsidRPr="00A3312E">
        <w:rPr>
          <w:rFonts w:eastAsia="Perpetua" w:cs="Consolas"/>
          <w:color w:val="2A00FF"/>
          <w:szCs w:val="20"/>
          <w:lang w:val="en-US" w:eastAsia="fr-FR"/>
        </w:rPr>
        <w:t>""</w:t>
      </w:r>
      <w:r w:rsidRPr="00A3312E">
        <w:rPr>
          <w:rFonts w:eastAsia="Perpetua" w:cs="Consolas"/>
          <w:color w:val="000000"/>
          <w:szCs w:val="20"/>
          <w:lang w:val="en-US" w:eastAsia="fr-FR"/>
        </w:rPr>
        <w:t>);</w:t>
      </w:r>
    </w:p>
    <w:p w14:paraId="76F3D203"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lastRenderedPageBreak/>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rdbtn5</w:t>
      </w:r>
      <w:r w:rsidRPr="00A3312E">
        <w:rPr>
          <w:rFonts w:eastAsia="Perpetua" w:cs="Consolas"/>
          <w:color w:val="000000"/>
          <w:szCs w:val="20"/>
          <w:lang w:val="en-US" w:eastAsia="fr-FR"/>
        </w:rPr>
        <w:t>.setActionCommand(</w:t>
      </w:r>
      <w:r w:rsidRPr="00A3312E">
        <w:rPr>
          <w:rFonts w:eastAsia="Perpetua" w:cs="Consolas"/>
          <w:color w:val="2A00FF"/>
          <w:szCs w:val="20"/>
          <w:lang w:val="en-US" w:eastAsia="fr-FR"/>
        </w:rPr>
        <w:t>"4"</w:t>
      </w:r>
      <w:proofErr w:type="gramStart"/>
      <w:r w:rsidRPr="00A3312E">
        <w:rPr>
          <w:rFonts w:eastAsia="Perpetua" w:cs="Consolas"/>
          <w:color w:val="000000"/>
          <w:szCs w:val="20"/>
          <w:lang w:val="en-US" w:eastAsia="fr-FR"/>
        </w:rPr>
        <w:t>);</w:t>
      </w:r>
      <w:proofErr w:type="gramEnd"/>
    </w:p>
    <w:p w14:paraId="02CCBE7F"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rdbtn5</w:t>
      </w:r>
      <w:r w:rsidRPr="00A3312E">
        <w:rPr>
          <w:rFonts w:eastAsia="Perpetua" w:cs="Consolas"/>
          <w:color w:val="000000"/>
          <w:szCs w:val="20"/>
          <w:lang w:val="en-US" w:eastAsia="fr-FR"/>
        </w:rPr>
        <w:t>.setBounds(153, 340, 249, 21</w:t>
      </w:r>
      <w:proofErr w:type="gramStart"/>
      <w:r w:rsidRPr="00A3312E">
        <w:rPr>
          <w:rFonts w:eastAsia="Perpetua" w:cs="Consolas"/>
          <w:color w:val="000000"/>
          <w:szCs w:val="20"/>
          <w:lang w:val="en-US" w:eastAsia="fr-FR"/>
        </w:rPr>
        <w:t>);</w:t>
      </w:r>
      <w:proofErr w:type="gramEnd"/>
    </w:p>
    <w:p w14:paraId="03B4B5ED"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rdbtn5</w:t>
      </w:r>
      <w:r w:rsidRPr="00A3312E">
        <w:rPr>
          <w:rFonts w:eastAsia="Perpetua" w:cs="Consolas"/>
          <w:color w:val="000000"/>
          <w:szCs w:val="20"/>
          <w:lang w:val="en-US" w:eastAsia="fr-FR"/>
        </w:rPr>
        <w:t>.setVisible(</w:t>
      </w:r>
      <w:r w:rsidRPr="00A3312E">
        <w:rPr>
          <w:rFonts w:eastAsia="Perpetua" w:cs="Consolas"/>
          <w:b/>
          <w:bCs/>
          <w:color w:val="7F0055"/>
          <w:szCs w:val="20"/>
          <w:lang w:val="en-US" w:eastAsia="fr-FR"/>
        </w:rPr>
        <w:t>false</w:t>
      </w:r>
      <w:proofErr w:type="gramStart"/>
      <w:r w:rsidRPr="00A3312E">
        <w:rPr>
          <w:rFonts w:eastAsia="Perpetua" w:cs="Consolas"/>
          <w:color w:val="000000"/>
          <w:szCs w:val="20"/>
          <w:lang w:val="en-US" w:eastAsia="fr-FR"/>
        </w:rPr>
        <w:t>);</w:t>
      </w:r>
      <w:proofErr w:type="gramEnd"/>
    </w:p>
    <w:p w14:paraId="46B409E2" w14:textId="77777777" w:rsidR="00FA03D5" w:rsidRPr="00A3312E" w:rsidRDefault="00FA03D5" w:rsidP="00FA03D5">
      <w:pPr>
        <w:pStyle w:val="Code-2"/>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r w:rsidRPr="00A3312E">
        <w:rPr>
          <w:rFonts w:eastAsia="Perpetua" w:cs="Consolas"/>
          <w:color w:val="6A3E3E"/>
          <w:szCs w:val="20"/>
          <w:lang w:val="en-US" w:eastAsia="fr-FR"/>
        </w:rPr>
        <w:t>rdbtn5</w:t>
      </w:r>
      <w:r w:rsidRPr="00A3312E">
        <w:rPr>
          <w:rFonts w:eastAsia="Perpetua" w:cs="Consolas"/>
          <w:color w:val="000000"/>
          <w:szCs w:val="20"/>
          <w:lang w:val="en-US" w:eastAsia="fr-FR"/>
        </w:rPr>
        <w:t>.setSelected(</w:t>
      </w:r>
      <w:r w:rsidRPr="00A3312E">
        <w:rPr>
          <w:rFonts w:eastAsia="Perpetua" w:cs="Consolas"/>
          <w:b/>
          <w:bCs/>
          <w:color w:val="7F0055"/>
          <w:szCs w:val="20"/>
          <w:lang w:val="en-US" w:eastAsia="fr-FR"/>
        </w:rPr>
        <w:t>true</w:t>
      </w:r>
      <w:proofErr w:type="gramStart"/>
      <w:r w:rsidRPr="00A3312E">
        <w:rPr>
          <w:rFonts w:eastAsia="Perpetua" w:cs="Consolas"/>
          <w:color w:val="000000"/>
          <w:szCs w:val="20"/>
          <w:lang w:val="en-US" w:eastAsia="fr-FR"/>
        </w:rPr>
        <w:t>);</w:t>
      </w:r>
      <w:proofErr w:type="gramEnd"/>
    </w:p>
    <w:p w14:paraId="03EC0A33" w14:textId="77777777" w:rsidR="00FA03D5" w:rsidRPr="00A3312E" w:rsidRDefault="00FA03D5" w:rsidP="00FA03D5">
      <w:pPr>
        <w:pStyle w:val="Code-2"/>
        <w:rPr>
          <w:rFonts w:eastAsia="Perpetua" w:cs="Consolas"/>
          <w:color w:val="000000"/>
          <w:szCs w:val="20"/>
          <w:lang w:val="en-US" w:eastAsia="fr-FR"/>
        </w:rPr>
      </w:pPr>
      <w:r w:rsidRPr="00A3312E">
        <w:rPr>
          <w:rFonts w:eastAsia="Perpetua" w:cs="Consolas"/>
          <w:color w:val="000000"/>
          <w:szCs w:val="20"/>
          <w:lang w:val="en-US" w:eastAsia="fr-FR"/>
        </w:rPr>
        <w:tab/>
      </w:r>
      <w:r w:rsidRPr="00A3312E">
        <w:rPr>
          <w:rFonts w:eastAsia="Perpetua" w:cs="Consolas"/>
          <w:color w:val="000000"/>
          <w:szCs w:val="20"/>
          <w:lang w:val="en-US" w:eastAsia="fr-FR"/>
        </w:rPr>
        <w:tab/>
      </w:r>
      <w:proofErr w:type="spellStart"/>
      <w:r w:rsidRPr="00A3312E">
        <w:rPr>
          <w:rFonts w:eastAsia="Perpetua" w:cs="Consolas"/>
          <w:szCs w:val="20"/>
          <w:shd w:val="clear" w:color="auto" w:fill="FFFDD0"/>
          <w:lang w:val="en-US" w:eastAsia="fr-FR"/>
        </w:rPr>
        <w:t>pnlDisplayQuiz</w:t>
      </w:r>
      <w:r w:rsidRPr="00A3312E">
        <w:rPr>
          <w:rFonts w:eastAsia="Perpetua" w:cs="Consolas"/>
          <w:color w:val="000000"/>
          <w:szCs w:val="20"/>
          <w:lang w:val="en-US" w:eastAsia="fr-FR"/>
        </w:rPr>
        <w:t>.add</w:t>
      </w:r>
      <w:proofErr w:type="spellEnd"/>
      <w:r w:rsidRPr="00A3312E">
        <w:rPr>
          <w:rFonts w:eastAsia="Perpetua" w:cs="Consolas"/>
          <w:color w:val="000000"/>
          <w:szCs w:val="20"/>
          <w:lang w:val="en-US" w:eastAsia="fr-FR"/>
        </w:rPr>
        <w:t>(</w:t>
      </w:r>
      <w:r w:rsidRPr="00A3312E">
        <w:rPr>
          <w:rFonts w:eastAsia="Perpetua" w:cs="Consolas"/>
          <w:color w:val="6A3E3E"/>
          <w:szCs w:val="20"/>
          <w:lang w:val="en-US" w:eastAsia="fr-FR"/>
        </w:rPr>
        <w:t>rdbtn5</w:t>
      </w:r>
      <w:proofErr w:type="gramStart"/>
      <w:r w:rsidRPr="00A3312E">
        <w:rPr>
          <w:rFonts w:eastAsia="Perpetua" w:cs="Consolas"/>
          <w:color w:val="000000"/>
          <w:szCs w:val="20"/>
          <w:lang w:val="en-US" w:eastAsia="fr-FR"/>
        </w:rPr>
        <w:t>);</w:t>
      </w:r>
      <w:proofErr w:type="gramEnd"/>
    </w:p>
    <w:p w14:paraId="114FE853" w14:textId="77777777" w:rsidR="00FA03D5" w:rsidRPr="00A3312E" w:rsidRDefault="00FA03D5" w:rsidP="00FA03D5">
      <w:pPr>
        <w:pStyle w:val="Code-2"/>
        <w:rPr>
          <w:rFonts w:eastAsia="Perpetua" w:cs="Consolas"/>
          <w:szCs w:val="20"/>
          <w:lang w:val="en-US" w:eastAsia="fr-FR"/>
        </w:rPr>
      </w:pPr>
    </w:p>
    <w:p w14:paraId="4190688E" w14:textId="77777777" w:rsidR="00FA03D5" w:rsidRPr="00A3312E" w:rsidRDefault="00FA03D5" w:rsidP="00780CC6">
      <w:pPr>
        <w:rPr>
          <w:lang w:val="en-US"/>
        </w:rPr>
      </w:pPr>
    </w:p>
    <w:p w14:paraId="5C07F676" w14:textId="77777777" w:rsidR="00780CC6" w:rsidRDefault="00081629" w:rsidP="004373D5">
      <w:r>
        <w:t>Les boutons radio peuvent être regroupé dans un groupe de bouton :</w:t>
      </w:r>
    </w:p>
    <w:p w14:paraId="3886F5C4" w14:textId="77777777" w:rsidR="00081629" w:rsidRDefault="00081629" w:rsidP="004373D5"/>
    <w:p w14:paraId="2C8F456F" w14:textId="77777777" w:rsidR="00081629" w:rsidRPr="00A3312E" w:rsidRDefault="00081629" w:rsidP="00081629">
      <w:pPr>
        <w:pStyle w:val="Code-2"/>
        <w:rPr>
          <w:lang w:val="en-US"/>
        </w:rPr>
      </w:pPr>
      <w:r>
        <w:rPr>
          <w:lang w:val="en-GB" w:eastAsia="fr-FR"/>
        </w:rPr>
        <w:t>[…]</w:t>
      </w:r>
    </w:p>
    <w:p w14:paraId="0F677604" w14:textId="77777777" w:rsidR="00081629" w:rsidRPr="00A3312E" w:rsidRDefault="00081629" w:rsidP="00081629">
      <w:pPr>
        <w:tabs>
          <w:tab w:val="clear" w:pos="644"/>
        </w:tabs>
        <w:suppressAutoHyphens w:val="0"/>
        <w:autoSpaceDN w:val="0"/>
        <w:adjustRightInd w:val="0"/>
        <w:jc w:val="left"/>
        <w:rPr>
          <w:rFonts w:eastAsia="Perpetua" w:cs="Consolas"/>
          <w:szCs w:val="20"/>
          <w:lang w:val="en-US" w:eastAsia="fr-FR"/>
        </w:rPr>
      </w:pPr>
      <w:r w:rsidRPr="00A3312E">
        <w:rPr>
          <w:rFonts w:eastAsia="Perpetua" w:cs="Consolas"/>
          <w:color w:val="000000"/>
          <w:szCs w:val="20"/>
          <w:lang w:val="en-US" w:eastAsia="fr-FR"/>
        </w:rPr>
        <w:tab/>
      </w:r>
      <w:r w:rsidRPr="00A3312E">
        <w:rPr>
          <w:rFonts w:eastAsia="Perpetua" w:cs="Consolas"/>
          <w:b/>
          <w:bCs/>
          <w:color w:val="7F0055"/>
          <w:szCs w:val="20"/>
          <w:lang w:val="en-US" w:eastAsia="fr-FR"/>
        </w:rPr>
        <w:t>private</w:t>
      </w:r>
      <w:r w:rsidRPr="00A3312E">
        <w:rPr>
          <w:rFonts w:eastAsia="Perpetua" w:cs="Consolas"/>
          <w:color w:val="000000"/>
          <w:szCs w:val="20"/>
          <w:lang w:val="en-US" w:eastAsia="fr-FR"/>
        </w:rPr>
        <w:t xml:space="preserve"> </w:t>
      </w:r>
      <w:proofErr w:type="spellStart"/>
      <w:r w:rsidRPr="00A3312E">
        <w:rPr>
          <w:rFonts w:eastAsia="Perpetua" w:cs="Consolas"/>
          <w:color w:val="000000"/>
          <w:szCs w:val="20"/>
          <w:lang w:val="en-US" w:eastAsia="fr-FR"/>
        </w:rPr>
        <w:t>ButtonGroup</w:t>
      </w:r>
      <w:proofErr w:type="spellEnd"/>
      <w:r w:rsidRPr="00A3312E">
        <w:rPr>
          <w:rFonts w:eastAsia="Perpetua" w:cs="Consolas"/>
          <w:color w:val="000000"/>
          <w:szCs w:val="20"/>
          <w:lang w:val="en-US" w:eastAsia="fr-FR"/>
        </w:rPr>
        <w:t xml:space="preserve"> </w:t>
      </w:r>
      <w:proofErr w:type="spellStart"/>
      <w:r w:rsidRPr="00A3312E">
        <w:rPr>
          <w:rFonts w:eastAsia="Perpetua" w:cs="Consolas"/>
          <w:color w:val="0000C0"/>
          <w:szCs w:val="20"/>
          <w:lang w:val="en-US" w:eastAsia="fr-FR"/>
        </w:rPr>
        <w:t>bgAnswer</w:t>
      </w:r>
      <w:proofErr w:type="spellEnd"/>
      <w:r w:rsidRPr="00A3312E">
        <w:rPr>
          <w:rFonts w:eastAsia="Perpetua" w:cs="Consolas"/>
          <w:color w:val="000000"/>
          <w:szCs w:val="20"/>
          <w:lang w:val="en-US" w:eastAsia="fr-FR"/>
        </w:rPr>
        <w:t xml:space="preserve"> = </w:t>
      </w:r>
      <w:r w:rsidRPr="00A3312E">
        <w:rPr>
          <w:rFonts w:eastAsia="Perpetua" w:cs="Consolas"/>
          <w:b/>
          <w:bCs/>
          <w:color w:val="7F0055"/>
          <w:szCs w:val="20"/>
          <w:lang w:val="en-US" w:eastAsia="fr-FR"/>
        </w:rPr>
        <w:t>new</w:t>
      </w:r>
      <w:r w:rsidRPr="00A3312E">
        <w:rPr>
          <w:rFonts w:eastAsia="Perpetua" w:cs="Consolas"/>
          <w:color w:val="000000"/>
          <w:szCs w:val="20"/>
          <w:lang w:val="en-US" w:eastAsia="fr-FR"/>
        </w:rPr>
        <w:t xml:space="preserve"> </w:t>
      </w:r>
      <w:proofErr w:type="spellStart"/>
      <w:proofErr w:type="gramStart"/>
      <w:r w:rsidRPr="00A3312E">
        <w:rPr>
          <w:rFonts w:eastAsia="Perpetua" w:cs="Consolas"/>
          <w:color w:val="000000"/>
          <w:szCs w:val="20"/>
          <w:lang w:val="en-US" w:eastAsia="fr-FR"/>
        </w:rPr>
        <w:t>ButtonGroup</w:t>
      </w:r>
      <w:proofErr w:type="spellEnd"/>
      <w:r w:rsidRPr="00A3312E">
        <w:rPr>
          <w:rFonts w:eastAsia="Perpetua" w:cs="Consolas"/>
          <w:color w:val="000000"/>
          <w:szCs w:val="20"/>
          <w:lang w:val="en-US" w:eastAsia="fr-FR"/>
        </w:rPr>
        <w:t>(</w:t>
      </w:r>
      <w:proofErr w:type="gramEnd"/>
      <w:r w:rsidRPr="00A3312E">
        <w:rPr>
          <w:rFonts w:eastAsia="Perpetua" w:cs="Consolas"/>
          <w:color w:val="000000"/>
          <w:szCs w:val="20"/>
          <w:lang w:val="en-US" w:eastAsia="fr-FR"/>
        </w:rPr>
        <w:t>);</w:t>
      </w:r>
    </w:p>
    <w:p w14:paraId="0F271DE5" w14:textId="77777777" w:rsidR="00081629" w:rsidRPr="00A3312E" w:rsidRDefault="00081629" w:rsidP="00081629">
      <w:pPr>
        <w:pStyle w:val="Code-2"/>
        <w:rPr>
          <w:rFonts w:eastAsia="Perpetua" w:cs="Consolas"/>
          <w:shd w:val="clear" w:color="auto" w:fill="E8F2FE"/>
          <w:lang w:val="en-US" w:eastAsia="fr-FR"/>
        </w:rPr>
      </w:pPr>
      <w:r>
        <w:rPr>
          <w:lang w:val="en-GB" w:eastAsia="fr-FR"/>
        </w:rPr>
        <w:t>[…]</w:t>
      </w:r>
    </w:p>
    <w:p w14:paraId="6AB294A2" w14:textId="77777777" w:rsidR="00081629" w:rsidRPr="00A3312E" w:rsidRDefault="00081629" w:rsidP="00081629">
      <w:pPr>
        <w:pStyle w:val="Code-2"/>
        <w:rPr>
          <w:rFonts w:eastAsia="Perpetua" w:cs="Consolas"/>
          <w:shd w:val="clear" w:color="auto" w:fill="E8F2FE"/>
          <w:lang w:val="en-US" w:eastAsia="fr-FR"/>
        </w:rPr>
      </w:pPr>
    </w:p>
    <w:p w14:paraId="5FFCFEC4" w14:textId="77777777" w:rsidR="00081629" w:rsidRPr="00A3312E" w:rsidRDefault="00081629" w:rsidP="00081629">
      <w:pPr>
        <w:pStyle w:val="Code-2"/>
        <w:rPr>
          <w:rFonts w:eastAsia="Perpetua" w:cs="Consolas"/>
          <w:lang w:val="en-US" w:eastAsia="fr-FR"/>
        </w:rPr>
      </w:pPr>
      <w:r w:rsidRPr="00A3312E">
        <w:rPr>
          <w:rFonts w:eastAsia="Perpetua" w:cs="Consolas"/>
          <w:lang w:val="en-US" w:eastAsia="fr-FR"/>
        </w:rPr>
        <w:tab/>
      </w:r>
      <w:r w:rsidRPr="00A3312E">
        <w:rPr>
          <w:rFonts w:eastAsia="Perpetua" w:cs="Consolas"/>
          <w:lang w:val="en-US" w:eastAsia="fr-FR"/>
        </w:rPr>
        <w:tab/>
      </w:r>
      <w:proofErr w:type="spellStart"/>
      <w:r w:rsidRPr="00A3312E">
        <w:rPr>
          <w:rFonts w:eastAsia="Perpetua" w:cs="Consolas"/>
          <w:lang w:val="en-US" w:eastAsia="fr-FR"/>
        </w:rPr>
        <w:t>bgAnswer.add</w:t>
      </w:r>
      <w:proofErr w:type="spellEnd"/>
      <w:r w:rsidRPr="00A3312E">
        <w:rPr>
          <w:rFonts w:eastAsia="Perpetua" w:cs="Consolas"/>
          <w:lang w:val="en-US" w:eastAsia="fr-FR"/>
        </w:rPr>
        <w:t>(</w:t>
      </w:r>
      <w:r w:rsidRPr="00A3312E">
        <w:rPr>
          <w:rFonts w:eastAsia="Perpetua" w:cs="Consolas"/>
          <w:color w:val="6A3E3E"/>
          <w:lang w:val="en-US" w:eastAsia="fr-FR"/>
        </w:rPr>
        <w:t>rdbtn1</w:t>
      </w:r>
      <w:proofErr w:type="gramStart"/>
      <w:r w:rsidRPr="00A3312E">
        <w:rPr>
          <w:rFonts w:eastAsia="Perpetua" w:cs="Consolas"/>
          <w:lang w:val="en-US" w:eastAsia="fr-FR"/>
        </w:rPr>
        <w:t>);</w:t>
      </w:r>
      <w:proofErr w:type="gramEnd"/>
    </w:p>
    <w:p w14:paraId="07C67EF9" w14:textId="77777777" w:rsidR="00081629" w:rsidRPr="00A3312E" w:rsidRDefault="00081629" w:rsidP="00081629">
      <w:pPr>
        <w:pStyle w:val="Code-2"/>
        <w:rPr>
          <w:rFonts w:eastAsia="Perpetua" w:cs="Consolas"/>
          <w:lang w:val="en-US" w:eastAsia="fr-FR"/>
        </w:rPr>
      </w:pPr>
      <w:r w:rsidRPr="00A3312E">
        <w:rPr>
          <w:rFonts w:eastAsia="Perpetua" w:cs="Consolas"/>
          <w:lang w:val="en-US" w:eastAsia="fr-FR"/>
        </w:rPr>
        <w:tab/>
      </w:r>
      <w:r w:rsidRPr="00A3312E">
        <w:rPr>
          <w:rFonts w:eastAsia="Perpetua" w:cs="Consolas"/>
          <w:lang w:val="en-US" w:eastAsia="fr-FR"/>
        </w:rPr>
        <w:tab/>
      </w:r>
      <w:proofErr w:type="spellStart"/>
      <w:r w:rsidRPr="00A3312E">
        <w:rPr>
          <w:rFonts w:eastAsia="Perpetua" w:cs="Consolas"/>
          <w:lang w:val="en-US" w:eastAsia="fr-FR"/>
        </w:rPr>
        <w:t>bgAnswer.add</w:t>
      </w:r>
      <w:proofErr w:type="spellEnd"/>
      <w:r w:rsidRPr="00A3312E">
        <w:rPr>
          <w:rFonts w:eastAsia="Perpetua" w:cs="Consolas"/>
          <w:lang w:val="en-US" w:eastAsia="fr-FR"/>
        </w:rPr>
        <w:t>(</w:t>
      </w:r>
      <w:r w:rsidRPr="00A3312E">
        <w:rPr>
          <w:rFonts w:eastAsia="Perpetua" w:cs="Consolas"/>
          <w:color w:val="6A3E3E"/>
          <w:lang w:val="en-US" w:eastAsia="fr-FR"/>
        </w:rPr>
        <w:t>rdbtn2</w:t>
      </w:r>
      <w:proofErr w:type="gramStart"/>
      <w:r w:rsidRPr="00A3312E">
        <w:rPr>
          <w:rFonts w:eastAsia="Perpetua" w:cs="Consolas"/>
          <w:lang w:val="en-US" w:eastAsia="fr-FR"/>
        </w:rPr>
        <w:t>);</w:t>
      </w:r>
      <w:proofErr w:type="gramEnd"/>
    </w:p>
    <w:p w14:paraId="6501BACC" w14:textId="77777777" w:rsidR="00081629" w:rsidRPr="00A3312E" w:rsidRDefault="00081629" w:rsidP="00081629">
      <w:pPr>
        <w:pStyle w:val="Code-2"/>
        <w:rPr>
          <w:rFonts w:eastAsia="Perpetua" w:cs="Consolas"/>
          <w:lang w:val="en-US" w:eastAsia="fr-FR"/>
        </w:rPr>
      </w:pPr>
      <w:r w:rsidRPr="00A3312E">
        <w:rPr>
          <w:rFonts w:eastAsia="Perpetua" w:cs="Consolas"/>
          <w:lang w:val="en-US" w:eastAsia="fr-FR"/>
        </w:rPr>
        <w:tab/>
      </w:r>
      <w:r w:rsidRPr="00A3312E">
        <w:rPr>
          <w:rFonts w:eastAsia="Perpetua" w:cs="Consolas"/>
          <w:lang w:val="en-US" w:eastAsia="fr-FR"/>
        </w:rPr>
        <w:tab/>
      </w:r>
      <w:proofErr w:type="spellStart"/>
      <w:r w:rsidRPr="00A3312E">
        <w:rPr>
          <w:rFonts w:eastAsia="Perpetua" w:cs="Consolas"/>
          <w:lang w:val="en-US" w:eastAsia="fr-FR"/>
        </w:rPr>
        <w:t>bgAnswer.add</w:t>
      </w:r>
      <w:proofErr w:type="spellEnd"/>
      <w:r w:rsidRPr="00A3312E">
        <w:rPr>
          <w:rFonts w:eastAsia="Perpetua" w:cs="Consolas"/>
          <w:lang w:val="en-US" w:eastAsia="fr-FR"/>
        </w:rPr>
        <w:t>(</w:t>
      </w:r>
      <w:r w:rsidRPr="00A3312E">
        <w:rPr>
          <w:rFonts w:eastAsia="Perpetua" w:cs="Consolas"/>
          <w:color w:val="6A3E3E"/>
          <w:lang w:val="en-US" w:eastAsia="fr-FR"/>
        </w:rPr>
        <w:t>rdbtn3</w:t>
      </w:r>
      <w:proofErr w:type="gramStart"/>
      <w:r w:rsidRPr="00A3312E">
        <w:rPr>
          <w:rFonts w:eastAsia="Perpetua" w:cs="Consolas"/>
          <w:lang w:val="en-US" w:eastAsia="fr-FR"/>
        </w:rPr>
        <w:t>);</w:t>
      </w:r>
      <w:proofErr w:type="gramEnd"/>
    </w:p>
    <w:p w14:paraId="0E6801A0" w14:textId="77777777" w:rsidR="00081629" w:rsidRPr="00A3312E" w:rsidRDefault="00081629" w:rsidP="00081629">
      <w:pPr>
        <w:pStyle w:val="Code-2"/>
        <w:rPr>
          <w:rFonts w:eastAsia="Perpetua" w:cs="Consolas"/>
          <w:lang w:val="en-US" w:eastAsia="fr-FR"/>
        </w:rPr>
      </w:pPr>
      <w:r w:rsidRPr="00A3312E">
        <w:rPr>
          <w:rFonts w:eastAsia="Perpetua" w:cs="Consolas"/>
          <w:lang w:val="en-US" w:eastAsia="fr-FR"/>
        </w:rPr>
        <w:tab/>
      </w:r>
      <w:r w:rsidRPr="00A3312E">
        <w:rPr>
          <w:rFonts w:eastAsia="Perpetua" w:cs="Consolas"/>
          <w:lang w:val="en-US" w:eastAsia="fr-FR"/>
        </w:rPr>
        <w:tab/>
      </w:r>
      <w:proofErr w:type="spellStart"/>
      <w:r w:rsidRPr="00A3312E">
        <w:rPr>
          <w:rFonts w:eastAsia="Perpetua" w:cs="Consolas"/>
          <w:lang w:val="en-US" w:eastAsia="fr-FR"/>
        </w:rPr>
        <w:t>bgAnswer.add</w:t>
      </w:r>
      <w:proofErr w:type="spellEnd"/>
      <w:r w:rsidRPr="00A3312E">
        <w:rPr>
          <w:rFonts w:eastAsia="Perpetua" w:cs="Consolas"/>
          <w:lang w:val="en-US" w:eastAsia="fr-FR"/>
        </w:rPr>
        <w:t>(</w:t>
      </w:r>
      <w:r w:rsidRPr="00A3312E">
        <w:rPr>
          <w:rFonts w:eastAsia="Perpetua" w:cs="Consolas"/>
          <w:color w:val="6A3E3E"/>
          <w:lang w:val="en-US" w:eastAsia="fr-FR"/>
        </w:rPr>
        <w:t>rdbtn4</w:t>
      </w:r>
      <w:proofErr w:type="gramStart"/>
      <w:r w:rsidRPr="00A3312E">
        <w:rPr>
          <w:rFonts w:eastAsia="Perpetua" w:cs="Consolas"/>
          <w:lang w:val="en-US" w:eastAsia="fr-FR"/>
        </w:rPr>
        <w:t>);</w:t>
      </w:r>
      <w:proofErr w:type="gramEnd"/>
    </w:p>
    <w:p w14:paraId="4712FE9D" w14:textId="77777777" w:rsidR="00081629" w:rsidRDefault="00081629" w:rsidP="00081629">
      <w:pPr>
        <w:pStyle w:val="Code-2"/>
        <w:rPr>
          <w:rFonts w:eastAsia="Perpetua"/>
          <w:lang w:eastAsia="fr-FR"/>
        </w:rPr>
      </w:pPr>
      <w:r w:rsidRPr="00A3312E">
        <w:rPr>
          <w:rFonts w:eastAsia="Perpetua" w:cs="Consolas"/>
          <w:lang w:val="en-US" w:eastAsia="fr-FR"/>
        </w:rPr>
        <w:tab/>
      </w:r>
      <w:r w:rsidRPr="00A3312E">
        <w:rPr>
          <w:rFonts w:eastAsia="Perpetua" w:cs="Consolas"/>
          <w:lang w:val="en-US" w:eastAsia="fr-FR"/>
        </w:rPr>
        <w:tab/>
      </w:r>
      <w:proofErr w:type="spellStart"/>
      <w:r>
        <w:rPr>
          <w:rFonts w:eastAsia="Perpetua" w:cs="Consolas"/>
          <w:lang w:eastAsia="fr-FR"/>
        </w:rPr>
        <w:t>bgAnswer.add</w:t>
      </w:r>
      <w:proofErr w:type="spellEnd"/>
      <w:r>
        <w:rPr>
          <w:rFonts w:eastAsia="Perpetua" w:cs="Consolas"/>
          <w:lang w:eastAsia="fr-FR"/>
        </w:rPr>
        <w:t>(</w:t>
      </w:r>
      <w:r>
        <w:rPr>
          <w:rFonts w:eastAsia="Perpetua" w:cs="Consolas"/>
          <w:color w:val="6A3E3E"/>
          <w:lang w:eastAsia="fr-FR"/>
        </w:rPr>
        <w:t>rdbtn5</w:t>
      </w:r>
      <w:r>
        <w:rPr>
          <w:rFonts w:eastAsia="Perpetua" w:cs="Consolas"/>
          <w:lang w:eastAsia="fr-FR"/>
        </w:rPr>
        <w:t>);</w:t>
      </w:r>
    </w:p>
    <w:p w14:paraId="3EBE9C4F" w14:textId="77777777" w:rsidR="00081629" w:rsidRDefault="00081629" w:rsidP="00081629">
      <w:pPr>
        <w:pStyle w:val="Code-2"/>
      </w:pPr>
    </w:p>
    <w:p w14:paraId="317F6348" w14:textId="77777777" w:rsidR="00780CC6" w:rsidRDefault="00081629" w:rsidP="00081629">
      <w:pPr>
        <w:pStyle w:val="Code-2"/>
        <w:rPr>
          <w:rStyle w:val="CodeHTML"/>
        </w:rPr>
      </w:pPr>
      <w:r w:rsidRPr="00A3312E">
        <w:rPr>
          <w:lang w:eastAsia="fr-FR"/>
        </w:rPr>
        <w:t>[…]</w:t>
      </w:r>
    </w:p>
    <w:p w14:paraId="7F10A029" w14:textId="77777777" w:rsidR="00780CC6" w:rsidRDefault="00780CC6" w:rsidP="004373D5"/>
    <w:p w14:paraId="3BDD5163" w14:textId="77777777" w:rsidR="00780CC6" w:rsidRDefault="00081629" w:rsidP="004373D5">
      <w:r>
        <w:t>Lors de la validation d’une réponse</w:t>
      </w:r>
      <w:r w:rsidR="00780CC6">
        <w:t xml:space="preserve">, </w:t>
      </w:r>
      <w:r>
        <w:t>on récupère la valeur du bouton radio sélectionné afin de voir si la réponse à la question est juste ou fausse</w:t>
      </w:r>
      <w:r w:rsidR="00780CC6">
        <w:t xml:space="preserve"> : </w:t>
      </w:r>
    </w:p>
    <w:p w14:paraId="34880C9F" w14:textId="77777777" w:rsidR="00780CC6" w:rsidRDefault="00780CC6" w:rsidP="004373D5"/>
    <w:p w14:paraId="6258F871" w14:textId="77777777" w:rsidR="00081629" w:rsidRDefault="00081629" w:rsidP="00081629">
      <w:pPr>
        <w:pStyle w:val="Code-2"/>
        <w:rPr>
          <w:rFonts w:eastAsia="Perpetua"/>
          <w:lang w:eastAsia="fr-FR"/>
        </w:rPr>
      </w:pPr>
      <w:r>
        <w:rPr>
          <w:rFonts w:eastAsia="Perpetua"/>
          <w:lang w:eastAsia="fr-FR"/>
        </w:rPr>
        <w:tab/>
      </w:r>
      <w:proofErr w:type="spellStart"/>
      <w:r>
        <w:rPr>
          <w:rFonts w:eastAsia="Perpetua"/>
          <w:b/>
          <w:bCs/>
          <w:color w:val="7F0055"/>
          <w:lang w:eastAsia="fr-FR"/>
        </w:rPr>
        <w:t>private</w:t>
      </w:r>
      <w:proofErr w:type="spellEnd"/>
      <w:r>
        <w:rPr>
          <w:rFonts w:eastAsia="Perpetua"/>
          <w:lang w:eastAsia="fr-FR"/>
        </w:rPr>
        <w:t xml:space="preserve"> </w:t>
      </w:r>
      <w:proofErr w:type="spellStart"/>
      <w:r>
        <w:rPr>
          <w:rFonts w:eastAsia="Perpetua"/>
          <w:b/>
          <w:bCs/>
          <w:color w:val="7F0055"/>
          <w:lang w:eastAsia="fr-FR"/>
        </w:rPr>
        <w:t>void</w:t>
      </w:r>
      <w:proofErr w:type="spellEnd"/>
      <w:r>
        <w:rPr>
          <w:rFonts w:eastAsia="Perpetua"/>
          <w:lang w:eastAsia="fr-FR"/>
        </w:rPr>
        <w:t xml:space="preserve"> </w:t>
      </w:r>
      <w:proofErr w:type="spellStart"/>
      <w:r>
        <w:rPr>
          <w:rFonts w:eastAsia="Perpetua"/>
          <w:lang w:eastAsia="fr-FR"/>
        </w:rPr>
        <w:t>questionTreatment</w:t>
      </w:r>
      <w:proofErr w:type="spellEnd"/>
      <w:r>
        <w:rPr>
          <w:rFonts w:eastAsia="Perpetua"/>
          <w:lang w:eastAsia="fr-FR"/>
        </w:rPr>
        <w:t>(</w:t>
      </w:r>
      <w:proofErr w:type="spellStart"/>
      <w:r>
        <w:rPr>
          <w:rFonts w:eastAsia="Perpetua"/>
          <w:lang w:eastAsia="fr-FR"/>
        </w:rPr>
        <w:t>ActionEvent</w:t>
      </w:r>
      <w:proofErr w:type="spellEnd"/>
      <w:r>
        <w:rPr>
          <w:rFonts w:eastAsia="Perpetua"/>
          <w:lang w:eastAsia="fr-FR"/>
        </w:rPr>
        <w:t xml:space="preserve"> </w:t>
      </w:r>
      <w:proofErr w:type="spellStart"/>
      <w:r>
        <w:rPr>
          <w:rFonts w:eastAsia="Perpetua"/>
          <w:color w:val="6A3E3E"/>
          <w:lang w:eastAsia="fr-FR"/>
        </w:rPr>
        <w:t>event</w:t>
      </w:r>
      <w:proofErr w:type="spellEnd"/>
      <w:r>
        <w:rPr>
          <w:rFonts w:eastAsia="Perpetua"/>
          <w:lang w:eastAsia="fr-FR"/>
        </w:rPr>
        <w:t>) {</w:t>
      </w:r>
    </w:p>
    <w:p w14:paraId="0A3FE83D"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color w:val="3F7F5F"/>
          <w:lang w:eastAsia="fr-FR"/>
        </w:rPr>
        <w:t xml:space="preserve">// </w:t>
      </w:r>
      <w:proofErr w:type="spellStart"/>
      <w:r>
        <w:rPr>
          <w:rFonts w:eastAsia="Perpetua"/>
          <w:color w:val="3F7F5F"/>
          <w:u w:val="single"/>
          <w:lang w:eastAsia="fr-FR"/>
        </w:rPr>
        <w:t>Num</w:t>
      </w:r>
      <w:proofErr w:type="spellEnd"/>
      <w:r>
        <w:rPr>
          <w:rFonts w:eastAsia="Perpetua"/>
          <w:color w:val="3F7F5F"/>
          <w:lang w:eastAsia="fr-FR"/>
        </w:rPr>
        <w:t xml:space="preserve"> </w:t>
      </w:r>
      <w:r>
        <w:rPr>
          <w:rFonts w:eastAsia="Perpetua"/>
          <w:color w:val="3F7F5F"/>
          <w:u w:val="single"/>
          <w:lang w:eastAsia="fr-FR"/>
        </w:rPr>
        <w:t>du</w:t>
      </w:r>
      <w:r>
        <w:rPr>
          <w:rFonts w:eastAsia="Perpetua"/>
          <w:color w:val="3F7F5F"/>
          <w:lang w:eastAsia="fr-FR"/>
        </w:rPr>
        <w:t xml:space="preserve"> </w:t>
      </w:r>
      <w:r>
        <w:rPr>
          <w:rFonts w:eastAsia="Perpetua"/>
          <w:color w:val="3F7F5F"/>
          <w:u w:val="single"/>
          <w:lang w:eastAsia="fr-FR"/>
        </w:rPr>
        <w:t>bouton</w:t>
      </w:r>
      <w:r>
        <w:rPr>
          <w:rFonts w:eastAsia="Perpetua"/>
          <w:color w:val="3F7F5F"/>
          <w:lang w:eastAsia="fr-FR"/>
        </w:rPr>
        <w:t xml:space="preserve"> radio </w:t>
      </w:r>
      <w:r>
        <w:rPr>
          <w:rFonts w:eastAsia="Perpetua"/>
          <w:color w:val="3F7F5F"/>
          <w:u w:val="single"/>
          <w:lang w:eastAsia="fr-FR"/>
        </w:rPr>
        <w:t>sélectionné</w:t>
      </w:r>
    </w:p>
    <w:p w14:paraId="50BD0FD3" w14:textId="77777777" w:rsidR="00081629" w:rsidRPr="00A3312E" w:rsidRDefault="00081629" w:rsidP="00081629">
      <w:pPr>
        <w:pStyle w:val="Code-2"/>
        <w:rPr>
          <w:rFonts w:eastAsia="Perpetua"/>
          <w:lang w:val="en-US" w:eastAsia="fr-FR"/>
        </w:rPr>
      </w:pPr>
      <w:r>
        <w:rPr>
          <w:rFonts w:eastAsia="Perpetua"/>
          <w:lang w:eastAsia="fr-FR"/>
        </w:rPr>
        <w:tab/>
      </w:r>
      <w:r>
        <w:rPr>
          <w:rFonts w:eastAsia="Perpetua"/>
          <w:lang w:eastAsia="fr-FR"/>
        </w:rPr>
        <w:tab/>
      </w:r>
      <w:r w:rsidRPr="00A3312E">
        <w:rPr>
          <w:rFonts w:eastAsia="Perpetua"/>
          <w:b/>
          <w:bCs/>
          <w:color w:val="7F0055"/>
          <w:lang w:val="en-US" w:eastAsia="fr-FR"/>
        </w:rPr>
        <w:t>int</w:t>
      </w:r>
      <w:r w:rsidRPr="00A3312E">
        <w:rPr>
          <w:rFonts w:eastAsia="Perpetua"/>
          <w:lang w:val="en-US" w:eastAsia="fr-FR"/>
        </w:rPr>
        <w:t xml:space="preserve"> </w:t>
      </w:r>
      <w:proofErr w:type="spellStart"/>
      <w:r w:rsidRPr="00A3312E">
        <w:rPr>
          <w:rFonts w:eastAsia="Perpetua"/>
          <w:color w:val="6A3E3E"/>
          <w:lang w:val="en-US" w:eastAsia="fr-FR"/>
        </w:rPr>
        <w:t>bgSelected</w:t>
      </w:r>
      <w:proofErr w:type="spellEnd"/>
      <w:r w:rsidRPr="00A3312E">
        <w:rPr>
          <w:rFonts w:eastAsia="Perpetua"/>
          <w:lang w:val="en-US" w:eastAsia="fr-FR"/>
        </w:rPr>
        <w:t xml:space="preserve"> = </w:t>
      </w:r>
      <w:proofErr w:type="spellStart"/>
      <w:r w:rsidRPr="00A3312E">
        <w:rPr>
          <w:rFonts w:eastAsia="Perpetua"/>
          <w:lang w:val="en-US" w:eastAsia="fr-FR"/>
        </w:rPr>
        <w:t>Integer.</w:t>
      </w:r>
      <w:r w:rsidRPr="00A3312E">
        <w:rPr>
          <w:rFonts w:eastAsia="Perpetua"/>
          <w:i/>
          <w:iCs/>
          <w:lang w:val="en-US" w:eastAsia="fr-FR"/>
        </w:rPr>
        <w:t>parseInt</w:t>
      </w:r>
      <w:proofErr w:type="spellEnd"/>
      <w:r w:rsidRPr="00A3312E">
        <w:rPr>
          <w:rFonts w:eastAsia="Perpetua"/>
          <w:lang w:val="en-US" w:eastAsia="fr-FR"/>
        </w:rPr>
        <w:t>(</w:t>
      </w:r>
      <w:proofErr w:type="spellStart"/>
      <w:r w:rsidRPr="00A3312E">
        <w:rPr>
          <w:rFonts w:eastAsia="Perpetua"/>
          <w:color w:val="0000C0"/>
          <w:lang w:val="en-US" w:eastAsia="fr-FR"/>
        </w:rPr>
        <w:t>bgAnswer</w:t>
      </w:r>
      <w:r w:rsidRPr="00A3312E">
        <w:rPr>
          <w:rFonts w:eastAsia="Perpetua"/>
          <w:lang w:val="en-US" w:eastAsia="fr-FR"/>
        </w:rPr>
        <w:t>.getSelection</w:t>
      </w:r>
      <w:proofErr w:type="spellEnd"/>
      <w:r w:rsidRPr="00A3312E">
        <w:rPr>
          <w:rFonts w:eastAsia="Perpetua"/>
          <w:lang w:val="en-US" w:eastAsia="fr-FR"/>
        </w:rPr>
        <w:t>(</w:t>
      </w:r>
      <w:proofErr w:type="gramStart"/>
      <w:r w:rsidRPr="00A3312E">
        <w:rPr>
          <w:rFonts w:eastAsia="Perpetua"/>
          <w:lang w:val="en-US" w:eastAsia="fr-FR"/>
        </w:rPr>
        <w:t>).</w:t>
      </w:r>
      <w:proofErr w:type="spellStart"/>
      <w:r w:rsidRPr="00A3312E">
        <w:rPr>
          <w:rFonts w:eastAsia="Perpetua"/>
          <w:lang w:val="en-US" w:eastAsia="fr-FR"/>
        </w:rPr>
        <w:t>getActionCommand</w:t>
      </w:r>
      <w:proofErr w:type="spellEnd"/>
      <w:proofErr w:type="gramEnd"/>
      <w:r w:rsidRPr="00A3312E">
        <w:rPr>
          <w:rFonts w:eastAsia="Perpetua"/>
          <w:lang w:val="en-US" w:eastAsia="fr-FR"/>
        </w:rPr>
        <w:t>());</w:t>
      </w:r>
    </w:p>
    <w:p w14:paraId="0014FD2E" w14:textId="77777777" w:rsidR="00081629" w:rsidRPr="00A3312E" w:rsidRDefault="00081629" w:rsidP="00081629">
      <w:pPr>
        <w:pStyle w:val="Code-2"/>
        <w:rPr>
          <w:rFonts w:eastAsia="Perpetua"/>
          <w:lang w:val="en-US" w:eastAsia="fr-FR"/>
        </w:rPr>
      </w:pPr>
    </w:p>
    <w:p w14:paraId="404173ED"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b/>
          <w:bCs/>
          <w:color w:val="7F0055"/>
          <w:lang w:val="en-US" w:eastAsia="fr-FR"/>
        </w:rPr>
        <w:t>if</w:t>
      </w:r>
      <w:r w:rsidRPr="00A3312E">
        <w:rPr>
          <w:rFonts w:eastAsia="Perpetua"/>
          <w:lang w:val="en-US" w:eastAsia="fr-FR"/>
        </w:rPr>
        <w:t xml:space="preserve"> (</w:t>
      </w:r>
      <w:proofErr w:type="spellStart"/>
      <w:proofErr w:type="gramStart"/>
      <w:r w:rsidRPr="00A3312E">
        <w:rPr>
          <w:rFonts w:eastAsia="Perpetua"/>
          <w:b/>
          <w:bCs/>
          <w:color w:val="7F0055"/>
          <w:lang w:val="en-US" w:eastAsia="fr-FR"/>
        </w:rPr>
        <w:t>this</w:t>
      </w:r>
      <w:r w:rsidRPr="00A3312E">
        <w:rPr>
          <w:rFonts w:eastAsia="Perpetua"/>
          <w:lang w:val="en-US" w:eastAsia="fr-FR"/>
        </w:rPr>
        <w:t>.isValidAnswer</w:t>
      </w:r>
      <w:proofErr w:type="spellEnd"/>
      <w:proofErr w:type="gramEnd"/>
      <w:r w:rsidRPr="00A3312E">
        <w:rPr>
          <w:rFonts w:eastAsia="Perpetua"/>
          <w:lang w:val="en-US" w:eastAsia="fr-FR"/>
        </w:rPr>
        <w:t>(</w:t>
      </w:r>
      <w:proofErr w:type="spellStart"/>
      <w:r w:rsidRPr="00A3312E">
        <w:rPr>
          <w:rFonts w:eastAsia="Perpetua"/>
          <w:color w:val="6A3E3E"/>
          <w:lang w:val="en-US" w:eastAsia="fr-FR"/>
        </w:rPr>
        <w:t>bgSelected</w:t>
      </w:r>
      <w:proofErr w:type="spellEnd"/>
      <w:r w:rsidRPr="00A3312E">
        <w:rPr>
          <w:rFonts w:eastAsia="Perpetua"/>
          <w:lang w:val="en-US" w:eastAsia="fr-FR"/>
        </w:rPr>
        <w:t>)) {</w:t>
      </w:r>
    </w:p>
    <w:p w14:paraId="2A091701"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color w:val="3F7F5F"/>
          <w:lang w:val="en-US" w:eastAsia="fr-FR"/>
        </w:rPr>
        <w:t xml:space="preserve">// </w:t>
      </w:r>
      <w:proofErr w:type="spellStart"/>
      <w:r w:rsidRPr="00A3312E">
        <w:rPr>
          <w:rFonts w:eastAsia="Perpetua"/>
          <w:color w:val="3F7F5F"/>
          <w:u w:val="single"/>
          <w:lang w:val="en-US" w:eastAsia="fr-FR"/>
        </w:rPr>
        <w:t>Changement</w:t>
      </w:r>
      <w:proofErr w:type="spellEnd"/>
      <w:r w:rsidRPr="00A3312E">
        <w:rPr>
          <w:rFonts w:eastAsia="Perpetua"/>
          <w:color w:val="3F7F5F"/>
          <w:lang w:val="en-US" w:eastAsia="fr-FR"/>
        </w:rPr>
        <w:t xml:space="preserve"> </w:t>
      </w:r>
      <w:r w:rsidRPr="00A3312E">
        <w:rPr>
          <w:rFonts w:eastAsia="Perpetua"/>
          <w:color w:val="3F7F5F"/>
          <w:u w:val="single"/>
          <w:lang w:val="en-US" w:eastAsia="fr-FR"/>
        </w:rPr>
        <w:t>de</w:t>
      </w:r>
      <w:r w:rsidRPr="00A3312E">
        <w:rPr>
          <w:rFonts w:eastAsia="Perpetua"/>
          <w:color w:val="3F7F5F"/>
          <w:lang w:val="en-US" w:eastAsia="fr-FR"/>
        </w:rPr>
        <w:t xml:space="preserve"> panel</w:t>
      </w:r>
    </w:p>
    <w:p w14:paraId="39C4428D"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r w:rsidRPr="00A3312E">
        <w:rPr>
          <w:rFonts w:eastAsia="Perpetua"/>
          <w:color w:val="0000C0"/>
          <w:lang w:val="en-US" w:eastAsia="fr-FR"/>
        </w:rPr>
        <w:t>pnlDisplayQuiz</w:t>
      </w:r>
      <w:r w:rsidRPr="00A3312E">
        <w:rPr>
          <w:rFonts w:eastAsia="Perpetua"/>
          <w:lang w:val="en-US" w:eastAsia="fr-FR"/>
        </w:rPr>
        <w:t>.setVisible</w:t>
      </w:r>
      <w:proofErr w:type="spellEnd"/>
      <w:r w:rsidRPr="00A3312E">
        <w:rPr>
          <w:rFonts w:eastAsia="Perpetua"/>
          <w:lang w:val="en-US" w:eastAsia="fr-FR"/>
        </w:rPr>
        <w:t>(</w:t>
      </w:r>
      <w:r w:rsidRPr="00A3312E">
        <w:rPr>
          <w:rFonts w:eastAsia="Perpetua"/>
          <w:b/>
          <w:bCs/>
          <w:color w:val="7F0055"/>
          <w:lang w:val="en-US" w:eastAsia="fr-FR"/>
        </w:rPr>
        <w:t>false</w:t>
      </w:r>
      <w:proofErr w:type="gramStart"/>
      <w:r w:rsidRPr="00A3312E">
        <w:rPr>
          <w:rFonts w:eastAsia="Perpetua"/>
          <w:lang w:val="en-US" w:eastAsia="fr-FR"/>
        </w:rPr>
        <w:t>);</w:t>
      </w:r>
      <w:proofErr w:type="gramEnd"/>
    </w:p>
    <w:p w14:paraId="3939F61D"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r w:rsidRPr="00A3312E">
        <w:rPr>
          <w:rFonts w:eastAsia="Perpetua"/>
          <w:color w:val="0000C0"/>
          <w:lang w:val="en-US" w:eastAsia="fr-FR"/>
        </w:rPr>
        <w:t>pnlResultAnswer</w:t>
      </w:r>
      <w:r w:rsidRPr="00A3312E">
        <w:rPr>
          <w:rFonts w:eastAsia="Perpetua"/>
          <w:lang w:val="en-US" w:eastAsia="fr-FR"/>
        </w:rPr>
        <w:t>.setVisible</w:t>
      </w:r>
      <w:proofErr w:type="spellEnd"/>
      <w:r w:rsidRPr="00A3312E">
        <w:rPr>
          <w:rFonts w:eastAsia="Perpetua"/>
          <w:lang w:val="en-US" w:eastAsia="fr-FR"/>
        </w:rPr>
        <w:t>(</w:t>
      </w:r>
      <w:r w:rsidRPr="00A3312E">
        <w:rPr>
          <w:rFonts w:eastAsia="Perpetua"/>
          <w:b/>
          <w:bCs/>
          <w:color w:val="7F0055"/>
          <w:lang w:val="en-US" w:eastAsia="fr-FR"/>
        </w:rPr>
        <w:t>true</w:t>
      </w:r>
      <w:proofErr w:type="gramStart"/>
      <w:r w:rsidRPr="00A3312E">
        <w:rPr>
          <w:rFonts w:eastAsia="Perpetua"/>
          <w:lang w:val="en-US" w:eastAsia="fr-FR"/>
        </w:rPr>
        <w:t>);</w:t>
      </w:r>
      <w:proofErr w:type="gramEnd"/>
    </w:p>
    <w:p w14:paraId="7FA376AC"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r w:rsidRPr="00A3312E">
        <w:rPr>
          <w:rFonts w:eastAsia="Perpetua"/>
          <w:color w:val="0000C0"/>
          <w:lang w:val="en-US" w:eastAsia="fr-FR"/>
        </w:rPr>
        <w:t>lblErrorDisplayQuiz</w:t>
      </w:r>
      <w:r w:rsidRPr="00A3312E">
        <w:rPr>
          <w:rFonts w:eastAsia="Perpetua"/>
          <w:lang w:val="en-US" w:eastAsia="fr-FR"/>
        </w:rPr>
        <w:t>.setText</w:t>
      </w:r>
      <w:proofErr w:type="spellEnd"/>
      <w:r w:rsidRPr="00A3312E">
        <w:rPr>
          <w:rFonts w:eastAsia="Perpetua"/>
          <w:lang w:val="en-US" w:eastAsia="fr-FR"/>
        </w:rPr>
        <w:t>(</w:t>
      </w:r>
      <w:r w:rsidRPr="00A3312E">
        <w:rPr>
          <w:rFonts w:eastAsia="Perpetua"/>
          <w:color w:val="2A00FF"/>
          <w:lang w:val="en-US" w:eastAsia="fr-FR"/>
        </w:rPr>
        <w:t>""</w:t>
      </w:r>
      <w:proofErr w:type="gramStart"/>
      <w:r w:rsidRPr="00A3312E">
        <w:rPr>
          <w:rFonts w:eastAsia="Perpetua"/>
          <w:lang w:val="en-US" w:eastAsia="fr-FR"/>
        </w:rPr>
        <w:t>);</w:t>
      </w:r>
      <w:proofErr w:type="gramEnd"/>
    </w:p>
    <w:p w14:paraId="3D0C90E8" w14:textId="77777777" w:rsidR="00081629" w:rsidRPr="00A3312E" w:rsidRDefault="00081629" w:rsidP="00081629">
      <w:pPr>
        <w:pStyle w:val="Code-2"/>
        <w:rPr>
          <w:rFonts w:eastAsia="Perpetua"/>
          <w:lang w:val="en-US" w:eastAsia="fr-FR"/>
        </w:rPr>
      </w:pPr>
    </w:p>
    <w:p w14:paraId="261FE7D4" w14:textId="77777777" w:rsidR="00081629" w:rsidRPr="00A3312E" w:rsidRDefault="00081629" w:rsidP="00081629">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b/>
          <w:bCs/>
          <w:color w:val="7F0055"/>
          <w:lang w:val="en-US" w:eastAsia="fr-FR"/>
        </w:rPr>
        <w:t>if</w:t>
      </w:r>
      <w:r w:rsidRPr="00A3312E">
        <w:rPr>
          <w:rFonts w:eastAsia="Perpetua"/>
          <w:lang w:val="en-US" w:eastAsia="fr-FR"/>
        </w:rPr>
        <w:t xml:space="preserve"> (</w:t>
      </w:r>
      <w:proofErr w:type="spellStart"/>
      <w:r w:rsidRPr="00A3312E">
        <w:rPr>
          <w:rFonts w:eastAsia="Perpetua"/>
          <w:color w:val="0000C0"/>
          <w:lang w:val="en-US" w:eastAsia="fr-FR"/>
        </w:rPr>
        <w:t>monController</w:t>
      </w:r>
      <w:r w:rsidRPr="00A3312E">
        <w:rPr>
          <w:rFonts w:eastAsia="Perpetua"/>
          <w:lang w:val="en-US" w:eastAsia="fr-FR"/>
        </w:rPr>
        <w:t>.getLaGame</w:t>
      </w:r>
      <w:proofErr w:type="spellEnd"/>
      <w:r w:rsidRPr="00A3312E">
        <w:rPr>
          <w:rFonts w:eastAsia="Perpetua"/>
          <w:lang w:val="en-US" w:eastAsia="fr-FR"/>
        </w:rPr>
        <w:t>(</w:t>
      </w:r>
      <w:proofErr w:type="gramStart"/>
      <w:r w:rsidRPr="00A3312E">
        <w:rPr>
          <w:rFonts w:eastAsia="Perpetua"/>
          <w:lang w:val="en-US" w:eastAsia="fr-FR"/>
        </w:rPr>
        <w:t>).</w:t>
      </w:r>
      <w:proofErr w:type="spellStart"/>
      <w:r w:rsidRPr="00A3312E">
        <w:rPr>
          <w:rFonts w:eastAsia="Perpetua"/>
          <w:lang w:val="en-US" w:eastAsia="fr-FR"/>
        </w:rPr>
        <w:t>isCorrectThisAnswer</w:t>
      </w:r>
      <w:proofErr w:type="spellEnd"/>
      <w:proofErr w:type="gramEnd"/>
      <w:r w:rsidRPr="00A3312E">
        <w:rPr>
          <w:rFonts w:eastAsia="Perpetua"/>
          <w:lang w:val="en-US" w:eastAsia="fr-FR"/>
        </w:rPr>
        <w:t>(</w:t>
      </w:r>
      <w:proofErr w:type="spellStart"/>
      <w:r w:rsidRPr="00A3312E">
        <w:rPr>
          <w:rFonts w:eastAsia="Perpetua"/>
          <w:color w:val="0000C0"/>
          <w:lang w:val="en-US" w:eastAsia="fr-FR"/>
        </w:rPr>
        <w:t>currentQuestion</w:t>
      </w:r>
      <w:proofErr w:type="spellEnd"/>
      <w:r w:rsidRPr="00A3312E">
        <w:rPr>
          <w:rFonts w:eastAsia="Perpetua"/>
          <w:lang w:val="en-US" w:eastAsia="fr-FR"/>
        </w:rPr>
        <w:t xml:space="preserve">, </w:t>
      </w:r>
      <w:proofErr w:type="spellStart"/>
      <w:r w:rsidRPr="00A3312E">
        <w:rPr>
          <w:rFonts w:eastAsia="Perpetua"/>
          <w:color w:val="6A3E3E"/>
          <w:lang w:val="en-US" w:eastAsia="fr-FR"/>
        </w:rPr>
        <w:t>bgSelected</w:t>
      </w:r>
      <w:proofErr w:type="spellEnd"/>
      <w:r w:rsidRPr="00A3312E">
        <w:rPr>
          <w:rFonts w:eastAsia="Perpetua"/>
          <w:lang w:val="en-US" w:eastAsia="fr-FR"/>
        </w:rPr>
        <w:t>)) {</w:t>
      </w:r>
    </w:p>
    <w:p w14:paraId="310D77CC" w14:textId="77777777" w:rsidR="00081629" w:rsidRDefault="00081629" w:rsidP="00081629">
      <w:pPr>
        <w:pStyle w:val="Code-2"/>
        <w:rPr>
          <w:rFonts w:eastAsia="Perpetua"/>
          <w:lang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Pr>
          <w:rFonts w:eastAsia="Perpetua"/>
          <w:color w:val="3F7F5F"/>
          <w:lang w:eastAsia="fr-FR"/>
        </w:rPr>
        <w:t xml:space="preserve">// </w:t>
      </w:r>
      <w:r>
        <w:rPr>
          <w:rFonts w:eastAsia="Perpetua"/>
          <w:color w:val="3F7F5F"/>
          <w:u w:val="single"/>
          <w:lang w:eastAsia="fr-FR"/>
        </w:rPr>
        <w:t>Affiche</w:t>
      </w:r>
      <w:r>
        <w:rPr>
          <w:rFonts w:eastAsia="Perpetua"/>
          <w:color w:val="3F7F5F"/>
          <w:lang w:eastAsia="fr-FR"/>
        </w:rPr>
        <w:t xml:space="preserve"> </w:t>
      </w:r>
      <w:r>
        <w:rPr>
          <w:rFonts w:eastAsia="Perpetua"/>
          <w:color w:val="3F7F5F"/>
          <w:u w:val="single"/>
          <w:lang w:eastAsia="fr-FR"/>
        </w:rPr>
        <w:t>que</w:t>
      </w:r>
      <w:r>
        <w:rPr>
          <w:rFonts w:eastAsia="Perpetua"/>
          <w:color w:val="3F7F5F"/>
          <w:lang w:eastAsia="fr-FR"/>
        </w:rPr>
        <w:t xml:space="preserve"> </w:t>
      </w:r>
      <w:r>
        <w:rPr>
          <w:rFonts w:eastAsia="Perpetua"/>
          <w:color w:val="3F7F5F"/>
          <w:u w:val="single"/>
          <w:lang w:eastAsia="fr-FR"/>
        </w:rPr>
        <w:t>la</w:t>
      </w:r>
      <w:r>
        <w:rPr>
          <w:rFonts w:eastAsia="Perpetua"/>
          <w:color w:val="3F7F5F"/>
          <w:lang w:eastAsia="fr-FR"/>
        </w:rPr>
        <w:t xml:space="preserve"> </w:t>
      </w:r>
      <w:r>
        <w:rPr>
          <w:rFonts w:eastAsia="Perpetua"/>
          <w:color w:val="3F7F5F"/>
          <w:u w:val="single"/>
          <w:lang w:eastAsia="fr-FR"/>
        </w:rPr>
        <w:t>réponse</w:t>
      </w:r>
      <w:r>
        <w:rPr>
          <w:rFonts w:eastAsia="Perpetua"/>
          <w:color w:val="3F7F5F"/>
          <w:lang w:eastAsia="fr-FR"/>
        </w:rPr>
        <w:t xml:space="preserve"> </w:t>
      </w:r>
      <w:r>
        <w:rPr>
          <w:rFonts w:eastAsia="Perpetua"/>
          <w:color w:val="3F7F5F"/>
          <w:u w:val="single"/>
          <w:lang w:eastAsia="fr-FR"/>
        </w:rPr>
        <w:t>est</w:t>
      </w:r>
      <w:r>
        <w:rPr>
          <w:rFonts w:eastAsia="Perpetua"/>
          <w:color w:val="3F7F5F"/>
          <w:lang w:eastAsia="fr-FR"/>
        </w:rPr>
        <w:t xml:space="preserve"> </w:t>
      </w:r>
      <w:r>
        <w:rPr>
          <w:rFonts w:eastAsia="Perpetua"/>
          <w:color w:val="3F7F5F"/>
          <w:u w:val="single"/>
          <w:lang w:eastAsia="fr-FR"/>
        </w:rPr>
        <w:t>correcte</w:t>
      </w:r>
    </w:p>
    <w:p w14:paraId="6CB9A765"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r>
      <w:r>
        <w:rPr>
          <w:rFonts w:eastAsia="Perpetua"/>
          <w:lang w:eastAsia="fr-FR"/>
        </w:rPr>
        <w:tab/>
      </w:r>
      <w:proofErr w:type="spellStart"/>
      <w:r>
        <w:rPr>
          <w:rFonts w:eastAsia="Perpetua"/>
          <w:color w:val="0000C0"/>
          <w:lang w:eastAsia="fr-FR"/>
        </w:rPr>
        <w:t>lblAnswer</w:t>
      </w:r>
      <w:r>
        <w:rPr>
          <w:rFonts w:eastAsia="Perpetua"/>
          <w:lang w:eastAsia="fr-FR"/>
        </w:rPr>
        <w:t>.setText</w:t>
      </w:r>
      <w:proofErr w:type="spellEnd"/>
      <w:r>
        <w:rPr>
          <w:rFonts w:eastAsia="Perpetua"/>
          <w:lang w:eastAsia="fr-FR"/>
        </w:rPr>
        <w:t>(</w:t>
      </w:r>
      <w:r>
        <w:rPr>
          <w:rFonts w:eastAsia="Perpetua"/>
          <w:color w:val="2A00FF"/>
          <w:lang w:eastAsia="fr-FR"/>
        </w:rPr>
        <w:t>"Bonne réponse Vous avez gagné 10 points"</w:t>
      </w:r>
      <w:r>
        <w:rPr>
          <w:rFonts w:eastAsia="Perpetua"/>
          <w:lang w:eastAsia="fr-FR"/>
        </w:rPr>
        <w:t>);</w:t>
      </w:r>
    </w:p>
    <w:p w14:paraId="2957C92D"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t xml:space="preserve">} </w:t>
      </w:r>
      <w:proofErr w:type="spellStart"/>
      <w:r>
        <w:rPr>
          <w:rFonts w:eastAsia="Perpetua"/>
          <w:b/>
          <w:bCs/>
          <w:color w:val="7F0055"/>
          <w:lang w:eastAsia="fr-FR"/>
        </w:rPr>
        <w:t>else</w:t>
      </w:r>
      <w:proofErr w:type="spellEnd"/>
      <w:r>
        <w:rPr>
          <w:rFonts w:eastAsia="Perpetua"/>
          <w:lang w:eastAsia="fr-FR"/>
        </w:rPr>
        <w:t xml:space="preserve"> {</w:t>
      </w:r>
    </w:p>
    <w:p w14:paraId="27CD8403"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r>
      <w:r>
        <w:rPr>
          <w:rFonts w:eastAsia="Perpetua"/>
          <w:lang w:eastAsia="fr-FR"/>
        </w:rPr>
        <w:tab/>
      </w:r>
      <w:r>
        <w:rPr>
          <w:rFonts w:eastAsia="Perpetua"/>
          <w:color w:val="3F7F5F"/>
          <w:lang w:eastAsia="fr-FR"/>
        </w:rPr>
        <w:t xml:space="preserve">// </w:t>
      </w:r>
      <w:r>
        <w:rPr>
          <w:rFonts w:eastAsia="Perpetua"/>
          <w:color w:val="3F7F5F"/>
          <w:u w:val="single"/>
          <w:lang w:eastAsia="fr-FR"/>
        </w:rPr>
        <w:t>Affiche</w:t>
      </w:r>
      <w:r>
        <w:rPr>
          <w:rFonts w:eastAsia="Perpetua"/>
          <w:color w:val="3F7F5F"/>
          <w:lang w:eastAsia="fr-FR"/>
        </w:rPr>
        <w:t xml:space="preserve"> </w:t>
      </w:r>
      <w:r>
        <w:rPr>
          <w:rFonts w:eastAsia="Perpetua"/>
          <w:color w:val="3F7F5F"/>
          <w:u w:val="single"/>
          <w:lang w:eastAsia="fr-FR"/>
        </w:rPr>
        <w:t>que</w:t>
      </w:r>
      <w:r>
        <w:rPr>
          <w:rFonts w:eastAsia="Perpetua"/>
          <w:color w:val="3F7F5F"/>
          <w:lang w:eastAsia="fr-FR"/>
        </w:rPr>
        <w:t xml:space="preserve"> </w:t>
      </w:r>
      <w:r>
        <w:rPr>
          <w:rFonts w:eastAsia="Perpetua"/>
          <w:color w:val="3F7F5F"/>
          <w:u w:val="single"/>
          <w:lang w:eastAsia="fr-FR"/>
        </w:rPr>
        <w:t>la</w:t>
      </w:r>
      <w:r>
        <w:rPr>
          <w:rFonts w:eastAsia="Perpetua"/>
          <w:color w:val="3F7F5F"/>
          <w:lang w:eastAsia="fr-FR"/>
        </w:rPr>
        <w:t xml:space="preserve"> </w:t>
      </w:r>
      <w:r>
        <w:rPr>
          <w:rFonts w:eastAsia="Perpetua"/>
          <w:color w:val="3F7F5F"/>
          <w:u w:val="single"/>
          <w:lang w:eastAsia="fr-FR"/>
        </w:rPr>
        <w:t>réponse</w:t>
      </w:r>
      <w:r>
        <w:rPr>
          <w:rFonts w:eastAsia="Perpetua"/>
          <w:color w:val="3F7F5F"/>
          <w:lang w:eastAsia="fr-FR"/>
        </w:rPr>
        <w:t xml:space="preserve"> </w:t>
      </w:r>
      <w:r>
        <w:rPr>
          <w:rFonts w:eastAsia="Perpetua"/>
          <w:color w:val="3F7F5F"/>
          <w:u w:val="single"/>
          <w:lang w:eastAsia="fr-FR"/>
        </w:rPr>
        <w:t>est</w:t>
      </w:r>
      <w:r>
        <w:rPr>
          <w:rFonts w:eastAsia="Perpetua"/>
          <w:color w:val="3F7F5F"/>
          <w:lang w:eastAsia="fr-FR"/>
        </w:rPr>
        <w:t xml:space="preserve"> </w:t>
      </w:r>
      <w:r>
        <w:rPr>
          <w:rFonts w:eastAsia="Perpetua"/>
          <w:color w:val="3F7F5F"/>
          <w:u w:val="single"/>
          <w:lang w:eastAsia="fr-FR"/>
        </w:rPr>
        <w:t>fausse</w:t>
      </w:r>
    </w:p>
    <w:p w14:paraId="124E3791"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r>
      <w:r>
        <w:rPr>
          <w:rFonts w:eastAsia="Perpetua"/>
          <w:lang w:eastAsia="fr-FR"/>
        </w:rPr>
        <w:tab/>
      </w:r>
      <w:proofErr w:type="spellStart"/>
      <w:r>
        <w:rPr>
          <w:rFonts w:eastAsia="Perpetua"/>
          <w:color w:val="0000C0"/>
          <w:lang w:eastAsia="fr-FR"/>
        </w:rPr>
        <w:t>lblAnswer</w:t>
      </w:r>
      <w:r>
        <w:rPr>
          <w:rFonts w:eastAsia="Perpetua"/>
          <w:lang w:eastAsia="fr-FR"/>
        </w:rPr>
        <w:t>.setText</w:t>
      </w:r>
      <w:proofErr w:type="spellEnd"/>
      <w:r>
        <w:rPr>
          <w:rFonts w:eastAsia="Perpetua"/>
          <w:lang w:eastAsia="fr-FR"/>
        </w:rPr>
        <w:t>(</w:t>
      </w:r>
      <w:r>
        <w:rPr>
          <w:rFonts w:eastAsia="Perpetua"/>
          <w:color w:val="2A00FF"/>
          <w:lang w:eastAsia="fr-FR"/>
        </w:rPr>
        <w:t>"Mauvaise réponse"</w:t>
      </w:r>
      <w:r>
        <w:rPr>
          <w:rFonts w:eastAsia="Perpetua"/>
          <w:lang w:eastAsia="fr-FR"/>
        </w:rPr>
        <w:t>);</w:t>
      </w:r>
    </w:p>
    <w:p w14:paraId="5DB66C4C"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t>}</w:t>
      </w:r>
    </w:p>
    <w:p w14:paraId="3A658969"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t xml:space="preserve">} </w:t>
      </w:r>
      <w:proofErr w:type="spellStart"/>
      <w:r>
        <w:rPr>
          <w:rFonts w:eastAsia="Perpetua"/>
          <w:b/>
          <w:bCs/>
          <w:color w:val="7F0055"/>
          <w:lang w:eastAsia="fr-FR"/>
        </w:rPr>
        <w:t>else</w:t>
      </w:r>
      <w:proofErr w:type="spellEnd"/>
      <w:r>
        <w:rPr>
          <w:rFonts w:eastAsia="Perpetua"/>
          <w:lang w:eastAsia="fr-FR"/>
        </w:rPr>
        <w:t xml:space="preserve"> {</w:t>
      </w:r>
    </w:p>
    <w:p w14:paraId="645546E7"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r>
      <w:r>
        <w:rPr>
          <w:rFonts w:eastAsia="Perpetua"/>
          <w:lang w:eastAsia="fr-FR"/>
        </w:rPr>
        <w:tab/>
      </w:r>
      <w:proofErr w:type="spellStart"/>
      <w:r>
        <w:rPr>
          <w:rFonts w:eastAsia="Perpetua"/>
          <w:color w:val="0000C0"/>
          <w:lang w:eastAsia="fr-FR"/>
        </w:rPr>
        <w:t>lblErrorDisplayQuiz</w:t>
      </w:r>
      <w:r>
        <w:rPr>
          <w:rFonts w:eastAsia="Perpetua"/>
          <w:lang w:eastAsia="fr-FR"/>
        </w:rPr>
        <w:t>.setText</w:t>
      </w:r>
      <w:proofErr w:type="spellEnd"/>
      <w:r>
        <w:rPr>
          <w:rFonts w:eastAsia="Perpetua"/>
          <w:lang w:eastAsia="fr-FR"/>
        </w:rPr>
        <w:t>(</w:t>
      </w:r>
      <w:r>
        <w:rPr>
          <w:rFonts w:eastAsia="Perpetua"/>
          <w:color w:val="2A00FF"/>
          <w:lang w:eastAsia="fr-FR"/>
        </w:rPr>
        <w:t xml:space="preserve">"Veuillez </w:t>
      </w:r>
      <w:proofErr w:type="spellStart"/>
      <w:r>
        <w:rPr>
          <w:rFonts w:eastAsia="Perpetua"/>
          <w:color w:val="2A00FF"/>
          <w:lang w:eastAsia="fr-FR"/>
        </w:rPr>
        <w:t>séléctionner</w:t>
      </w:r>
      <w:proofErr w:type="spellEnd"/>
      <w:r>
        <w:rPr>
          <w:rFonts w:eastAsia="Perpetua"/>
          <w:color w:val="2A00FF"/>
          <w:lang w:eastAsia="fr-FR"/>
        </w:rPr>
        <w:t xml:space="preserve"> une réponse"</w:t>
      </w:r>
      <w:r>
        <w:rPr>
          <w:rFonts w:eastAsia="Perpetua"/>
          <w:lang w:eastAsia="fr-FR"/>
        </w:rPr>
        <w:t>);</w:t>
      </w:r>
    </w:p>
    <w:p w14:paraId="368DE9E1" w14:textId="77777777" w:rsidR="00081629" w:rsidRDefault="00081629" w:rsidP="00081629">
      <w:pPr>
        <w:pStyle w:val="Code-2"/>
        <w:rPr>
          <w:rFonts w:eastAsia="Perpetua"/>
          <w:lang w:eastAsia="fr-FR"/>
        </w:rPr>
      </w:pPr>
      <w:r>
        <w:rPr>
          <w:rFonts w:eastAsia="Perpetua"/>
          <w:lang w:eastAsia="fr-FR"/>
        </w:rPr>
        <w:tab/>
      </w:r>
      <w:r>
        <w:rPr>
          <w:rFonts w:eastAsia="Perpetua"/>
          <w:lang w:eastAsia="fr-FR"/>
        </w:rPr>
        <w:tab/>
        <w:t>}</w:t>
      </w:r>
    </w:p>
    <w:p w14:paraId="7D522E08" w14:textId="77777777" w:rsidR="00780CC6" w:rsidRPr="00780CC6" w:rsidRDefault="00081629" w:rsidP="00081629">
      <w:pPr>
        <w:pStyle w:val="Code-2"/>
      </w:pPr>
      <w:r>
        <w:rPr>
          <w:rFonts w:eastAsia="Perpetua"/>
          <w:lang w:eastAsia="fr-FR"/>
        </w:rPr>
        <w:tab/>
        <w:t>}</w:t>
      </w:r>
    </w:p>
    <w:p w14:paraId="54BCEC2E" w14:textId="77777777" w:rsidR="004373D5" w:rsidRPr="004373D5" w:rsidRDefault="004373D5" w:rsidP="004373D5">
      <w:pPr>
        <w:pStyle w:val="Titre3"/>
      </w:pPr>
      <w:bookmarkStart w:id="30" w:name="_Toc133046397"/>
      <w:r>
        <w:t>Les listes déroulantes</w:t>
      </w:r>
      <w:r w:rsidR="00606D14">
        <w:rPr>
          <w:rStyle w:val="Appelnotedebasdep"/>
        </w:rPr>
        <w:footnoteReference w:id="13"/>
      </w:r>
      <w:bookmarkEnd w:id="30"/>
    </w:p>
    <w:p w14:paraId="6EBD838A" w14:textId="77777777" w:rsidR="00E05983" w:rsidRDefault="00E05983" w:rsidP="00E05983">
      <w:r>
        <w:t>En Swing, il existe 2 sortes de listes déroulantes :</w:t>
      </w:r>
    </w:p>
    <w:p w14:paraId="776C355F" w14:textId="77777777" w:rsidR="00E05983" w:rsidRDefault="00E05983" w:rsidP="00E05983"/>
    <w:p w14:paraId="0D48819D" w14:textId="77777777" w:rsidR="00E05983" w:rsidRDefault="00E05983" w:rsidP="00E05983">
      <w:pPr>
        <w:numPr>
          <w:ilvl w:val="0"/>
          <w:numId w:val="30"/>
        </w:numPr>
      </w:pPr>
      <w:proofErr w:type="spellStart"/>
      <w:r>
        <w:t>JList</w:t>
      </w:r>
      <w:proofErr w:type="spellEnd"/>
      <w:r>
        <w:t xml:space="preserve">, liste déroulante qui permet d'afficher </w:t>
      </w:r>
      <w:r w:rsidR="00075AF9">
        <w:t xml:space="preserve">et sélectionner </w:t>
      </w:r>
      <w:r>
        <w:t>plusieurs éléments à la fois.</w:t>
      </w:r>
    </w:p>
    <w:p w14:paraId="31A12081" w14:textId="77777777" w:rsidR="000E4754" w:rsidRDefault="00E05983" w:rsidP="00E05983">
      <w:pPr>
        <w:numPr>
          <w:ilvl w:val="0"/>
          <w:numId w:val="30"/>
        </w:numPr>
      </w:pPr>
      <w:proofErr w:type="spellStart"/>
      <w:r>
        <w:t>JComboBox</w:t>
      </w:r>
      <w:proofErr w:type="spellEnd"/>
      <w:r>
        <w:t xml:space="preserve">, </w:t>
      </w:r>
      <w:r w:rsidR="00075AF9">
        <w:t>liste de choix</w:t>
      </w:r>
      <w:r>
        <w:t>.</w:t>
      </w:r>
    </w:p>
    <w:p w14:paraId="0D68BEBF" w14:textId="77777777" w:rsidR="00E05983" w:rsidRDefault="00E05983" w:rsidP="00E05983"/>
    <w:p w14:paraId="066A5C9D" w14:textId="77777777" w:rsidR="00EF7DF8" w:rsidRDefault="00EF7DF8" w:rsidP="00E05983">
      <w:r>
        <w:t xml:space="preserve">Il existe 2 manières de manipuler des </w:t>
      </w:r>
      <w:proofErr w:type="spellStart"/>
      <w:r>
        <w:t>JComboBox</w:t>
      </w:r>
      <w:proofErr w:type="spellEnd"/>
      <w:r>
        <w:t xml:space="preserve">, soit on utilise directement les méthodes de manipulations des éléments de </w:t>
      </w:r>
      <w:smartTag w:uri="urn:schemas-microsoft-com:office:smarttags" w:element="PersonName">
        <w:smartTagPr>
          <w:attr w:name="ProductID" w:val="la JComboBox"/>
        </w:smartTagPr>
        <w:r>
          <w:t xml:space="preserve">la </w:t>
        </w:r>
        <w:proofErr w:type="spellStart"/>
        <w:r>
          <w:t>JComboBox</w:t>
        </w:r>
      </w:smartTag>
      <w:proofErr w:type="spellEnd"/>
      <w:r>
        <w:t xml:space="preserve"> soit on développe son propre modèle de liste.</w:t>
      </w:r>
    </w:p>
    <w:p w14:paraId="396FA17E" w14:textId="77777777" w:rsidR="00603CF5" w:rsidRDefault="00603CF5" w:rsidP="00E05983"/>
    <w:p w14:paraId="0A9329EE" w14:textId="77777777" w:rsidR="004A65AB" w:rsidRDefault="00BA4631" w:rsidP="00E05983">
      <w:r>
        <w:lastRenderedPageBreak/>
        <w:t xml:space="preserve">Dans l'application, </w:t>
      </w:r>
      <w:r w:rsidR="004A65AB">
        <w:t>une liste déroulante est utilisée afin de sélectionner le nombre de question pour le quiz. Cette liste est alimentée dynamiquement par groupe de 5 questions en fonction du nombre total de question présent dans la base de données. La méthode "</w:t>
      </w:r>
      <w:proofErr w:type="spellStart"/>
      <w:r w:rsidR="004A65AB" w:rsidRPr="00BA4631">
        <w:rPr>
          <w:rFonts w:ascii="Courier New" w:hAnsi="Courier New" w:cs="Courier New"/>
        </w:rPr>
        <w:t>addItem</w:t>
      </w:r>
      <w:proofErr w:type="spellEnd"/>
      <w:r w:rsidR="004A65AB">
        <w:t>" permet de peupler la liste.</w:t>
      </w:r>
      <w:r w:rsidR="00603CF5">
        <w:t xml:space="preserve"> De plus, la liste de l’application est créée à l’aide d’une méthode, renvoyant une </w:t>
      </w:r>
      <w:r w:rsidR="00603CF5" w:rsidRPr="00603CF5">
        <w:rPr>
          <w:rStyle w:val="Texte-CodeCar"/>
        </w:rPr>
        <w:t>"</w:t>
      </w:r>
      <w:proofErr w:type="spellStart"/>
      <w:r w:rsidR="00603CF5" w:rsidRPr="00603CF5">
        <w:rPr>
          <w:rStyle w:val="Texte-CodeCar"/>
        </w:rPr>
        <w:t>JCombox</w:t>
      </w:r>
      <w:proofErr w:type="spellEnd"/>
      <w:r w:rsidR="00603CF5" w:rsidRPr="00603CF5">
        <w:rPr>
          <w:rStyle w:val="Texte-CodeCar"/>
        </w:rPr>
        <w:t>&lt;Object&gt;" </w:t>
      </w:r>
      <w:r w:rsidR="00603CF5">
        <w:t>:</w:t>
      </w:r>
    </w:p>
    <w:p w14:paraId="4ABC4A0E" w14:textId="77777777" w:rsidR="004A65AB" w:rsidRDefault="004A65AB" w:rsidP="00E05983"/>
    <w:p w14:paraId="3471D693" w14:textId="77777777" w:rsidR="00603CF5" w:rsidRPr="00A3312E" w:rsidRDefault="00603CF5" w:rsidP="00603CF5">
      <w:pPr>
        <w:pStyle w:val="Code-2"/>
        <w:rPr>
          <w:lang w:val="en-US"/>
        </w:rPr>
      </w:pPr>
      <w:r>
        <w:rPr>
          <w:rFonts w:cs="Courier New"/>
          <w:color w:val="000000"/>
          <w:szCs w:val="20"/>
          <w:lang w:val="en-GB" w:eastAsia="fr-FR"/>
        </w:rPr>
        <w:t>[…]</w:t>
      </w:r>
    </w:p>
    <w:p w14:paraId="0E4196ED" w14:textId="77777777" w:rsidR="004A65AB" w:rsidRPr="00A3312E" w:rsidRDefault="004A65AB" w:rsidP="004A65AB">
      <w:pPr>
        <w:pStyle w:val="Code-2"/>
        <w:rPr>
          <w:rFonts w:eastAsia="Perpetua"/>
          <w:lang w:val="en-US" w:eastAsia="fr-FR"/>
        </w:rPr>
      </w:pPr>
      <w:r w:rsidRPr="00A3312E">
        <w:rPr>
          <w:rFonts w:eastAsia="Perpetua"/>
          <w:lang w:val="en-US" w:eastAsia="fr-FR"/>
        </w:rPr>
        <w:tab/>
      </w:r>
      <w:r w:rsidRPr="00A3312E">
        <w:rPr>
          <w:rFonts w:eastAsia="Perpetua"/>
          <w:b/>
          <w:bCs/>
          <w:color w:val="7F0055"/>
          <w:lang w:val="en-US" w:eastAsia="fr-FR"/>
        </w:rPr>
        <w:t>private</w:t>
      </w:r>
      <w:r w:rsidRPr="00A3312E">
        <w:rPr>
          <w:rFonts w:eastAsia="Perpetua"/>
          <w:lang w:val="en-US" w:eastAsia="fr-FR"/>
        </w:rPr>
        <w:t xml:space="preserve"> </w:t>
      </w:r>
      <w:proofErr w:type="spellStart"/>
      <w:r w:rsidRPr="00A3312E">
        <w:rPr>
          <w:rFonts w:eastAsia="Perpetua"/>
          <w:lang w:val="en-US" w:eastAsia="fr-FR"/>
        </w:rPr>
        <w:t>JComboBox</w:t>
      </w:r>
      <w:proofErr w:type="spellEnd"/>
      <w:r w:rsidRPr="00A3312E">
        <w:rPr>
          <w:rFonts w:eastAsia="Perpetua"/>
          <w:lang w:val="en-US" w:eastAsia="fr-FR"/>
        </w:rPr>
        <w:t xml:space="preserve">&lt;Object&gt; </w:t>
      </w:r>
      <w:proofErr w:type="spellStart"/>
      <w:proofErr w:type="gramStart"/>
      <w:r w:rsidRPr="00A3312E">
        <w:rPr>
          <w:rFonts w:eastAsia="Perpetua"/>
          <w:lang w:val="en-US" w:eastAsia="fr-FR"/>
        </w:rPr>
        <w:t>createJComboBoxSolo</w:t>
      </w:r>
      <w:proofErr w:type="spellEnd"/>
      <w:r w:rsidRPr="00A3312E">
        <w:rPr>
          <w:rFonts w:eastAsia="Perpetua"/>
          <w:lang w:val="en-US" w:eastAsia="fr-FR"/>
        </w:rPr>
        <w:t>(</w:t>
      </w:r>
      <w:proofErr w:type="gramEnd"/>
      <w:r w:rsidRPr="00A3312E">
        <w:rPr>
          <w:rFonts w:eastAsia="Perpetua"/>
          <w:lang w:val="en-US" w:eastAsia="fr-FR"/>
        </w:rPr>
        <w:t>)</w:t>
      </w:r>
    </w:p>
    <w:p w14:paraId="0547CD8E" w14:textId="77777777" w:rsidR="004A65AB" w:rsidRPr="00A3312E" w:rsidRDefault="004A65AB" w:rsidP="004A65AB">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r w:rsidRPr="00A3312E">
        <w:rPr>
          <w:rFonts w:eastAsia="Perpetua"/>
          <w:b/>
          <w:bCs/>
          <w:color w:val="7F0055"/>
          <w:lang w:val="en-US" w:eastAsia="fr-FR"/>
        </w:rPr>
        <w:t>throws</w:t>
      </w:r>
      <w:r w:rsidRPr="00A3312E">
        <w:rPr>
          <w:rFonts w:eastAsia="Perpetua"/>
          <w:lang w:val="en-US" w:eastAsia="fr-FR"/>
        </w:rPr>
        <w:t xml:space="preserve"> </w:t>
      </w:r>
      <w:proofErr w:type="spellStart"/>
      <w:r w:rsidRPr="00A3312E">
        <w:rPr>
          <w:rFonts w:eastAsia="Perpetua"/>
          <w:lang w:val="en-US" w:eastAsia="fr-FR"/>
        </w:rPr>
        <w:t>FileNotFoundException</w:t>
      </w:r>
      <w:proofErr w:type="spellEnd"/>
      <w:r w:rsidRPr="00A3312E">
        <w:rPr>
          <w:rFonts w:eastAsia="Perpetua"/>
          <w:lang w:val="en-US" w:eastAsia="fr-FR"/>
        </w:rPr>
        <w:t xml:space="preserve">, </w:t>
      </w:r>
      <w:proofErr w:type="spellStart"/>
      <w:r w:rsidRPr="00A3312E">
        <w:rPr>
          <w:rFonts w:eastAsia="Perpetua"/>
          <w:lang w:val="en-US" w:eastAsia="fr-FR"/>
        </w:rPr>
        <w:t>ClassNotFoundException</w:t>
      </w:r>
      <w:proofErr w:type="spellEnd"/>
      <w:r w:rsidRPr="00A3312E">
        <w:rPr>
          <w:rFonts w:eastAsia="Perpetua"/>
          <w:lang w:val="en-US" w:eastAsia="fr-FR"/>
        </w:rPr>
        <w:t xml:space="preserve">, </w:t>
      </w:r>
      <w:proofErr w:type="spellStart"/>
      <w:r w:rsidRPr="00A3312E">
        <w:rPr>
          <w:rFonts w:eastAsia="Perpetua"/>
          <w:lang w:val="en-US" w:eastAsia="fr-FR"/>
        </w:rPr>
        <w:t>IOException</w:t>
      </w:r>
      <w:proofErr w:type="spellEnd"/>
      <w:r w:rsidRPr="00A3312E">
        <w:rPr>
          <w:rFonts w:eastAsia="Perpetua"/>
          <w:lang w:val="en-US" w:eastAsia="fr-FR"/>
        </w:rPr>
        <w:t xml:space="preserve">, </w:t>
      </w:r>
      <w:proofErr w:type="spellStart"/>
      <w:r w:rsidRPr="00A3312E">
        <w:rPr>
          <w:rFonts w:eastAsia="Perpetua"/>
          <w:lang w:val="en-US" w:eastAsia="fr-FR"/>
        </w:rPr>
        <w:t>SQLException</w:t>
      </w:r>
      <w:proofErr w:type="spellEnd"/>
      <w:r w:rsidRPr="00A3312E">
        <w:rPr>
          <w:rFonts w:eastAsia="Perpetua"/>
          <w:lang w:val="en-US" w:eastAsia="fr-FR"/>
        </w:rPr>
        <w:t xml:space="preserve"> {</w:t>
      </w:r>
    </w:p>
    <w:p w14:paraId="2EA570B1" w14:textId="77777777" w:rsidR="004A65AB" w:rsidRDefault="004A65AB" w:rsidP="004A65AB">
      <w:pPr>
        <w:pStyle w:val="Code-2"/>
        <w:rPr>
          <w:rFonts w:eastAsia="Perpetua"/>
          <w:lang w:eastAsia="fr-FR"/>
        </w:rPr>
      </w:pPr>
      <w:r w:rsidRPr="00A3312E">
        <w:rPr>
          <w:rFonts w:eastAsia="Perpetua"/>
          <w:lang w:val="en-US" w:eastAsia="fr-FR"/>
        </w:rPr>
        <w:tab/>
      </w:r>
      <w:r w:rsidRPr="00A3312E">
        <w:rPr>
          <w:rFonts w:eastAsia="Perpetua"/>
          <w:lang w:val="en-US" w:eastAsia="fr-FR"/>
        </w:rPr>
        <w:tab/>
      </w:r>
      <w:proofErr w:type="spellStart"/>
      <w:r>
        <w:rPr>
          <w:rFonts w:eastAsia="Perpetua"/>
          <w:color w:val="0000C0"/>
          <w:shd w:val="clear" w:color="auto" w:fill="FFFDD0"/>
          <w:lang w:eastAsia="fr-FR"/>
        </w:rPr>
        <w:t>listeNbQuestionSolo</w:t>
      </w:r>
      <w:proofErr w:type="spellEnd"/>
      <w:r>
        <w:rPr>
          <w:rFonts w:eastAsia="Perpetua"/>
          <w:lang w:eastAsia="fr-FR"/>
        </w:rPr>
        <w:t xml:space="preserve"> = </w:t>
      </w:r>
      <w:r>
        <w:rPr>
          <w:rFonts w:eastAsia="Perpetua"/>
          <w:b/>
          <w:bCs/>
          <w:color w:val="7F0055"/>
          <w:lang w:eastAsia="fr-FR"/>
        </w:rPr>
        <w:t>new</w:t>
      </w:r>
      <w:r>
        <w:rPr>
          <w:rFonts w:eastAsia="Perpetua"/>
          <w:lang w:eastAsia="fr-FR"/>
        </w:rPr>
        <w:t xml:space="preserve"> </w:t>
      </w:r>
      <w:proofErr w:type="spellStart"/>
      <w:r>
        <w:rPr>
          <w:rFonts w:eastAsia="Perpetua"/>
          <w:lang w:eastAsia="fr-FR"/>
        </w:rPr>
        <w:t>JComboBox</w:t>
      </w:r>
      <w:proofErr w:type="spellEnd"/>
      <w:r>
        <w:rPr>
          <w:rFonts w:eastAsia="Perpetua"/>
          <w:lang w:eastAsia="fr-FR"/>
        </w:rPr>
        <w:t>&lt;&gt;();</w:t>
      </w:r>
    </w:p>
    <w:p w14:paraId="1BE1014E" w14:textId="77777777" w:rsidR="004A65AB" w:rsidRDefault="004A65AB" w:rsidP="004A65AB">
      <w:pPr>
        <w:pStyle w:val="Code-2"/>
        <w:rPr>
          <w:rFonts w:eastAsia="Perpetua"/>
          <w:lang w:eastAsia="fr-FR"/>
        </w:rPr>
      </w:pPr>
    </w:p>
    <w:p w14:paraId="21FBE05C" w14:textId="77777777" w:rsidR="004A65AB" w:rsidRDefault="004A65AB" w:rsidP="004A65AB">
      <w:pPr>
        <w:pStyle w:val="Code-2"/>
        <w:rPr>
          <w:rFonts w:eastAsia="Perpetua"/>
          <w:lang w:eastAsia="fr-FR"/>
        </w:rPr>
      </w:pPr>
      <w:r>
        <w:rPr>
          <w:rFonts w:eastAsia="Perpetua"/>
          <w:lang w:eastAsia="fr-FR"/>
        </w:rPr>
        <w:tab/>
      </w:r>
      <w:r>
        <w:rPr>
          <w:rFonts w:eastAsia="Perpetua"/>
          <w:lang w:eastAsia="fr-FR"/>
        </w:rPr>
        <w:tab/>
      </w:r>
      <w:proofErr w:type="spellStart"/>
      <w:r>
        <w:rPr>
          <w:rFonts w:eastAsia="Perpetua"/>
          <w:b/>
          <w:bCs/>
          <w:color w:val="7F0055"/>
          <w:lang w:eastAsia="fr-FR"/>
        </w:rPr>
        <w:t>int</w:t>
      </w:r>
      <w:proofErr w:type="spellEnd"/>
      <w:r>
        <w:rPr>
          <w:rFonts w:eastAsia="Perpetua"/>
          <w:lang w:eastAsia="fr-FR"/>
        </w:rPr>
        <w:t xml:space="preserve"> </w:t>
      </w:r>
      <w:proofErr w:type="spellStart"/>
      <w:r>
        <w:rPr>
          <w:rFonts w:eastAsia="Perpetua"/>
          <w:color w:val="6A3E3E"/>
          <w:lang w:eastAsia="fr-FR"/>
        </w:rPr>
        <w:t>nombreTotalQuestion</w:t>
      </w:r>
      <w:proofErr w:type="spellEnd"/>
      <w:r>
        <w:rPr>
          <w:rFonts w:eastAsia="Perpetua"/>
          <w:lang w:eastAsia="fr-FR"/>
        </w:rPr>
        <w:t xml:space="preserve"> = </w:t>
      </w:r>
      <w:proofErr w:type="spellStart"/>
      <w:r>
        <w:rPr>
          <w:rFonts w:eastAsia="Perpetua"/>
          <w:color w:val="0000C0"/>
          <w:lang w:eastAsia="fr-FR"/>
        </w:rPr>
        <w:t>monController</w:t>
      </w:r>
      <w:r>
        <w:rPr>
          <w:rFonts w:eastAsia="Perpetua"/>
          <w:lang w:eastAsia="fr-FR"/>
        </w:rPr>
        <w:t>.getLaBase</w:t>
      </w:r>
      <w:proofErr w:type="spellEnd"/>
      <w:r>
        <w:rPr>
          <w:rFonts w:eastAsia="Perpetua"/>
          <w:lang w:eastAsia="fr-FR"/>
        </w:rPr>
        <w:t>().</w:t>
      </w:r>
      <w:proofErr w:type="spellStart"/>
      <w:r>
        <w:rPr>
          <w:rFonts w:eastAsia="Perpetua"/>
          <w:lang w:eastAsia="fr-FR"/>
        </w:rPr>
        <w:t>nombreTotalQuestion</w:t>
      </w:r>
      <w:proofErr w:type="spellEnd"/>
      <w:r>
        <w:rPr>
          <w:rFonts w:eastAsia="Perpetua"/>
          <w:lang w:eastAsia="fr-FR"/>
        </w:rPr>
        <w:t>();</w:t>
      </w:r>
    </w:p>
    <w:p w14:paraId="56DAE6C9" w14:textId="77777777" w:rsidR="004A65AB" w:rsidRDefault="004A65AB" w:rsidP="004A65AB">
      <w:pPr>
        <w:pStyle w:val="Code-2"/>
        <w:rPr>
          <w:rFonts w:eastAsia="Perpetua"/>
          <w:lang w:eastAsia="fr-FR"/>
        </w:rPr>
      </w:pPr>
      <w:r>
        <w:rPr>
          <w:rFonts w:eastAsia="Perpetua"/>
          <w:lang w:eastAsia="fr-FR"/>
        </w:rPr>
        <w:tab/>
      </w:r>
      <w:r>
        <w:rPr>
          <w:rFonts w:eastAsia="Perpetua"/>
          <w:lang w:eastAsia="fr-FR"/>
        </w:rPr>
        <w:tab/>
      </w:r>
      <w:proofErr w:type="spellStart"/>
      <w:r>
        <w:rPr>
          <w:rFonts w:eastAsia="Perpetua"/>
          <w:color w:val="6A3E3E"/>
          <w:lang w:eastAsia="fr-FR"/>
        </w:rPr>
        <w:t>nombreTotalQuestion</w:t>
      </w:r>
      <w:proofErr w:type="spellEnd"/>
      <w:r>
        <w:rPr>
          <w:rFonts w:eastAsia="Perpetua"/>
          <w:lang w:eastAsia="fr-FR"/>
        </w:rPr>
        <w:t xml:space="preserve"> = (</w:t>
      </w:r>
      <w:proofErr w:type="spellStart"/>
      <w:r>
        <w:rPr>
          <w:rFonts w:eastAsia="Perpetua"/>
          <w:b/>
          <w:bCs/>
          <w:color w:val="7F0055"/>
          <w:lang w:eastAsia="fr-FR"/>
        </w:rPr>
        <w:t>int</w:t>
      </w:r>
      <w:proofErr w:type="spellEnd"/>
      <w:r>
        <w:rPr>
          <w:rFonts w:eastAsia="Perpetua"/>
          <w:lang w:eastAsia="fr-FR"/>
        </w:rPr>
        <w:t>) (</w:t>
      </w:r>
      <w:proofErr w:type="spellStart"/>
      <w:r>
        <w:rPr>
          <w:rFonts w:eastAsia="Perpetua"/>
          <w:lang w:eastAsia="fr-FR"/>
        </w:rPr>
        <w:t>Math.</w:t>
      </w:r>
      <w:r>
        <w:rPr>
          <w:rFonts w:eastAsia="Perpetua"/>
          <w:i/>
          <w:iCs/>
          <w:lang w:eastAsia="fr-FR"/>
        </w:rPr>
        <w:t>floor</w:t>
      </w:r>
      <w:proofErr w:type="spellEnd"/>
      <w:r>
        <w:rPr>
          <w:rFonts w:eastAsia="Perpetua"/>
          <w:lang w:eastAsia="fr-FR"/>
        </w:rPr>
        <w:t>(</w:t>
      </w:r>
      <w:proofErr w:type="spellStart"/>
      <w:r>
        <w:rPr>
          <w:rFonts w:eastAsia="Perpetua"/>
          <w:color w:val="6A3E3E"/>
          <w:lang w:eastAsia="fr-FR"/>
        </w:rPr>
        <w:t>nombreTotalQuestion</w:t>
      </w:r>
      <w:proofErr w:type="spellEnd"/>
      <w:r>
        <w:rPr>
          <w:rFonts w:eastAsia="Perpetua"/>
          <w:lang w:eastAsia="fr-FR"/>
        </w:rPr>
        <w:t xml:space="preserve"> / 5));</w:t>
      </w:r>
    </w:p>
    <w:p w14:paraId="26D4A428" w14:textId="77777777" w:rsidR="004A65AB" w:rsidRDefault="004A65AB" w:rsidP="004A65AB">
      <w:pPr>
        <w:pStyle w:val="Code-2"/>
        <w:rPr>
          <w:rFonts w:eastAsia="Perpetua"/>
          <w:lang w:eastAsia="fr-FR"/>
        </w:rPr>
      </w:pPr>
    </w:p>
    <w:p w14:paraId="46AA6507" w14:textId="77777777" w:rsidR="004A65AB" w:rsidRPr="00A3312E" w:rsidRDefault="004A65AB" w:rsidP="004A65AB">
      <w:pPr>
        <w:pStyle w:val="Code-2"/>
        <w:rPr>
          <w:rFonts w:eastAsia="Perpetua"/>
          <w:lang w:val="en-US" w:eastAsia="fr-FR"/>
        </w:rPr>
      </w:pPr>
      <w:r>
        <w:rPr>
          <w:rFonts w:eastAsia="Perpetua"/>
          <w:lang w:eastAsia="fr-FR"/>
        </w:rPr>
        <w:tab/>
      </w:r>
      <w:r>
        <w:rPr>
          <w:rFonts w:eastAsia="Perpetua"/>
          <w:lang w:eastAsia="fr-FR"/>
        </w:rPr>
        <w:tab/>
      </w:r>
      <w:r w:rsidRPr="00A3312E">
        <w:rPr>
          <w:rFonts w:eastAsia="Perpetua"/>
          <w:b/>
          <w:bCs/>
          <w:color w:val="7F0055"/>
          <w:lang w:val="en-US" w:eastAsia="fr-FR"/>
        </w:rPr>
        <w:t>for</w:t>
      </w:r>
      <w:r w:rsidRPr="00A3312E">
        <w:rPr>
          <w:rFonts w:eastAsia="Perpetua"/>
          <w:lang w:val="en-US" w:eastAsia="fr-FR"/>
        </w:rPr>
        <w:t xml:space="preserve"> (</w:t>
      </w:r>
      <w:r w:rsidRPr="00A3312E">
        <w:rPr>
          <w:rFonts w:eastAsia="Perpetua"/>
          <w:b/>
          <w:bCs/>
          <w:color w:val="7F0055"/>
          <w:lang w:val="en-US" w:eastAsia="fr-FR"/>
        </w:rPr>
        <w:t>int</w:t>
      </w:r>
      <w:r w:rsidRPr="00A3312E">
        <w:rPr>
          <w:rFonts w:eastAsia="Perpetua"/>
          <w:lang w:val="en-US" w:eastAsia="fr-FR"/>
        </w:rPr>
        <w:t xml:space="preserve"> </w:t>
      </w:r>
      <w:proofErr w:type="spellStart"/>
      <w:r w:rsidRPr="00A3312E">
        <w:rPr>
          <w:rFonts w:eastAsia="Perpetua"/>
          <w:color w:val="6A3E3E"/>
          <w:lang w:val="en-US" w:eastAsia="fr-FR"/>
        </w:rPr>
        <w:t>i</w:t>
      </w:r>
      <w:proofErr w:type="spellEnd"/>
      <w:r w:rsidRPr="00A3312E">
        <w:rPr>
          <w:rFonts w:eastAsia="Perpetua"/>
          <w:lang w:val="en-US" w:eastAsia="fr-FR"/>
        </w:rPr>
        <w:t xml:space="preserve"> = 1; </w:t>
      </w:r>
      <w:proofErr w:type="spellStart"/>
      <w:r w:rsidRPr="00A3312E">
        <w:rPr>
          <w:rFonts w:eastAsia="Perpetua"/>
          <w:color w:val="6A3E3E"/>
          <w:lang w:val="en-US" w:eastAsia="fr-FR"/>
        </w:rPr>
        <w:t>i</w:t>
      </w:r>
      <w:proofErr w:type="spellEnd"/>
      <w:r w:rsidRPr="00A3312E">
        <w:rPr>
          <w:rFonts w:eastAsia="Perpetua"/>
          <w:lang w:val="en-US" w:eastAsia="fr-FR"/>
        </w:rPr>
        <w:t xml:space="preserve"> &lt; </w:t>
      </w:r>
      <w:proofErr w:type="spellStart"/>
      <w:r w:rsidRPr="00A3312E">
        <w:rPr>
          <w:rFonts w:eastAsia="Perpetua"/>
          <w:color w:val="6A3E3E"/>
          <w:lang w:val="en-US" w:eastAsia="fr-FR"/>
        </w:rPr>
        <w:t>nombreTotalQuestion</w:t>
      </w:r>
      <w:proofErr w:type="spellEnd"/>
      <w:r w:rsidRPr="00A3312E">
        <w:rPr>
          <w:rFonts w:eastAsia="Perpetua"/>
          <w:lang w:val="en-US" w:eastAsia="fr-FR"/>
        </w:rPr>
        <w:t xml:space="preserve"> + 1; </w:t>
      </w:r>
      <w:proofErr w:type="spellStart"/>
      <w:r w:rsidRPr="00A3312E">
        <w:rPr>
          <w:rFonts w:eastAsia="Perpetua"/>
          <w:color w:val="6A3E3E"/>
          <w:lang w:val="en-US" w:eastAsia="fr-FR"/>
        </w:rPr>
        <w:t>i</w:t>
      </w:r>
      <w:proofErr w:type="spellEnd"/>
      <w:r w:rsidRPr="00A3312E">
        <w:rPr>
          <w:rFonts w:eastAsia="Perpetua"/>
          <w:lang w:val="en-US" w:eastAsia="fr-FR"/>
        </w:rPr>
        <w:t>++) {</w:t>
      </w:r>
    </w:p>
    <w:p w14:paraId="11F296DC" w14:textId="77777777" w:rsidR="004A65AB" w:rsidRPr="00A3312E" w:rsidRDefault="004A65AB" w:rsidP="004A65AB">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lang w:val="en-US" w:eastAsia="fr-FR"/>
        </w:rPr>
        <w:tab/>
      </w:r>
      <w:proofErr w:type="spellStart"/>
      <w:r w:rsidRPr="00A3312E">
        <w:rPr>
          <w:rFonts w:eastAsia="Perpetua"/>
          <w:color w:val="0000C0"/>
          <w:shd w:val="clear" w:color="auto" w:fill="FFFDD0"/>
          <w:lang w:val="en-US" w:eastAsia="fr-FR"/>
        </w:rPr>
        <w:t>listeNbQuestionSolo</w:t>
      </w:r>
      <w:r w:rsidRPr="00A3312E">
        <w:rPr>
          <w:rFonts w:eastAsia="Perpetua"/>
          <w:lang w:val="en-US" w:eastAsia="fr-FR"/>
        </w:rPr>
        <w:t>.addItem</w:t>
      </w:r>
      <w:proofErr w:type="spellEnd"/>
      <w:r w:rsidRPr="00A3312E">
        <w:rPr>
          <w:rFonts w:eastAsia="Perpetua"/>
          <w:lang w:val="en-US" w:eastAsia="fr-FR"/>
        </w:rPr>
        <w:t>(</w:t>
      </w:r>
      <w:proofErr w:type="spellStart"/>
      <w:r w:rsidRPr="00A3312E">
        <w:rPr>
          <w:rFonts w:eastAsia="Perpetua"/>
          <w:color w:val="6A3E3E"/>
          <w:lang w:val="en-US" w:eastAsia="fr-FR"/>
        </w:rPr>
        <w:t>i</w:t>
      </w:r>
      <w:proofErr w:type="spellEnd"/>
      <w:r w:rsidRPr="00A3312E">
        <w:rPr>
          <w:rFonts w:eastAsia="Perpetua"/>
          <w:lang w:val="en-US" w:eastAsia="fr-FR"/>
        </w:rPr>
        <w:t xml:space="preserve"> * 5</w:t>
      </w:r>
      <w:proofErr w:type="gramStart"/>
      <w:r w:rsidRPr="00A3312E">
        <w:rPr>
          <w:rFonts w:eastAsia="Perpetua"/>
          <w:lang w:val="en-US" w:eastAsia="fr-FR"/>
        </w:rPr>
        <w:t>);</w:t>
      </w:r>
      <w:proofErr w:type="gramEnd"/>
    </w:p>
    <w:p w14:paraId="22923D2E" w14:textId="77777777" w:rsidR="004A65AB" w:rsidRPr="00A3312E" w:rsidRDefault="004A65AB" w:rsidP="004A65AB">
      <w:pPr>
        <w:pStyle w:val="Code-2"/>
        <w:rPr>
          <w:rFonts w:eastAsia="Perpetua"/>
          <w:lang w:val="en-US" w:eastAsia="fr-FR"/>
        </w:rPr>
      </w:pPr>
      <w:r w:rsidRPr="00A3312E">
        <w:rPr>
          <w:rFonts w:eastAsia="Perpetua"/>
          <w:lang w:val="en-US" w:eastAsia="fr-FR"/>
        </w:rPr>
        <w:tab/>
      </w:r>
      <w:r w:rsidRPr="00A3312E">
        <w:rPr>
          <w:rFonts w:eastAsia="Perpetua"/>
          <w:lang w:val="en-US" w:eastAsia="fr-FR"/>
        </w:rPr>
        <w:tab/>
        <w:t>}</w:t>
      </w:r>
    </w:p>
    <w:p w14:paraId="5F41DD95" w14:textId="77777777" w:rsidR="004A65AB" w:rsidRPr="00A3312E" w:rsidRDefault="004A65AB" w:rsidP="004A65AB">
      <w:pPr>
        <w:pStyle w:val="Code-2"/>
        <w:rPr>
          <w:rFonts w:eastAsia="Perpetua"/>
          <w:lang w:val="en-US" w:eastAsia="fr-FR"/>
        </w:rPr>
      </w:pPr>
    </w:p>
    <w:p w14:paraId="7CDE8F17" w14:textId="77777777" w:rsidR="004A65AB" w:rsidRPr="00A3312E" w:rsidRDefault="004A65AB" w:rsidP="004A65AB">
      <w:pPr>
        <w:pStyle w:val="Code-2"/>
        <w:rPr>
          <w:rFonts w:eastAsia="Perpetua"/>
          <w:lang w:val="en-US" w:eastAsia="fr-FR"/>
        </w:rPr>
      </w:pPr>
      <w:r w:rsidRPr="00A3312E">
        <w:rPr>
          <w:rFonts w:eastAsia="Perpetua"/>
          <w:lang w:val="en-US" w:eastAsia="fr-FR"/>
        </w:rPr>
        <w:tab/>
      </w:r>
      <w:r w:rsidRPr="00A3312E">
        <w:rPr>
          <w:rFonts w:eastAsia="Perpetua"/>
          <w:lang w:val="en-US" w:eastAsia="fr-FR"/>
        </w:rPr>
        <w:tab/>
      </w:r>
      <w:r w:rsidRPr="00A3312E">
        <w:rPr>
          <w:rFonts w:eastAsia="Perpetua"/>
          <w:b/>
          <w:bCs/>
          <w:color w:val="7F0055"/>
          <w:lang w:val="en-US" w:eastAsia="fr-FR"/>
        </w:rPr>
        <w:t>return</w:t>
      </w:r>
      <w:r w:rsidRPr="00A3312E">
        <w:rPr>
          <w:rFonts w:eastAsia="Perpetua"/>
          <w:lang w:val="en-US" w:eastAsia="fr-FR"/>
        </w:rPr>
        <w:t xml:space="preserve"> </w:t>
      </w:r>
      <w:proofErr w:type="spellStart"/>
      <w:proofErr w:type="gramStart"/>
      <w:r w:rsidRPr="00A3312E">
        <w:rPr>
          <w:rFonts w:eastAsia="Perpetua"/>
          <w:color w:val="0000C0"/>
          <w:shd w:val="clear" w:color="auto" w:fill="FFFDD0"/>
          <w:lang w:val="en-US" w:eastAsia="fr-FR"/>
        </w:rPr>
        <w:t>listeNbQuestionSolo</w:t>
      </w:r>
      <w:proofErr w:type="spellEnd"/>
      <w:r w:rsidRPr="00A3312E">
        <w:rPr>
          <w:rFonts w:eastAsia="Perpetua"/>
          <w:lang w:val="en-US" w:eastAsia="fr-FR"/>
        </w:rPr>
        <w:t>;</w:t>
      </w:r>
      <w:proofErr w:type="gramEnd"/>
    </w:p>
    <w:p w14:paraId="01247020" w14:textId="77777777" w:rsidR="004A65AB" w:rsidRPr="00A3312E" w:rsidRDefault="004A65AB" w:rsidP="004A65AB">
      <w:pPr>
        <w:pStyle w:val="Code-2"/>
        <w:rPr>
          <w:rFonts w:eastAsia="Perpetua"/>
          <w:lang w:val="en-US" w:eastAsia="fr-FR"/>
        </w:rPr>
      </w:pPr>
    </w:p>
    <w:p w14:paraId="6DEE3E62" w14:textId="77777777" w:rsidR="004A65AB" w:rsidRPr="00314E8E" w:rsidRDefault="004A65AB" w:rsidP="004A65AB">
      <w:pPr>
        <w:pStyle w:val="Code-2"/>
        <w:rPr>
          <w:lang w:val="en-GB"/>
        </w:rPr>
      </w:pPr>
      <w:r w:rsidRPr="00A3312E">
        <w:rPr>
          <w:rFonts w:eastAsia="Perpetua"/>
          <w:lang w:val="en-US" w:eastAsia="fr-FR"/>
        </w:rPr>
        <w:tab/>
      </w:r>
      <w:r w:rsidRPr="00314E8E">
        <w:rPr>
          <w:rFonts w:eastAsia="Perpetua"/>
          <w:lang w:val="en-GB" w:eastAsia="fr-FR"/>
        </w:rPr>
        <w:t>}</w:t>
      </w:r>
    </w:p>
    <w:p w14:paraId="67DC2FBC" w14:textId="77777777" w:rsidR="004A65AB" w:rsidRPr="00314E8E" w:rsidRDefault="004A65AB" w:rsidP="00E05983">
      <w:pPr>
        <w:rPr>
          <w:lang w:val="en-GB"/>
        </w:rPr>
      </w:pPr>
    </w:p>
    <w:p w14:paraId="05202787" w14:textId="77777777" w:rsidR="000E3824" w:rsidRPr="00A3312E" w:rsidRDefault="000E3824" w:rsidP="00603CF5">
      <w:pPr>
        <w:pStyle w:val="Code-2"/>
        <w:rPr>
          <w:lang w:eastAsia="fr-FR"/>
        </w:rPr>
      </w:pPr>
      <w:r w:rsidRPr="00314E8E">
        <w:rPr>
          <w:lang w:val="en-GB" w:eastAsia="fr-FR"/>
        </w:rPr>
        <w:tab/>
      </w:r>
      <w:r w:rsidRPr="00A3312E">
        <w:rPr>
          <w:lang w:eastAsia="fr-FR"/>
        </w:rPr>
        <w:t>[…]</w:t>
      </w:r>
    </w:p>
    <w:p w14:paraId="3D990C8E" w14:textId="77777777" w:rsidR="00FB3721" w:rsidRDefault="00FB3721" w:rsidP="00E05983"/>
    <w:p w14:paraId="33838B5D" w14:textId="77777777" w:rsidR="00603CF5" w:rsidRDefault="00603CF5" w:rsidP="00E05983"/>
    <w:p w14:paraId="58863837" w14:textId="77777777" w:rsidR="00603CF5" w:rsidRDefault="00603CF5" w:rsidP="00E05983">
      <w:r>
        <w:t>Appelle de la méthode :</w:t>
      </w:r>
    </w:p>
    <w:p w14:paraId="3027701F" w14:textId="77777777" w:rsidR="00603CF5" w:rsidRDefault="00603CF5" w:rsidP="00E05983"/>
    <w:p w14:paraId="74051C71" w14:textId="77777777" w:rsidR="00603CF5" w:rsidRDefault="00603CF5" w:rsidP="00603CF5">
      <w:pPr>
        <w:pStyle w:val="Code-2"/>
      </w:pPr>
      <w:r w:rsidRPr="00A3312E">
        <w:rPr>
          <w:lang w:eastAsia="fr-FR"/>
        </w:rPr>
        <w:t>[…]</w:t>
      </w:r>
      <w:r>
        <w:t xml:space="preserve"> </w:t>
      </w:r>
    </w:p>
    <w:p w14:paraId="03210A53" w14:textId="77777777" w:rsidR="00603CF5" w:rsidRDefault="00603CF5" w:rsidP="00603CF5">
      <w:pPr>
        <w:pStyle w:val="Code-2"/>
        <w:rPr>
          <w:rFonts w:eastAsia="Perpetua"/>
          <w:lang w:eastAsia="fr-FR"/>
        </w:rPr>
      </w:pPr>
      <w:r>
        <w:rPr>
          <w:rFonts w:eastAsia="Perpetua"/>
          <w:color w:val="000000"/>
          <w:lang w:eastAsia="fr-FR"/>
        </w:rPr>
        <w:tab/>
      </w:r>
      <w:r>
        <w:rPr>
          <w:rFonts w:eastAsia="Perpetua"/>
          <w:color w:val="000000"/>
          <w:lang w:eastAsia="fr-FR"/>
        </w:rPr>
        <w:tab/>
      </w:r>
      <w:r>
        <w:rPr>
          <w:rFonts w:eastAsia="Perpetua"/>
          <w:lang w:eastAsia="fr-FR"/>
        </w:rPr>
        <w:t>// Création de la liste déroulante pour le nombre de question</w:t>
      </w:r>
    </w:p>
    <w:p w14:paraId="2595BB97" w14:textId="77777777" w:rsidR="00603CF5" w:rsidRDefault="00603CF5" w:rsidP="00603CF5">
      <w:pPr>
        <w:pStyle w:val="Code-2"/>
        <w:rPr>
          <w:rFonts w:eastAsia="Perpetua"/>
          <w:lang w:eastAsia="fr-FR"/>
        </w:rPr>
      </w:pPr>
      <w:r>
        <w:rPr>
          <w:rFonts w:eastAsia="Perpetua"/>
          <w:color w:val="000000"/>
          <w:lang w:eastAsia="fr-FR"/>
        </w:rPr>
        <w:tab/>
      </w:r>
      <w:r>
        <w:rPr>
          <w:rFonts w:eastAsia="Perpetua"/>
          <w:color w:val="000000"/>
          <w:lang w:eastAsia="fr-FR"/>
        </w:rPr>
        <w:tab/>
      </w:r>
      <w:proofErr w:type="spellStart"/>
      <w:r>
        <w:rPr>
          <w:rFonts w:eastAsia="Perpetua"/>
          <w:color w:val="0000C0"/>
          <w:shd w:val="clear" w:color="auto" w:fill="FFFDD0"/>
          <w:lang w:eastAsia="fr-FR"/>
        </w:rPr>
        <w:t>listeNbQuestionSolo</w:t>
      </w:r>
      <w:proofErr w:type="spellEnd"/>
      <w:r>
        <w:rPr>
          <w:rFonts w:eastAsia="Perpetua"/>
          <w:color w:val="000000"/>
          <w:lang w:eastAsia="fr-FR"/>
        </w:rPr>
        <w:t xml:space="preserve"> = </w:t>
      </w:r>
      <w:proofErr w:type="spellStart"/>
      <w:r>
        <w:rPr>
          <w:rFonts w:eastAsia="Perpetua"/>
          <w:color w:val="000000"/>
          <w:lang w:eastAsia="fr-FR"/>
        </w:rPr>
        <w:t>createJComboBoxSolo</w:t>
      </w:r>
      <w:proofErr w:type="spellEnd"/>
      <w:r>
        <w:rPr>
          <w:rFonts w:eastAsia="Perpetua"/>
          <w:color w:val="000000"/>
          <w:lang w:eastAsia="fr-FR"/>
        </w:rPr>
        <w:t>();</w:t>
      </w:r>
    </w:p>
    <w:p w14:paraId="7C4A547D" w14:textId="77777777" w:rsidR="00603CF5" w:rsidRDefault="00603CF5" w:rsidP="00603CF5">
      <w:pPr>
        <w:pStyle w:val="Code-2"/>
        <w:rPr>
          <w:rFonts w:eastAsia="Perpetua"/>
          <w:lang w:eastAsia="fr-FR"/>
        </w:rPr>
      </w:pPr>
      <w:r>
        <w:rPr>
          <w:rFonts w:eastAsia="Perpetua"/>
          <w:color w:val="000000"/>
          <w:lang w:eastAsia="fr-FR"/>
        </w:rPr>
        <w:tab/>
      </w:r>
      <w:r>
        <w:rPr>
          <w:rFonts w:eastAsia="Perpetua"/>
          <w:color w:val="000000"/>
          <w:lang w:eastAsia="fr-FR"/>
        </w:rPr>
        <w:tab/>
      </w:r>
      <w:proofErr w:type="spellStart"/>
      <w:r>
        <w:rPr>
          <w:rFonts w:eastAsia="Perpetua"/>
          <w:color w:val="0000C0"/>
          <w:shd w:val="clear" w:color="auto" w:fill="FFFDD0"/>
          <w:lang w:eastAsia="fr-FR"/>
        </w:rPr>
        <w:t>listeNbQuestionSolo</w:t>
      </w:r>
      <w:r>
        <w:rPr>
          <w:rFonts w:eastAsia="Perpetua"/>
          <w:color w:val="000000"/>
          <w:lang w:eastAsia="fr-FR"/>
        </w:rPr>
        <w:t>.setFont</w:t>
      </w:r>
      <w:proofErr w:type="spellEnd"/>
      <w:r>
        <w:rPr>
          <w:rFonts w:eastAsia="Perpetua"/>
          <w:color w:val="000000"/>
          <w:lang w:eastAsia="fr-FR"/>
        </w:rPr>
        <w:t>(</w:t>
      </w:r>
      <w:r>
        <w:rPr>
          <w:rFonts w:eastAsia="Perpetua"/>
          <w:b/>
          <w:bCs/>
          <w:color w:val="7F0055"/>
          <w:lang w:eastAsia="fr-FR"/>
        </w:rPr>
        <w:t>new</w:t>
      </w:r>
      <w:r>
        <w:rPr>
          <w:rFonts w:eastAsia="Perpetua"/>
          <w:color w:val="000000"/>
          <w:lang w:eastAsia="fr-FR"/>
        </w:rPr>
        <w:t xml:space="preserve"> Font(</w:t>
      </w:r>
      <w:r>
        <w:rPr>
          <w:rFonts w:eastAsia="Perpetua"/>
          <w:color w:val="2A00FF"/>
          <w:lang w:eastAsia="fr-FR"/>
        </w:rPr>
        <w:t>"</w:t>
      </w:r>
      <w:proofErr w:type="spellStart"/>
      <w:r>
        <w:rPr>
          <w:rFonts w:eastAsia="Perpetua"/>
          <w:color w:val="2A00FF"/>
          <w:lang w:eastAsia="fr-FR"/>
        </w:rPr>
        <w:t>Tahoma</w:t>
      </w:r>
      <w:proofErr w:type="spellEnd"/>
      <w:r>
        <w:rPr>
          <w:rFonts w:eastAsia="Perpetua"/>
          <w:color w:val="2A00FF"/>
          <w:lang w:eastAsia="fr-FR"/>
        </w:rPr>
        <w:t>"</w:t>
      </w:r>
      <w:r>
        <w:rPr>
          <w:rFonts w:eastAsia="Perpetua"/>
          <w:color w:val="000000"/>
          <w:lang w:eastAsia="fr-FR"/>
        </w:rPr>
        <w:t xml:space="preserve">, </w:t>
      </w:r>
      <w:proofErr w:type="spellStart"/>
      <w:r>
        <w:rPr>
          <w:rFonts w:eastAsia="Perpetua"/>
          <w:color w:val="000000"/>
          <w:lang w:eastAsia="fr-FR"/>
        </w:rPr>
        <w:t>Font.</w:t>
      </w:r>
      <w:r>
        <w:rPr>
          <w:rFonts w:eastAsia="Perpetua"/>
          <w:b/>
          <w:bCs/>
          <w:i/>
          <w:iCs/>
          <w:color w:val="0000C0"/>
          <w:lang w:eastAsia="fr-FR"/>
        </w:rPr>
        <w:t>PLAIN</w:t>
      </w:r>
      <w:proofErr w:type="spellEnd"/>
      <w:r>
        <w:rPr>
          <w:rFonts w:eastAsia="Perpetua"/>
          <w:color w:val="000000"/>
          <w:lang w:eastAsia="fr-FR"/>
        </w:rPr>
        <w:t>, 15));</w:t>
      </w:r>
    </w:p>
    <w:p w14:paraId="4A983EF0" w14:textId="77777777" w:rsidR="00603CF5" w:rsidRPr="00A3312E" w:rsidRDefault="00603CF5" w:rsidP="00603CF5">
      <w:pPr>
        <w:pStyle w:val="Code-2"/>
        <w:rPr>
          <w:rFonts w:eastAsia="Perpetua"/>
          <w:lang w:val="en-US" w:eastAsia="fr-FR"/>
        </w:rPr>
      </w:pPr>
      <w:r>
        <w:rPr>
          <w:rFonts w:eastAsia="Perpetua"/>
          <w:color w:val="000000"/>
          <w:lang w:eastAsia="fr-FR"/>
        </w:rPr>
        <w:tab/>
      </w:r>
      <w:r>
        <w:rPr>
          <w:rFonts w:eastAsia="Perpetua"/>
          <w:color w:val="000000"/>
          <w:lang w:eastAsia="fr-FR"/>
        </w:rPr>
        <w:tab/>
      </w:r>
      <w:proofErr w:type="spellStart"/>
      <w:r w:rsidRPr="00A3312E">
        <w:rPr>
          <w:rFonts w:eastAsia="Perpetua"/>
          <w:color w:val="0000C0"/>
          <w:shd w:val="clear" w:color="auto" w:fill="FFFDD0"/>
          <w:lang w:val="en-US" w:eastAsia="fr-FR"/>
        </w:rPr>
        <w:t>listeNbQuestionSolo</w:t>
      </w:r>
      <w:r w:rsidRPr="00A3312E">
        <w:rPr>
          <w:rFonts w:eastAsia="Perpetua"/>
          <w:color w:val="000000"/>
          <w:lang w:val="en-US" w:eastAsia="fr-FR"/>
        </w:rPr>
        <w:t>.setBounds</w:t>
      </w:r>
      <w:proofErr w:type="spellEnd"/>
      <w:r w:rsidRPr="00A3312E">
        <w:rPr>
          <w:rFonts w:eastAsia="Perpetua"/>
          <w:color w:val="000000"/>
          <w:lang w:val="en-US" w:eastAsia="fr-FR"/>
        </w:rPr>
        <w:t>(204, 265, 153, 48</w:t>
      </w:r>
      <w:proofErr w:type="gramStart"/>
      <w:r w:rsidRPr="00A3312E">
        <w:rPr>
          <w:rFonts w:eastAsia="Perpetua"/>
          <w:color w:val="000000"/>
          <w:lang w:val="en-US" w:eastAsia="fr-FR"/>
        </w:rPr>
        <w:t>);</w:t>
      </w:r>
      <w:proofErr w:type="gramEnd"/>
    </w:p>
    <w:p w14:paraId="4DB35D05" w14:textId="77777777" w:rsidR="00603CF5" w:rsidRPr="00A3312E" w:rsidRDefault="00603CF5" w:rsidP="00603CF5">
      <w:pPr>
        <w:pStyle w:val="Code-2"/>
        <w:rPr>
          <w:rFonts w:eastAsia="Perpetua"/>
          <w:color w:val="000000"/>
          <w:lang w:val="en-US" w:eastAsia="fr-FR"/>
        </w:rPr>
      </w:pPr>
      <w:r w:rsidRPr="00A3312E">
        <w:rPr>
          <w:rFonts w:eastAsia="Perpetua"/>
          <w:color w:val="000000"/>
          <w:lang w:val="en-US" w:eastAsia="fr-FR"/>
        </w:rPr>
        <w:tab/>
      </w:r>
      <w:r w:rsidRPr="00A3312E">
        <w:rPr>
          <w:rFonts w:eastAsia="Perpetua"/>
          <w:color w:val="000000"/>
          <w:lang w:val="en-US" w:eastAsia="fr-FR"/>
        </w:rPr>
        <w:tab/>
      </w:r>
      <w:proofErr w:type="spellStart"/>
      <w:r w:rsidRPr="00A3312E">
        <w:rPr>
          <w:rFonts w:eastAsia="Perpetua"/>
          <w:color w:val="0000C0"/>
          <w:lang w:val="en-US" w:eastAsia="fr-FR"/>
        </w:rPr>
        <w:t>pnlSoloCreateGame</w:t>
      </w:r>
      <w:r w:rsidRPr="00A3312E">
        <w:rPr>
          <w:rFonts w:eastAsia="Perpetua"/>
          <w:color w:val="000000"/>
          <w:lang w:val="en-US" w:eastAsia="fr-FR"/>
        </w:rPr>
        <w:t>.add</w:t>
      </w:r>
      <w:proofErr w:type="spellEnd"/>
      <w:r w:rsidRPr="00A3312E">
        <w:rPr>
          <w:rFonts w:eastAsia="Perpetua"/>
          <w:color w:val="000000"/>
          <w:lang w:val="en-US" w:eastAsia="fr-FR"/>
        </w:rPr>
        <w:t>(</w:t>
      </w:r>
      <w:proofErr w:type="spellStart"/>
      <w:r w:rsidRPr="00A3312E">
        <w:rPr>
          <w:rFonts w:eastAsia="Perpetua"/>
          <w:color w:val="0000C0"/>
          <w:shd w:val="clear" w:color="auto" w:fill="FFFDD0"/>
          <w:lang w:val="en-US" w:eastAsia="fr-FR"/>
        </w:rPr>
        <w:t>listeNbQuestionSolo</w:t>
      </w:r>
      <w:proofErr w:type="spellEnd"/>
      <w:proofErr w:type="gramStart"/>
      <w:r w:rsidRPr="00A3312E">
        <w:rPr>
          <w:rFonts w:eastAsia="Perpetua"/>
          <w:color w:val="000000"/>
          <w:lang w:val="en-US" w:eastAsia="fr-FR"/>
        </w:rPr>
        <w:t>);</w:t>
      </w:r>
      <w:proofErr w:type="gramEnd"/>
    </w:p>
    <w:p w14:paraId="75046EDE" w14:textId="77777777" w:rsidR="00603CF5" w:rsidRDefault="00603CF5" w:rsidP="00603CF5">
      <w:pPr>
        <w:pStyle w:val="Code-2"/>
      </w:pPr>
      <w:r w:rsidRPr="00A3312E">
        <w:rPr>
          <w:rFonts w:cs="Courier New"/>
          <w:color w:val="000000"/>
          <w:szCs w:val="20"/>
          <w:lang w:eastAsia="fr-FR"/>
        </w:rPr>
        <w:t>[…]</w:t>
      </w:r>
    </w:p>
    <w:p w14:paraId="461E239F" w14:textId="77777777" w:rsidR="00603CF5" w:rsidRDefault="00603CF5" w:rsidP="00E05983"/>
    <w:p w14:paraId="0D497709" w14:textId="77777777" w:rsidR="00460777" w:rsidRDefault="00460777" w:rsidP="00E05983">
      <w:r>
        <w:t>Le résultat de cette liste est présenté ci-dessous :</w:t>
      </w:r>
    </w:p>
    <w:p w14:paraId="566859CD" w14:textId="77777777" w:rsidR="00460777" w:rsidRDefault="00460777" w:rsidP="00E05983"/>
    <w:p w14:paraId="7C49FCE3" w14:textId="6CFEB68C" w:rsidR="00603CF5" w:rsidRDefault="007E1D2B" w:rsidP="00460777">
      <w:pPr>
        <w:jc w:val="center"/>
        <w:rPr>
          <w:noProof/>
        </w:rPr>
      </w:pPr>
      <w:r w:rsidRPr="00781C4F">
        <w:rPr>
          <w:noProof/>
        </w:rPr>
        <w:drawing>
          <wp:inline distT="0" distB="0" distL="0" distR="0" wp14:anchorId="4BA096F4" wp14:editId="060E4877">
            <wp:extent cx="2914650" cy="137160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1371600"/>
                    </a:xfrm>
                    <a:prstGeom prst="rect">
                      <a:avLst/>
                    </a:prstGeom>
                    <a:noFill/>
                    <a:ln>
                      <a:noFill/>
                    </a:ln>
                  </pic:spPr>
                </pic:pic>
              </a:graphicData>
            </a:graphic>
          </wp:inline>
        </w:drawing>
      </w:r>
    </w:p>
    <w:p w14:paraId="3D77947D" w14:textId="77777777" w:rsidR="00460777" w:rsidRDefault="00460777" w:rsidP="00460777">
      <w:pPr>
        <w:jc w:val="center"/>
        <w:rPr>
          <w:noProof/>
        </w:rPr>
      </w:pPr>
    </w:p>
    <w:p w14:paraId="2F885B59" w14:textId="44588148" w:rsidR="00460777" w:rsidRDefault="00460777" w:rsidP="00460777">
      <w:pPr>
        <w:pStyle w:val="Lgende"/>
        <w:jc w:val="center"/>
      </w:pPr>
      <w:bookmarkStart w:id="31" w:name="_Toc133046425"/>
      <w:r>
        <w:t xml:space="preserve">Figure </w:t>
      </w:r>
      <w:fldSimple w:instr=" SEQ Figure \* ARABIC ">
        <w:r w:rsidR="00825AA1">
          <w:rPr>
            <w:noProof/>
          </w:rPr>
          <w:t>11</w:t>
        </w:r>
      </w:fldSimple>
      <w:r>
        <w:t xml:space="preserve"> : liste déroulante déterminant le nombre de question du quiz</w:t>
      </w:r>
      <w:bookmarkEnd w:id="31"/>
    </w:p>
    <w:p w14:paraId="4E541286" w14:textId="0DA20B0A" w:rsidR="002E224C" w:rsidRDefault="002E224C" w:rsidP="002E224C">
      <w:pPr>
        <w:pStyle w:val="Titre1"/>
      </w:pPr>
      <w:bookmarkStart w:id="32" w:name="_Toc133046398"/>
      <w:r>
        <w:t>Cryptographie</w:t>
      </w:r>
      <w:r w:rsidR="00885BB6">
        <w:rPr>
          <w:rStyle w:val="Appelnotedebasdep"/>
        </w:rPr>
        <w:footnoteReference w:id="14"/>
      </w:r>
      <w:bookmarkEnd w:id="32"/>
    </w:p>
    <w:p w14:paraId="50916AAA" w14:textId="77777777" w:rsidR="00522DF9" w:rsidRDefault="00522DF9" w:rsidP="00522DF9">
      <w:pPr>
        <w:pStyle w:val="Titre2"/>
      </w:pPr>
      <w:bookmarkStart w:id="33" w:name="_Toc118638418"/>
      <w:bookmarkStart w:id="34" w:name="_Toc133046399"/>
      <w:r>
        <w:t>Différence entre Hachage et Cryptage</w:t>
      </w:r>
      <w:r>
        <w:rPr>
          <w:rStyle w:val="Appelnotedebasdep"/>
        </w:rPr>
        <w:footnoteReference w:id="15"/>
      </w:r>
      <w:bookmarkEnd w:id="33"/>
      <w:bookmarkEnd w:id="34"/>
    </w:p>
    <w:p w14:paraId="75B5EB8C" w14:textId="77777777" w:rsidR="00522DF9" w:rsidRDefault="00522DF9" w:rsidP="00522DF9">
      <w:pPr>
        <w:jc w:val="center"/>
      </w:pPr>
      <w:r>
        <w:lastRenderedPageBreak/>
        <w:fldChar w:fldCharType="begin"/>
      </w:r>
      <w:r>
        <w:instrText xml:space="preserve"> INCLUDEPICTURE "https://3.bp.blogspot.com/-Xs6skBMf5uQ/W1rj1AlK1NI/AAAAAAAACA0/yhDGVVUCGLYGk71-RnVXAUunGIG63GL0QCEwYBhgL/s400/Diff%25C3%25A9rence%2Bentre%2Bhachage%2Bet%2Bcryptage.png" \* MERGEFORMATINET </w:instrText>
      </w:r>
      <w:r>
        <w:fldChar w:fldCharType="separate"/>
      </w:r>
      <w:r w:rsidR="000A13AB">
        <w:fldChar w:fldCharType="begin"/>
      </w:r>
      <w:r w:rsidR="000A13AB">
        <w:instrText xml:space="preserve"> INCLUDEPICTURE  "https://3.bp.blogspot.com/-Xs6skBMf5uQ/W1rj1AlK1NI/AAAAAAAACA0/yhDGVVUCGLYGk71-RnVXAUunGIG63GL0QCEwYBhgL/s400/Diff%C3%A9rence+entre+hachage+et+cryptage.png" \* MERGEFORMATINET </w:instrText>
      </w:r>
      <w:r w:rsidR="000A13AB">
        <w:fldChar w:fldCharType="separate"/>
      </w:r>
      <w:r w:rsidR="00010648">
        <w:fldChar w:fldCharType="begin"/>
      </w:r>
      <w:r w:rsidR="00010648">
        <w:instrText xml:space="preserve"> </w:instrText>
      </w:r>
      <w:r w:rsidR="00010648">
        <w:instrText>INCLUDEPICTURE  "https://3.bp.blogspot.com/-Xs6skBMf5uQ/W1rj1AlK1NI/AAAAAAAACA0/yhDGVVUCGLYGk71-RnVXAUunGIG63GL0QCEwYBhgL/s400/Diff%C3%A9rence+entre+hachage+et+cryptage.png" \* MERGEFORMATINET</w:instrText>
      </w:r>
      <w:r w:rsidR="00010648">
        <w:instrText xml:space="preserve"> </w:instrText>
      </w:r>
      <w:r w:rsidR="00010648">
        <w:fldChar w:fldCharType="separate"/>
      </w:r>
      <w:r w:rsidR="00010648">
        <w:pict w14:anchorId="5A769B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fférence entre hachage et cryptage" style="width:300.55pt;height:90.5pt">
            <v:imagedata r:id="rId23" r:href="rId24"/>
          </v:shape>
        </w:pict>
      </w:r>
      <w:r w:rsidR="00010648">
        <w:fldChar w:fldCharType="end"/>
      </w:r>
      <w:r w:rsidR="000A13AB">
        <w:fldChar w:fldCharType="end"/>
      </w:r>
      <w:r>
        <w:fldChar w:fldCharType="end"/>
      </w:r>
    </w:p>
    <w:p w14:paraId="5F1A5A5C" w14:textId="77777777" w:rsidR="00522DF9" w:rsidRDefault="00522DF9" w:rsidP="00522DF9"/>
    <w:p w14:paraId="1109690C" w14:textId="3E993D64" w:rsidR="00522DF9" w:rsidRDefault="00522DF9" w:rsidP="00522DF9">
      <w:pPr>
        <w:pStyle w:val="Lgende"/>
        <w:jc w:val="center"/>
      </w:pPr>
      <w:bookmarkStart w:id="35" w:name="_Toc118638313"/>
      <w:bookmarkStart w:id="36" w:name="_Toc133046426"/>
      <w:r>
        <w:t xml:space="preserve">Figure </w:t>
      </w:r>
      <w:fldSimple w:instr=" SEQ Figure \* ARABIC ">
        <w:r w:rsidR="00825AA1">
          <w:rPr>
            <w:noProof/>
          </w:rPr>
          <w:t>12</w:t>
        </w:r>
      </w:fldSimple>
      <w:r>
        <w:t xml:space="preserve"> : a</w:t>
      </w:r>
      <w:r w:rsidRPr="0030151C">
        <w:t>lgorithme de Hachage</w:t>
      </w:r>
      <w:bookmarkEnd w:id="35"/>
      <w:bookmarkEnd w:id="36"/>
    </w:p>
    <w:p w14:paraId="310F9ADF" w14:textId="77777777" w:rsidR="00522DF9" w:rsidRDefault="00522DF9" w:rsidP="00522DF9"/>
    <w:p w14:paraId="3EB5289D" w14:textId="77777777" w:rsidR="00522DF9" w:rsidRDefault="00522DF9" w:rsidP="00522DF9">
      <w:r>
        <w:t>Un hachage peut simplement être défini comme un nombre généré à partir d’une chaîne de texte. En substance, un hachage est plus petit que le texte qui le produit. Il est généré de manière qu’un hachage similaire de même valeur ne puisse pas être produit par un autre texte. De cette définition, on peut voir que le hachage est le processus de production de valeurs de hachage dans le but d’accéder aux données et pour des raisons de sécurité dans les systèmes de communication. En principe, le hachage prendra une entrée arbitraire et produira une chaîne de longueur fixe. En règle générale, le hachage aura les attributs suivants :</w:t>
      </w:r>
    </w:p>
    <w:p w14:paraId="46E3F370" w14:textId="77777777" w:rsidR="00522DF9" w:rsidRDefault="00522DF9" w:rsidP="00522DF9"/>
    <w:p w14:paraId="31FEF8D0" w14:textId="77777777" w:rsidR="00522DF9" w:rsidRDefault="00522DF9" w:rsidP="00522DF9">
      <w:pPr>
        <w:numPr>
          <w:ilvl w:val="0"/>
          <w:numId w:val="35"/>
        </w:numPr>
      </w:pPr>
      <w:r>
        <w:t>Une entrée donnée qui est connue, doit toujours produire une sortie connue.</w:t>
      </w:r>
    </w:p>
    <w:p w14:paraId="1D9C1756" w14:textId="77777777" w:rsidR="00522DF9" w:rsidRDefault="00522DF9" w:rsidP="00522DF9">
      <w:pPr>
        <w:numPr>
          <w:ilvl w:val="0"/>
          <w:numId w:val="35"/>
        </w:numPr>
      </w:pPr>
      <w:r>
        <w:t>Une fois que le hachage a été fait, il devrait être impossible de passer de la sortie à l’entrée.</w:t>
      </w:r>
    </w:p>
    <w:p w14:paraId="0837F492" w14:textId="77777777" w:rsidR="00522DF9" w:rsidRDefault="00522DF9" w:rsidP="00522DF9">
      <w:pPr>
        <w:numPr>
          <w:ilvl w:val="0"/>
          <w:numId w:val="35"/>
        </w:numPr>
      </w:pPr>
      <w:r>
        <w:t>Différentes entrées multiples devraient donner une sortie différente.</w:t>
      </w:r>
    </w:p>
    <w:p w14:paraId="65AE2C99" w14:textId="77777777" w:rsidR="00522DF9" w:rsidRDefault="00522DF9" w:rsidP="00522DF9">
      <w:pPr>
        <w:numPr>
          <w:ilvl w:val="0"/>
          <w:numId w:val="35"/>
        </w:numPr>
      </w:pPr>
      <w:r>
        <w:t>Modifier une entrée devrait signifier un changement dans le hachage.</w:t>
      </w:r>
    </w:p>
    <w:p w14:paraId="65F1E630" w14:textId="77777777" w:rsidR="00522DF9" w:rsidRDefault="00522DF9" w:rsidP="00522DF9"/>
    <w:p w14:paraId="0C189BE7" w14:textId="77777777" w:rsidR="00522DF9" w:rsidRDefault="00522DF9" w:rsidP="00522DF9">
      <w:pPr>
        <w:jc w:val="center"/>
      </w:pPr>
      <w:r>
        <w:fldChar w:fldCharType="begin"/>
      </w:r>
      <w:r>
        <w:instrText xml:space="preserve"> INCLUDEPICTURE "https://1.bp.blogspot.com/-JGv38rAQoRQ/W1riwRQ1nBI/AAAAAAAACAs/z3Ad7dnIsBEp__hUZwD4ITyF-C3X22zbACLcBGAs/s400/Diff%25C3%25A9rence%2Bentre%2Bhachage%2Bet%2Bcryptage.png" \* MERGEFORMATINET </w:instrText>
      </w:r>
      <w:r>
        <w:fldChar w:fldCharType="separate"/>
      </w:r>
      <w:r w:rsidR="000A13AB">
        <w:fldChar w:fldCharType="begin"/>
      </w:r>
      <w:r w:rsidR="000A13AB">
        <w:instrText xml:space="preserve"> INCLUDEPICTURE  "https://1.bp.blogspot.com/-JGv38rAQoRQ/W1riwRQ1nBI/AAAAAAAACAs/z3Ad7dnIsBEp__hUZwD4ITyF-C3X22zbACLcBGAs/s400/Diff%C3%A9rence+entre+hachage+et+cryptage.png" \* MERGEFORMATINET </w:instrText>
      </w:r>
      <w:r w:rsidR="000A13AB">
        <w:fldChar w:fldCharType="separate"/>
      </w:r>
      <w:r w:rsidR="00010648">
        <w:fldChar w:fldCharType="begin"/>
      </w:r>
      <w:r w:rsidR="00010648">
        <w:instrText xml:space="preserve"> </w:instrText>
      </w:r>
      <w:r w:rsidR="00010648">
        <w:instrText>INCLUDEPICTURE  "https://1.bp.blogspot.com/-JGv38rAQoRQ/W1riwRQ1nBI/AAAAAAAACAs/z3Ad7dnIsBEp__hUZwD4ITyF-C3X22zbAC</w:instrText>
      </w:r>
      <w:r w:rsidR="00010648">
        <w:instrText>LcBGAs/s400/Diff%C3%A9rence+entre+hachage+et+cryptage.png" \* MERGEFORMATINET</w:instrText>
      </w:r>
      <w:r w:rsidR="00010648">
        <w:instrText xml:space="preserve"> </w:instrText>
      </w:r>
      <w:r w:rsidR="00010648">
        <w:fldChar w:fldCharType="separate"/>
      </w:r>
      <w:r w:rsidR="00010648">
        <w:pict w14:anchorId="13341835">
          <v:shape id="_x0000_i1026" type="#_x0000_t75" alt="Différence entre hachage et cryptage" style="width:300.55pt;height:104.35pt">
            <v:imagedata r:id="rId25" r:href="rId26"/>
          </v:shape>
        </w:pict>
      </w:r>
      <w:r w:rsidR="00010648">
        <w:fldChar w:fldCharType="end"/>
      </w:r>
      <w:r w:rsidR="000A13AB">
        <w:fldChar w:fldCharType="end"/>
      </w:r>
      <w:r>
        <w:fldChar w:fldCharType="end"/>
      </w:r>
    </w:p>
    <w:p w14:paraId="2721A5F1" w14:textId="77777777" w:rsidR="00522DF9" w:rsidRDefault="00522DF9" w:rsidP="00522DF9">
      <w:pPr>
        <w:jc w:val="center"/>
      </w:pPr>
    </w:p>
    <w:p w14:paraId="50E7CACB" w14:textId="45BEE2E8" w:rsidR="00522DF9" w:rsidRDefault="00522DF9" w:rsidP="00522DF9">
      <w:pPr>
        <w:pStyle w:val="Lgende"/>
        <w:jc w:val="center"/>
      </w:pPr>
      <w:bookmarkStart w:id="37" w:name="_Toc118638314"/>
      <w:bookmarkStart w:id="38" w:name="_Toc133046427"/>
      <w:r>
        <w:t xml:space="preserve">Figure </w:t>
      </w:r>
      <w:fldSimple w:instr=" SEQ Figure \* ARABIC ">
        <w:r w:rsidR="00825AA1">
          <w:rPr>
            <w:noProof/>
          </w:rPr>
          <w:t>13</w:t>
        </w:r>
      </w:fldSimple>
      <w:r>
        <w:t xml:space="preserve"> : définition du cryptage</w:t>
      </w:r>
      <w:bookmarkEnd w:id="37"/>
      <w:bookmarkEnd w:id="38"/>
    </w:p>
    <w:p w14:paraId="675BA915" w14:textId="77777777" w:rsidR="00522DF9" w:rsidRDefault="00522DF9" w:rsidP="00522DF9"/>
    <w:p w14:paraId="42727494" w14:textId="77777777" w:rsidR="00522DF9" w:rsidRDefault="00522DF9" w:rsidP="00522DF9">
      <w:r>
        <w:t>Le cryptage est le processus consistant à modifier des données d’une sorte de code secret afin de minimiser les risques d’accès aux données par des indiscrétions. C’est le moyen le plus efficace d’assurer la sécurité des données dans les systèmes de communication modernes. Pour que le destinataire puisse lire un message crypté, il doit avoir un mot de passe ou une clé de sécurité utilisée pour le décryptage. Les données qui n’ont pas été chiffrées sont connues sous le nom de texte brut tandis que les données chiffrées sont connues sous le nom de texte chiffré. Il existe un certain nombre de systèmes de cryptage, où un cryptage asymétrique est également connu sous le nom de cryptage à clé publique, le cryptage symétrique et le cryptage hybride sont les plus communs.</w:t>
      </w:r>
    </w:p>
    <w:p w14:paraId="3BEF2576" w14:textId="77777777" w:rsidR="00522DF9" w:rsidRDefault="00522DF9" w:rsidP="00522DF9"/>
    <w:p w14:paraId="607CF595" w14:textId="77777777" w:rsidR="00522DF9" w:rsidRDefault="00522DF9" w:rsidP="00522DF9">
      <w:pPr>
        <w:numPr>
          <w:ilvl w:val="0"/>
          <w:numId w:val="36"/>
        </w:numPr>
      </w:pPr>
      <w:r>
        <w:t>Cryptage symétrique : Utilise la même clé secrète pour chiffrer et déchiffrer le message. La clé secrète peut être un mot, un nombre ou une chaîne de lettres aléatoires. L’expéditeur et le destinataire doivent tous deux avoir la clé. C’est la plus ancienne technique de cryptage.</w:t>
      </w:r>
    </w:p>
    <w:p w14:paraId="34E64D8A" w14:textId="77777777" w:rsidR="00522DF9" w:rsidRDefault="00522DF9" w:rsidP="00522DF9"/>
    <w:p w14:paraId="02397D01" w14:textId="77777777" w:rsidR="00522DF9" w:rsidRPr="00193513" w:rsidRDefault="00522DF9" w:rsidP="00522DF9">
      <w:pPr>
        <w:numPr>
          <w:ilvl w:val="0"/>
          <w:numId w:val="36"/>
        </w:numPr>
      </w:pPr>
      <w:r>
        <w:t>Cryptage asymétrique : Il déploie deux clés, une clé publique connue par tous et une clé privée connue uniquement par le récepteur. La clé publique est utilisée pour chiffrer le message et une clé privée est utilisée pour le déchiffrer. Le cryptage asymétrique est un peu plus lent que le cryptage symétrique et consomme plus de puissance de traitement lors du cryptage des données.</w:t>
      </w:r>
    </w:p>
    <w:p w14:paraId="727D48FB" w14:textId="77777777" w:rsidR="00522DF9" w:rsidRPr="00587B0D" w:rsidRDefault="00522DF9" w:rsidP="00522DF9"/>
    <w:p w14:paraId="4B65B92D" w14:textId="77777777" w:rsidR="00522DF9" w:rsidRDefault="00522DF9" w:rsidP="00522DF9">
      <w:pPr>
        <w:pStyle w:val="Titre2"/>
      </w:pPr>
      <w:bookmarkStart w:id="39" w:name="_Toc118638419"/>
      <w:bookmarkStart w:id="40" w:name="_Toc133046400"/>
      <w:r>
        <w:t xml:space="preserve">Hachage : </w:t>
      </w:r>
      <w:proofErr w:type="spellStart"/>
      <w:r>
        <w:t>jBCrypt</w:t>
      </w:r>
      <w:proofErr w:type="spellEnd"/>
      <w:r>
        <w:rPr>
          <w:rStyle w:val="Appelnotedebasdep"/>
        </w:rPr>
        <w:footnoteReference w:id="16"/>
      </w:r>
      <w:bookmarkEnd w:id="39"/>
      <w:bookmarkEnd w:id="40"/>
    </w:p>
    <w:p w14:paraId="187DC4CC" w14:textId="77777777" w:rsidR="00522DF9" w:rsidRDefault="00522DF9" w:rsidP="00522DF9">
      <w:proofErr w:type="spellStart"/>
      <w:r>
        <w:lastRenderedPageBreak/>
        <w:t>j</w:t>
      </w:r>
      <w:r w:rsidRPr="00DA319E">
        <w:t>BCrypt</w:t>
      </w:r>
      <w:proofErr w:type="spellEnd"/>
      <w:r w:rsidRPr="00DA319E">
        <w:t xml:space="preserve"> implémente le hachage de mot de passe </w:t>
      </w:r>
      <w:proofErr w:type="spellStart"/>
      <w:r w:rsidRPr="00DA319E">
        <w:t>Blowfish</w:t>
      </w:r>
      <w:proofErr w:type="spellEnd"/>
      <w:r w:rsidRPr="00DA319E">
        <w:t xml:space="preserve"> de style </w:t>
      </w:r>
      <w:proofErr w:type="spellStart"/>
      <w:r w:rsidRPr="00DA319E">
        <w:t>OpenBSD</w:t>
      </w:r>
      <w:proofErr w:type="spellEnd"/>
      <w:r w:rsidRPr="00DA319E">
        <w:t xml:space="preserve"> en utilisant le schéma décrit dans "A Future-Adaptable </w:t>
      </w:r>
      <w:proofErr w:type="spellStart"/>
      <w:r w:rsidRPr="00DA319E">
        <w:t>Password</w:t>
      </w:r>
      <w:proofErr w:type="spellEnd"/>
      <w:r w:rsidRPr="00DA319E">
        <w:t xml:space="preserve"> Scheme</w:t>
      </w:r>
      <w:r>
        <w:t>"</w:t>
      </w:r>
      <w:r>
        <w:rPr>
          <w:rStyle w:val="Appelnotedebasdep"/>
        </w:rPr>
        <w:footnoteReference w:id="17"/>
      </w:r>
      <w:r w:rsidRPr="00DA319E">
        <w:t xml:space="preserve"> par Niels Provos et David </w:t>
      </w:r>
      <w:proofErr w:type="spellStart"/>
      <w:r w:rsidRPr="00DA319E">
        <w:t>Mazieres</w:t>
      </w:r>
      <w:proofErr w:type="spellEnd"/>
      <w:r w:rsidRPr="00DA319E">
        <w:t>.</w:t>
      </w:r>
    </w:p>
    <w:p w14:paraId="2BF38A98" w14:textId="77777777" w:rsidR="00522DF9" w:rsidRDefault="00522DF9" w:rsidP="00522DF9">
      <w:r w:rsidRPr="006A0CFA">
        <w:t xml:space="preserve">Ce système de hachage de mot de passe tente de contrecarrer le piratage de mot de passe hors ligne à l'aide d'un algorithme de hachage à forte intensité de calcul, basé sur le chiffrement </w:t>
      </w:r>
      <w:proofErr w:type="spellStart"/>
      <w:r w:rsidRPr="006A0CFA">
        <w:t>Blowfish</w:t>
      </w:r>
      <w:proofErr w:type="spellEnd"/>
      <w:r w:rsidRPr="006A0CFA">
        <w:t xml:space="preserve"> de Bruce </w:t>
      </w:r>
      <w:proofErr w:type="spellStart"/>
      <w:r w:rsidRPr="006A0CFA">
        <w:t>Schneier</w:t>
      </w:r>
      <w:proofErr w:type="spellEnd"/>
      <w:r w:rsidRPr="006A0CFA">
        <w:t>. Le facteur de travail de l'algorithme est paramétr</w:t>
      </w:r>
      <w:r>
        <w:t>able</w:t>
      </w:r>
      <w:r w:rsidRPr="006A0CFA">
        <w:t>, il peut donc être augmenté à mesure que les ordinateurs deviennent plus rapides.</w:t>
      </w:r>
    </w:p>
    <w:p w14:paraId="3918C3CF" w14:textId="77777777" w:rsidR="00522DF9" w:rsidRDefault="00522DF9" w:rsidP="00522DF9">
      <w:r>
        <w:t>De</w:t>
      </w:r>
      <w:r w:rsidRPr="000A1921">
        <w:t xml:space="preserve"> plus</w:t>
      </w:r>
      <w:r>
        <w:t>,</w:t>
      </w:r>
      <w:r w:rsidRPr="000A1921">
        <w:t xml:space="preserve"> </w:t>
      </w:r>
      <w:proofErr w:type="spellStart"/>
      <w:r>
        <w:t>jBCrypt</w:t>
      </w:r>
      <w:proofErr w:type="spellEnd"/>
      <w:r>
        <w:t xml:space="preserve"> </w:t>
      </w:r>
      <w:r w:rsidRPr="000A1921">
        <w:t>utilis</w:t>
      </w:r>
      <w:r>
        <w:t xml:space="preserve">e </w:t>
      </w:r>
      <w:r w:rsidRPr="000A1921">
        <w:t>un</w:t>
      </w:r>
      <w:r>
        <w:t xml:space="preserve"> sel pour hacher. </w:t>
      </w:r>
      <w:r w:rsidRPr="000A1921">
        <w:t xml:space="preserve">Le salage est une méthode permettant de renforcer la sécurité des informations qui sont destinées à être hachées (par exemple des mots de passe) en y ajoutant une donnée supplémentaire afin d’empêcher que deux informations identiques ne conduisent à la même empreinte (la résultante d’une fonction de hachage). Le but du salage est de lutter contre les attaques par analyse fréquentielle, les attaques utilisant des </w:t>
      </w:r>
      <w:proofErr w:type="spellStart"/>
      <w:r w:rsidRPr="000A1921">
        <w:t>rainbow</w:t>
      </w:r>
      <w:proofErr w:type="spellEnd"/>
      <w:r w:rsidRPr="000A1921">
        <w:t xml:space="preserve"> tables, les attaques par dictionnaire et les attaques par force brute.</w:t>
      </w:r>
    </w:p>
    <w:p w14:paraId="061CA6D5" w14:textId="77777777" w:rsidR="00522DF9" w:rsidRDefault="00522DF9" w:rsidP="00522DF9"/>
    <w:p w14:paraId="1438E990" w14:textId="77777777" w:rsidR="00522DF9" w:rsidRPr="000A1921" w:rsidRDefault="00522DF9" w:rsidP="00522DF9">
      <w:r w:rsidRPr="000A1921">
        <w:t xml:space="preserve">Pour hacher un mot de passe pour la première fois, </w:t>
      </w:r>
      <w:r>
        <w:t xml:space="preserve">il faut </w:t>
      </w:r>
      <w:r w:rsidRPr="000A1921">
        <w:t>appele</w:t>
      </w:r>
      <w:r>
        <w:t>r</w:t>
      </w:r>
      <w:r w:rsidRPr="000A1921">
        <w:t xml:space="preserve"> la méthode </w:t>
      </w:r>
      <w:proofErr w:type="spellStart"/>
      <w:r w:rsidRPr="003511C5">
        <w:rPr>
          <w:rStyle w:val="Texte-CodeCar"/>
        </w:rPr>
        <w:t>hashpw</w:t>
      </w:r>
      <w:proofErr w:type="spellEnd"/>
      <w:r>
        <w:rPr>
          <w:rStyle w:val="Texte-CodeCar"/>
        </w:rPr>
        <w:t>()</w:t>
      </w:r>
      <w:r w:rsidRPr="000A1921">
        <w:t xml:space="preserve"> avec un sel aléatoire, comme ceci :</w:t>
      </w:r>
    </w:p>
    <w:p w14:paraId="6664E4EB" w14:textId="77777777" w:rsidR="00522DF9" w:rsidRPr="000A1921" w:rsidRDefault="00522DF9" w:rsidP="00522DF9"/>
    <w:p w14:paraId="47AF00A2" w14:textId="77777777" w:rsidR="00522DF9" w:rsidRPr="000A1921" w:rsidRDefault="00522DF9" w:rsidP="00522DF9">
      <w:pPr>
        <w:pStyle w:val="Code-2"/>
        <w:rPr>
          <w:lang w:val="en-US"/>
        </w:rPr>
      </w:pPr>
      <w:r w:rsidRPr="000A1921">
        <w:rPr>
          <w:lang w:val="en-US"/>
        </w:rPr>
        <w:t xml:space="preserve">String </w:t>
      </w:r>
      <w:proofErr w:type="spellStart"/>
      <w:r w:rsidRPr="000A1921">
        <w:rPr>
          <w:lang w:val="en-US"/>
        </w:rPr>
        <w:t>pw_hash</w:t>
      </w:r>
      <w:proofErr w:type="spellEnd"/>
      <w:r w:rsidRPr="000A1921">
        <w:rPr>
          <w:lang w:val="en-US"/>
        </w:rPr>
        <w:t xml:space="preserve"> = </w:t>
      </w:r>
      <w:proofErr w:type="spellStart"/>
      <w:r w:rsidRPr="000A1921">
        <w:rPr>
          <w:lang w:val="en-US"/>
        </w:rPr>
        <w:t>BCrypt.hashpw</w:t>
      </w:r>
      <w:proofErr w:type="spellEnd"/>
      <w:r w:rsidRPr="000A1921">
        <w:rPr>
          <w:lang w:val="en-US"/>
        </w:rPr>
        <w:t>(</w:t>
      </w:r>
      <w:proofErr w:type="spellStart"/>
      <w:r w:rsidRPr="000A1921">
        <w:rPr>
          <w:lang w:val="en-US"/>
        </w:rPr>
        <w:t>plain_password</w:t>
      </w:r>
      <w:proofErr w:type="spellEnd"/>
      <w:r w:rsidRPr="000A1921">
        <w:rPr>
          <w:lang w:val="en-US"/>
        </w:rPr>
        <w:t xml:space="preserve">, </w:t>
      </w:r>
      <w:proofErr w:type="spellStart"/>
      <w:r w:rsidRPr="000A1921">
        <w:rPr>
          <w:lang w:val="en-US"/>
        </w:rPr>
        <w:t>BCrypt.gensalt</w:t>
      </w:r>
      <w:proofErr w:type="spellEnd"/>
      <w:r w:rsidRPr="000A1921">
        <w:rPr>
          <w:lang w:val="en-US"/>
        </w:rPr>
        <w:t>()</w:t>
      </w:r>
      <w:proofErr w:type="gramStart"/>
      <w:r w:rsidRPr="000A1921">
        <w:rPr>
          <w:lang w:val="en-US"/>
        </w:rPr>
        <w:t>);</w:t>
      </w:r>
      <w:proofErr w:type="gramEnd"/>
    </w:p>
    <w:p w14:paraId="1FB82AF5" w14:textId="77777777" w:rsidR="00522DF9" w:rsidRDefault="00522DF9" w:rsidP="00522DF9">
      <w:pPr>
        <w:rPr>
          <w:lang w:val="en-US"/>
        </w:rPr>
      </w:pPr>
    </w:p>
    <w:p w14:paraId="7754C640" w14:textId="77777777" w:rsidR="00522DF9" w:rsidRPr="000A1921" w:rsidRDefault="00522DF9" w:rsidP="00522DF9">
      <w:r w:rsidRPr="000A1921">
        <w:t xml:space="preserve">Pour vérifier si un mot de passe en clair correspond à celui qui a été précédemment haché, </w:t>
      </w:r>
      <w:r>
        <w:t xml:space="preserve">il faut </w:t>
      </w:r>
      <w:r w:rsidRPr="000A1921">
        <w:t>utilise</w:t>
      </w:r>
      <w:r>
        <w:t>r</w:t>
      </w:r>
      <w:r w:rsidRPr="000A1921">
        <w:t xml:space="preserve"> la méthode </w:t>
      </w:r>
      <w:proofErr w:type="spellStart"/>
      <w:r w:rsidRPr="003511C5">
        <w:rPr>
          <w:rStyle w:val="Texte-CodeCar"/>
        </w:rPr>
        <w:t>checkpw</w:t>
      </w:r>
      <w:proofErr w:type="spellEnd"/>
      <w:r>
        <w:rPr>
          <w:rStyle w:val="Texte-CodeCar"/>
        </w:rPr>
        <w:t>()</w:t>
      </w:r>
      <w:r w:rsidRPr="000A1921">
        <w:t xml:space="preserve"> :</w:t>
      </w:r>
    </w:p>
    <w:p w14:paraId="0A468FDF" w14:textId="77777777" w:rsidR="00522DF9" w:rsidRPr="000A1921" w:rsidRDefault="00522DF9" w:rsidP="00522DF9"/>
    <w:p w14:paraId="500A12FC" w14:textId="77777777" w:rsidR="00522DF9" w:rsidRPr="000A1921" w:rsidRDefault="00522DF9" w:rsidP="00522DF9">
      <w:pPr>
        <w:pStyle w:val="Code-2"/>
        <w:rPr>
          <w:lang w:val="en-US"/>
        </w:rPr>
      </w:pPr>
      <w:r w:rsidRPr="000A1921">
        <w:rPr>
          <w:lang w:val="en-US"/>
        </w:rPr>
        <w:t>if (</w:t>
      </w:r>
      <w:proofErr w:type="spellStart"/>
      <w:r w:rsidRPr="000A1921">
        <w:rPr>
          <w:lang w:val="en-US"/>
        </w:rPr>
        <w:t>BCrypt.checkpw</w:t>
      </w:r>
      <w:proofErr w:type="spellEnd"/>
      <w:r w:rsidRPr="000A1921">
        <w:rPr>
          <w:lang w:val="en-US"/>
        </w:rPr>
        <w:t xml:space="preserve">(password, </w:t>
      </w:r>
      <w:proofErr w:type="spellStart"/>
      <w:r w:rsidRPr="005606A5">
        <w:rPr>
          <w:lang w:val="en-US"/>
        </w:rPr>
        <w:t>hashed</w:t>
      </w:r>
      <w:r>
        <w:rPr>
          <w:lang w:val="en-US"/>
        </w:rPr>
        <w:t>_</w:t>
      </w:r>
      <w:r w:rsidRPr="005606A5">
        <w:rPr>
          <w:lang w:val="en-US"/>
        </w:rPr>
        <w:t>password</w:t>
      </w:r>
      <w:proofErr w:type="spellEnd"/>
      <w:r w:rsidRPr="000A1921">
        <w:rPr>
          <w:lang w:val="en-US"/>
        </w:rPr>
        <w:t>))</w:t>
      </w:r>
    </w:p>
    <w:p w14:paraId="2D87377F" w14:textId="77777777" w:rsidR="00522DF9" w:rsidRPr="000A1921" w:rsidRDefault="00522DF9" w:rsidP="00522DF9">
      <w:pPr>
        <w:pStyle w:val="Code-2"/>
        <w:rPr>
          <w:lang w:val="en-US"/>
        </w:rPr>
      </w:pPr>
      <w:r w:rsidRPr="000A1921">
        <w:rPr>
          <w:lang w:val="en-US"/>
        </w:rPr>
        <w:t xml:space="preserve">    </w:t>
      </w:r>
      <w:proofErr w:type="spellStart"/>
      <w:r w:rsidRPr="000A1921">
        <w:rPr>
          <w:lang w:val="en-US"/>
        </w:rPr>
        <w:t>System.out.println</w:t>
      </w:r>
      <w:proofErr w:type="spellEnd"/>
      <w:r w:rsidRPr="000A1921">
        <w:rPr>
          <w:lang w:val="en-US"/>
        </w:rPr>
        <w:t>("It matches"</w:t>
      </w:r>
      <w:proofErr w:type="gramStart"/>
      <w:r w:rsidRPr="000A1921">
        <w:rPr>
          <w:lang w:val="en-US"/>
        </w:rPr>
        <w:t>);</w:t>
      </w:r>
      <w:proofErr w:type="gramEnd"/>
    </w:p>
    <w:p w14:paraId="3768D6D5" w14:textId="77777777" w:rsidR="00522DF9" w:rsidRPr="000A1921" w:rsidRDefault="00522DF9" w:rsidP="00522DF9">
      <w:pPr>
        <w:pStyle w:val="Code-2"/>
        <w:rPr>
          <w:lang w:val="en-US"/>
        </w:rPr>
      </w:pPr>
      <w:r w:rsidRPr="000A1921">
        <w:rPr>
          <w:lang w:val="en-US"/>
        </w:rPr>
        <w:t>else</w:t>
      </w:r>
    </w:p>
    <w:p w14:paraId="4C067F19" w14:textId="77777777" w:rsidR="00522DF9" w:rsidRDefault="00522DF9" w:rsidP="00522DF9">
      <w:pPr>
        <w:pStyle w:val="Code-2"/>
        <w:rPr>
          <w:lang w:val="en-US"/>
        </w:rPr>
      </w:pPr>
      <w:r w:rsidRPr="000A1921">
        <w:rPr>
          <w:lang w:val="en-US"/>
        </w:rPr>
        <w:t xml:space="preserve">    </w:t>
      </w:r>
      <w:proofErr w:type="spellStart"/>
      <w:r w:rsidRPr="000A1921">
        <w:rPr>
          <w:lang w:val="en-US"/>
        </w:rPr>
        <w:t>System.out.println</w:t>
      </w:r>
      <w:proofErr w:type="spellEnd"/>
      <w:r w:rsidRPr="000A1921">
        <w:rPr>
          <w:lang w:val="en-US"/>
        </w:rPr>
        <w:t>("It does not match"</w:t>
      </w:r>
      <w:proofErr w:type="gramStart"/>
      <w:r w:rsidRPr="000A1921">
        <w:rPr>
          <w:lang w:val="en-US"/>
        </w:rPr>
        <w:t>);</w:t>
      </w:r>
      <w:proofErr w:type="gramEnd"/>
    </w:p>
    <w:p w14:paraId="3046B421" w14:textId="77777777" w:rsidR="00522DF9" w:rsidRPr="000A1921" w:rsidRDefault="00522DF9" w:rsidP="00522DF9">
      <w:pPr>
        <w:rPr>
          <w:lang w:val="en-US"/>
        </w:rPr>
      </w:pPr>
    </w:p>
    <w:p w14:paraId="23792BDC" w14:textId="77777777" w:rsidR="00522DF9" w:rsidRDefault="00522DF9" w:rsidP="00522DF9">
      <w:pPr>
        <w:pStyle w:val="Titre3"/>
        <w:rPr>
          <w:lang w:val="en-US"/>
        </w:rPr>
      </w:pPr>
      <w:bookmarkStart w:id="41" w:name="_Toc118638420"/>
      <w:bookmarkStart w:id="42" w:name="_Toc133046401"/>
      <w:r>
        <w:rPr>
          <w:lang w:val="en-US"/>
        </w:rPr>
        <w:t>Implementation</w:t>
      </w:r>
      <w:bookmarkEnd w:id="41"/>
      <w:bookmarkEnd w:id="42"/>
    </w:p>
    <w:p w14:paraId="7A94508A" w14:textId="77777777" w:rsidR="00522DF9" w:rsidRDefault="00522DF9" w:rsidP="00522DF9">
      <w:r w:rsidRPr="0018685A">
        <w:t xml:space="preserve">Pour implémenter </w:t>
      </w:r>
      <w:proofErr w:type="spellStart"/>
      <w:r>
        <w:t>j</w:t>
      </w:r>
      <w:r w:rsidRPr="0018685A">
        <w:t>BCrypt</w:t>
      </w:r>
      <w:proofErr w:type="spellEnd"/>
      <w:r w:rsidRPr="0018685A">
        <w:t xml:space="preserve"> dans l</w:t>
      </w:r>
      <w:r>
        <w:t>e projet, il faut ajouter le fichier BCrypt.java que l’on retrouve dans le zip téléchargeable sur le lien suivant :</w:t>
      </w:r>
    </w:p>
    <w:p w14:paraId="26E2B220" w14:textId="77777777" w:rsidR="00522DF9" w:rsidRDefault="00522DF9" w:rsidP="00522DF9">
      <w:r>
        <w:tab/>
      </w:r>
      <w:hyperlink r:id="rId27" w:history="1">
        <w:r w:rsidRPr="00B94B70">
          <w:rPr>
            <w:rStyle w:val="Lienhypertexte"/>
            <w:rFonts w:ascii="Consolas" w:hAnsi="Consolas" w:cs="Arial"/>
            <w:sz w:val="20"/>
          </w:rPr>
          <w:t>https://www.mindrot.org/projects/jBCrypt/</w:t>
        </w:r>
      </w:hyperlink>
    </w:p>
    <w:p w14:paraId="61D82FFE" w14:textId="77777777" w:rsidR="00522DF9" w:rsidRDefault="00522DF9" w:rsidP="00522DF9"/>
    <w:p w14:paraId="741BDA70" w14:textId="100B158C" w:rsidR="00620B9F" w:rsidRDefault="00522DF9" w:rsidP="00620B9F">
      <w:r>
        <w:t xml:space="preserve">Par défaut, BCrypt est une classe statique, avec des méthodes également statiques. Il n’est donc pas nécessaire d’instancier un objet BCrypt pour l’utiliser. Cependant, pour des raisons d’ergonomie de code, BCrypt n’est plus une classe statique. Il faut donc instancier un objet BCrypt </w:t>
      </w:r>
      <w:r w:rsidR="00620B9F">
        <w:t xml:space="preserve">afin de pouvoir se servir </w:t>
      </w:r>
      <w:proofErr w:type="gramStart"/>
      <w:r w:rsidR="00620B9F">
        <w:t>du hacheur</w:t>
      </w:r>
      <w:proofErr w:type="gramEnd"/>
      <w:r w:rsidR="00620B9F">
        <w:t> :</w:t>
      </w:r>
    </w:p>
    <w:p w14:paraId="2E9262EC" w14:textId="77777777" w:rsidR="00024760" w:rsidRDefault="00024760" w:rsidP="00620B9F"/>
    <w:p w14:paraId="34D57CD3" w14:textId="212B2A86" w:rsidR="00024760" w:rsidRPr="00024760" w:rsidRDefault="00024760" w:rsidP="00024760">
      <w:pPr>
        <w:pStyle w:val="Code-2"/>
      </w:pPr>
      <w:r>
        <w:t xml:space="preserve">BCrypt </w:t>
      </w:r>
      <w:proofErr w:type="spellStart"/>
      <w:r>
        <w:rPr>
          <w:color w:val="6A3E3E"/>
        </w:rPr>
        <w:t>myHash</w:t>
      </w:r>
      <w:proofErr w:type="spellEnd"/>
      <w:r>
        <w:t xml:space="preserve"> = </w:t>
      </w:r>
      <w:r>
        <w:rPr>
          <w:b/>
          <w:bCs/>
          <w:color w:val="7F0055"/>
        </w:rPr>
        <w:t>new</w:t>
      </w:r>
      <w:r>
        <w:t xml:space="preserve"> BCrypt();</w:t>
      </w:r>
    </w:p>
    <w:p w14:paraId="3BF7920F" w14:textId="77777777" w:rsidR="00522DF9" w:rsidRPr="004F42A2" w:rsidRDefault="00522DF9" w:rsidP="00522DF9">
      <w:pPr>
        <w:pStyle w:val="Titre4"/>
      </w:pPr>
      <w:r>
        <w:t>Vérification d’un mot de passe</w:t>
      </w:r>
    </w:p>
    <w:p w14:paraId="23AB28FC" w14:textId="491BD8A6" w:rsidR="00522DF9" w:rsidRDefault="00522DF9" w:rsidP="00522DF9">
      <w:proofErr w:type="gramStart"/>
      <w:r>
        <w:t>Le hacheur</w:t>
      </w:r>
      <w:proofErr w:type="gramEnd"/>
      <w:r>
        <w:t xml:space="preserve"> est utilisé dans l’application afin de vérifier si le mot de passe saisi par l’utilisateur lors de l’identification correspond à son mot de passe haché enregistré dans la base de données. Pour cela, on utilise la méthode </w:t>
      </w:r>
      <w:proofErr w:type="spellStart"/>
      <w:r w:rsidR="00024760" w:rsidRPr="00024760">
        <w:rPr>
          <w:rStyle w:val="Texte-CodeCar"/>
        </w:rPr>
        <w:t>verifLogin</w:t>
      </w:r>
      <w:proofErr w:type="spellEnd"/>
      <w:r w:rsidRPr="00873F37">
        <w:rPr>
          <w:rStyle w:val="Texte-CodeCar"/>
        </w:rPr>
        <w:t>()</w:t>
      </w:r>
      <w:r w:rsidRPr="00873F37">
        <w:t xml:space="preserve"> d</w:t>
      </w:r>
      <w:r w:rsidR="00024760">
        <w:t>e</w:t>
      </w:r>
      <w:r w:rsidRPr="00873F37">
        <w:t xml:space="preserve"> </w:t>
      </w:r>
      <w:r w:rsidR="00024760">
        <w:t xml:space="preserve">la classe </w:t>
      </w:r>
      <w:proofErr w:type="spellStart"/>
      <w:r w:rsidR="00024760" w:rsidRPr="00024760">
        <w:rPr>
          <w:rStyle w:val="Code-2Car"/>
        </w:rPr>
        <w:t>MySQLAccess</w:t>
      </w:r>
      <w:proofErr w:type="spellEnd"/>
      <w:r w:rsidR="00024760">
        <w:t xml:space="preserve"> qui vérifie la cohérence en les informations saisies par l’utilisateur et les informations de la base de données. Elle renvoie l’identifiant de l’utilisateur si les informations sont </w:t>
      </w:r>
      <w:r w:rsidR="005F1E85">
        <w:t>correctes</w:t>
      </w:r>
      <w:r w:rsidR="00024760">
        <w:t>, 0 sinon</w:t>
      </w:r>
      <w:r>
        <w:t> :</w:t>
      </w:r>
    </w:p>
    <w:p w14:paraId="3F6210A9" w14:textId="77777777" w:rsidR="00632AD8" w:rsidRDefault="00632AD8" w:rsidP="00522DF9"/>
    <w:p w14:paraId="70D8246D" w14:textId="77777777" w:rsidR="00632AD8" w:rsidRPr="00632AD8" w:rsidRDefault="00632AD8" w:rsidP="00632AD8">
      <w:pPr>
        <w:rPr>
          <w:rFonts w:ascii="Courier New" w:hAnsi="Courier New"/>
          <w:lang w:val="en-GB"/>
        </w:rPr>
      </w:pPr>
      <w:r w:rsidRPr="00632AD8">
        <w:rPr>
          <w:rFonts w:ascii="Courier New" w:hAnsi="Courier New"/>
        </w:rPr>
        <w:tab/>
      </w:r>
      <w:r w:rsidRPr="00632AD8">
        <w:rPr>
          <w:rFonts w:ascii="Courier New" w:hAnsi="Courier New"/>
          <w:lang w:val="en-GB"/>
        </w:rPr>
        <w:t xml:space="preserve">public int </w:t>
      </w:r>
      <w:proofErr w:type="spellStart"/>
      <w:proofErr w:type="gramStart"/>
      <w:r w:rsidRPr="00632AD8">
        <w:rPr>
          <w:rFonts w:ascii="Courier New" w:hAnsi="Courier New"/>
          <w:lang w:val="en-GB"/>
        </w:rPr>
        <w:t>verifLogin</w:t>
      </w:r>
      <w:proofErr w:type="spellEnd"/>
      <w:r w:rsidRPr="00632AD8">
        <w:rPr>
          <w:rFonts w:ascii="Courier New" w:hAnsi="Courier New"/>
          <w:lang w:val="en-GB"/>
        </w:rPr>
        <w:t>(</w:t>
      </w:r>
      <w:proofErr w:type="gramEnd"/>
      <w:r w:rsidRPr="00632AD8">
        <w:rPr>
          <w:rFonts w:ascii="Courier New" w:hAnsi="Courier New"/>
          <w:lang w:val="en-GB"/>
        </w:rPr>
        <w:t>String name, String password) {</w:t>
      </w:r>
    </w:p>
    <w:p w14:paraId="2EFA68AD"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t xml:space="preserve">String query = "select * from player where </w:t>
      </w:r>
      <w:proofErr w:type="spellStart"/>
      <w:r w:rsidRPr="00632AD8">
        <w:rPr>
          <w:rFonts w:ascii="Courier New" w:hAnsi="Courier New"/>
          <w:lang w:val="en-GB"/>
        </w:rPr>
        <w:t>name_player</w:t>
      </w:r>
      <w:proofErr w:type="spellEnd"/>
      <w:r w:rsidRPr="00632AD8">
        <w:rPr>
          <w:rFonts w:ascii="Courier New" w:hAnsi="Courier New"/>
          <w:lang w:val="en-GB"/>
        </w:rPr>
        <w:t xml:space="preserve"> </w:t>
      </w:r>
      <w:proofErr w:type="gramStart"/>
      <w:r w:rsidRPr="00632AD8">
        <w:rPr>
          <w:rFonts w:ascii="Courier New" w:hAnsi="Courier New"/>
          <w:lang w:val="en-GB"/>
        </w:rPr>
        <w:t>= ?</w:t>
      </w:r>
      <w:proofErr w:type="gramEnd"/>
      <w:r w:rsidRPr="00632AD8">
        <w:rPr>
          <w:rFonts w:ascii="Courier New" w:hAnsi="Courier New"/>
          <w:lang w:val="en-GB"/>
        </w:rPr>
        <w:t>";</w:t>
      </w:r>
    </w:p>
    <w:p w14:paraId="578E9115"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t xml:space="preserve">try (Connection </w:t>
      </w:r>
      <w:proofErr w:type="spellStart"/>
      <w:r w:rsidRPr="00632AD8">
        <w:rPr>
          <w:rFonts w:ascii="Courier New" w:hAnsi="Courier New"/>
          <w:lang w:val="en-GB"/>
        </w:rPr>
        <w:t>connection</w:t>
      </w:r>
      <w:proofErr w:type="spellEnd"/>
      <w:r w:rsidRPr="00632AD8">
        <w:rPr>
          <w:rFonts w:ascii="Courier New" w:hAnsi="Courier New"/>
          <w:lang w:val="en-GB"/>
        </w:rPr>
        <w:t xml:space="preserve"> = </w:t>
      </w:r>
      <w:proofErr w:type="spellStart"/>
      <w:r w:rsidRPr="00632AD8">
        <w:rPr>
          <w:rFonts w:ascii="Courier New" w:hAnsi="Courier New"/>
          <w:lang w:val="en-GB"/>
        </w:rPr>
        <w:t>DriverManager.getConnection</w:t>
      </w:r>
      <w:proofErr w:type="spellEnd"/>
      <w:r w:rsidRPr="00632AD8">
        <w:rPr>
          <w:rFonts w:ascii="Courier New" w:hAnsi="Courier New"/>
          <w:lang w:val="en-GB"/>
        </w:rPr>
        <w:t>(</w:t>
      </w:r>
      <w:proofErr w:type="spellStart"/>
      <w:r w:rsidRPr="00632AD8">
        <w:rPr>
          <w:rFonts w:ascii="Courier New" w:hAnsi="Courier New"/>
          <w:lang w:val="en-GB"/>
        </w:rPr>
        <w:t>urlCnx</w:t>
      </w:r>
      <w:proofErr w:type="spellEnd"/>
      <w:r w:rsidRPr="00632AD8">
        <w:rPr>
          <w:rFonts w:ascii="Courier New" w:hAnsi="Courier New"/>
          <w:lang w:val="en-GB"/>
        </w:rPr>
        <w:t xml:space="preserve">, </w:t>
      </w:r>
      <w:proofErr w:type="spellStart"/>
      <w:r w:rsidRPr="00632AD8">
        <w:rPr>
          <w:rFonts w:ascii="Courier New" w:hAnsi="Courier New"/>
          <w:lang w:val="en-GB"/>
        </w:rPr>
        <w:t>loginCnx</w:t>
      </w:r>
      <w:proofErr w:type="spellEnd"/>
      <w:r w:rsidRPr="00632AD8">
        <w:rPr>
          <w:rFonts w:ascii="Courier New" w:hAnsi="Courier New"/>
          <w:lang w:val="en-GB"/>
        </w:rPr>
        <w:t xml:space="preserve">, </w:t>
      </w:r>
      <w:proofErr w:type="spellStart"/>
      <w:r w:rsidRPr="00632AD8">
        <w:rPr>
          <w:rFonts w:ascii="Courier New" w:hAnsi="Courier New"/>
          <w:lang w:val="en-GB"/>
        </w:rPr>
        <w:t>passwordCnx</w:t>
      </w:r>
      <w:proofErr w:type="spellEnd"/>
      <w:proofErr w:type="gramStart"/>
      <w:r w:rsidRPr="00632AD8">
        <w:rPr>
          <w:rFonts w:ascii="Courier New" w:hAnsi="Courier New"/>
          <w:lang w:val="en-GB"/>
        </w:rPr>
        <w:t>);</w:t>
      </w:r>
      <w:proofErr w:type="gramEnd"/>
    </w:p>
    <w:p w14:paraId="1360C379"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proofErr w:type="spellStart"/>
      <w:r w:rsidRPr="00632AD8">
        <w:rPr>
          <w:rFonts w:ascii="Courier New" w:hAnsi="Courier New"/>
          <w:lang w:val="en-GB"/>
        </w:rPr>
        <w:t>PreparedStatement</w:t>
      </w:r>
      <w:proofErr w:type="spellEnd"/>
      <w:r w:rsidRPr="00632AD8">
        <w:rPr>
          <w:rFonts w:ascii="Courier New" w:hAnsi="Courier New"/>
          <w:lang w:val="en-GB"/>
        </w:rPr>
        <w:t xml:space="preserve"> </w:t>
      </w:r>
      <w:proofErr w:type="spellStart"/>
      <w:r w:rsidRPr="00632AD8">
        <w:rPr>
          <w:rFonts w:ascii="Courier New" w:hAnsi="Courier New"/>
          <w:lang w:val="en-GB"/>
        </w:rPr>
        <w:t>ps</w:t>
      </w:r>
      <w:proofErr w:type="spellEnd"/>
      <w:r w:rsidRPr="00632AD8">
        <w:rPr>
          <w:rFonts w:ascii="Courier New" w:hAnsi="Courier New"/>
          <w:lang w:val="en-GB"/>
        </w:rPr>
        <w:t xml:space="preserve"> = </w:t>
      </w:r>
      <w:proofErr w:type="spellStart"/>
      <w:proofErr w:type="gramStart"/>
      <w:r w:rsidRPr="00632AD8">
        <w:rPr>
          <w:rFonts w:ascii="Courier New" w:hAnsi="Courier New"/>
          <w:lang w:val="en-GB"/>
        </w:rPr>
        <w:t>connection.prepareStatement</w:t>
      </w:r>
      <w:proofErr w:type="spellEnd"/>
      <w:proofErr w:type="gramEnd"/>
      <w:r w:rsidRPr="00632AD8">
        <w:rPr>
          <w:rFonts w:ascii="Courier New" w:hAnsi="Courier New"/>
          <w:lang w:val="en-GB"/>
        </w:rPr>
        <w:t>(query)) {</w:t>
      </w:r>
    </w:p>
    <w:p w14:paraId="0237C191" w14:textId="77777777" w:rsidR="00632AD8" w:rsidRPr="00632AD8" w:rsidRDefault="00632AD8" w:rsidP="00632AD8">
      <w:pPr>
        <w:rPr>
          <w:rFonts w:ascii="Courier New" w:hAnsi="Courier New"/>
          <w:lang w:val="en-GB"/>
        </w:rPr>
      </w:pPr>
    </w:p>
    <w:p w14:paraId="30098B87"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proofErr w:type="spellStart"/>
      <w:proofErr w:type="gramStart"/>
      <w:r w:rsidRPr="00632AD8">
        <w:rPr>
          <w:rFonts w:ascii="Courier New" w:hAnsi="Courier New"/>
          <w:lang w:val="en-GB"/>
        </w:rPr>
        <w:t>ps.setString</w:t>
      </w:r>
      <w:proofErr w:type="spellEnd"/>
      <w:proofErr w:type="gramEnd"/>
      <w:r w:rsidRPr="00632AD8">
        <w:rPr>
          <w:rFonts w:ascii="Courier New" w:hAnsi="Courier New"/>
          <w:lang w:val="en-GB"/>
        </w:rPr>
        <w:t>(1, name);</w:t>
      </w:r>
    </w:p>
    <w:p w14:paraId="793A8831" w14:textId="77777777" w:rsidR="00632AD8" w:rsidRPr="00632AD8" w:rsidRDefault="00632AD8" w:rsidP="00632AD8">
      <w:pPr>
        <w:rPr>
          <w:rFonts w:ascii="Courier New" w:hAnsi="Courier New"/>
          <w:lang w:val="en-GB"/>
        </w:rPr>
      </w:pPr>
    </w:p>
    <w:p w14:paraId="5587C1F3"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proofErr w:type="spellStart"/>
      <w:proofErr w:type="gramStart"/>
      <w:r w:rsidRPr="00632AD8">
        <w:rPr>
          <w:rFonts w:ascii="Courier New" w:hAnsi="Courier New"/>
          <w:lang w:val="en-GB"/>
        </w:rPr>
        <w:t>ps.execute</w:t>
      </w:r>
      <w:proofErr w:type="spellEnd"/>
      <w:proofErr w:type="gramEnd"/>
      <w:r w:rsidRPr="00632AD8">
        <w:rPr>
          <w:rFonts w:ascii="Courier New" w:hAnsi="Courier New"/>
          <w:lang w:val="en-GB"/>
        </w:rPr>
        <w:t>();</w:t>
      </w:r>
    </w:p>
    <w:p w14:paraId="542874BF"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proofErr w:type="spellStart"/>
      <w:r w:rsidRPr="00632AD8">
        <w:rPr>
          <w:rFonts w:ascii="Courier New" w:hAnsi="Courier New"/>
          <w:lang w:val="en-GB"/>
        </w:rPr>
        <w:t>ResultSet</w:t>
      </w:r>
      <w:proofErr w:type="spellEnd"/>
      <w:r w:rsidRPr="00632AD8">
        <w:rPr>
          <w:rFonts w:ascii="Courier New" w:hAnsi="Courier New"/>
          <w:lang w:val="en-GB"/>
        </w:rPr>
        <w:t xml:space="preserve"> </w:t>
      </w:r>
      <w:proofErr w:type="spellStart"/>
      <w:r w:rsidRPr="00632AD8">
        <w:rPr>
          <w:rFonts w:ascii="Courier New" w:hAnsi="Courier New"/>
          <w:lang w:val="en-GB"/>
        </w:rPr>
        <w:t>resultSet</w:t>
      </w:r>
      <w:proofErr w:type="spellEnd"/>
      <w:r w:rsidRPr="00632AD8">
        <w:rPr>
          <w:rFonts w:ascii="Courier New" w:hAnsi="Courier New"/>
          <w:lang w:val="en-GB"/>
        </w:rPr>
        <w:t xml:space="preserve"> = </w:t>
      </w:r>
      <w:proofErr w:type="spellStart"/>
      <w:proofErr w:type="gramStart"/>
      <w:r w:rsidRPr="00632AD8">
        <w:rPr>
          <w:rFonts w:ascii="Courier New" w:hAnsi="Courier New"/>
          <w:lang w:val="en-GB"/>
        </w:rPr>
        <w:t>ps.getResultSet</w:t>
      </w:r>
      <w:proofErr w:type="spellEnd"/>
      <w:proofErr w:type="gramEnd"/>
      <w:r w:rsidRPr="00632AD8">
        <w:rPr>
          <w:rFonts w:ascii="Courier New" w:hAnsi="Courier New"/>
          <w:lang w:val="en-GB"/>
        </w:rPr>
        <w:t>();</w:t>
      </w:r>
    </w:p>
    <w:p w14:paraId="2F13ABB0"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if (</w:t>
      </w:r>
      <w:proofErr w:type="spellStart"/>
      <w:r w:rsidRPr="00632AD8">
        <w:rPr>
          <w:rFonts w:ascii="Courier New" w:hAnsi="Courier New"/>
          <w:lang w:val="en-GB"/>
        </w:rPr>
        <w:t>resultSet.next</w:t>
      </w:r>
      <w:proofErr w:type="spellEnd"/>
      <w:r w:rsidRPr="00632AD8">
        <w:rPr>
          <w:rFonts w:ascii="Courier New" w:hAnsi="Courier New"/>
          <w:lang w:val="en-GB"/>
        </w:rPr>
        <w:t>()) {</w:t>
      </w:r>
    </w:p>
    <w:p w14:paraId="20AE52C9"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String </w:t>
      </w:r>
      <w:proofErr w:type="spellStart"/>
      <w:r w:rsidRPr="00632AD8">
        <w:rPr>
          <w:rFonts w:ascii="Courier New" w:hAnsi="Courier New"/>
          <w:lang w:val="en-GB"/>
        </w:rPr>
        <w:t>password_db</w:t>
      </w:r>
      <w:proofErr w:type="spellEnd"/>
      <w:r w:rsidRPr="00632AD8">
        <w:rPr>
          <w:rFonts w:ascii="Courier New" w:hAnsi="Courier New"/>
          <w:lang w:val="en-GB"/>
        </w:rPr>
        <w:t xml:space="preserve"> = </w:t>
      </w:r>
      <w:proofErr w:type="spellStart"/>
      <w:r w:rsidRPr="00632AD8">
        <w:rPr>
          <w:rFonts w:ascii="Courier New" w:hAnsi="Courier New"/>
          <w:lang w:val="en-GB"/>
        </w:rPr>
        <w:t>resultSet.getString</w:t>
      </w:r>
      <w:proofErr w:type="spellEnd"/>
      <w:r w:rsidRPr="00632AD8">
        <w:rPr>
          <w:rFonts w:ascii="Courier New" w:hAnsi="Courier New"/>
          <w:lang w:val="en-GB"/>
        </w:rPr>
        <w:t>("</w:t>
      </w:r>
      <w:proofErr w:type="spellStart"/>
      <w:r w:rsidRPr="00632AD8">
        <w:rPr>
          <w:rFonts w:ascii="Courier New" w:hAnsi="Courier New"/>
          <w:lang w:val="en-GB"/>
        </w:rPr>
        <w:t>password_player</w:t>
      </w:r>
      <w:proofErr w:type="spellEnd"/>
      <w:r w:rsidRPr="00632AD8">
        <w:rPr>
          <w:rFonts w:ascii="Courier New" w:hAnsi="Courier New"/>
          <w:lang w:val="en-GB"/>
        </w:rPr>
        <w:t>"</w:t>
      </w:r>
      <w:proofErr w:type="gramStart"/>
      <w:r w:rsidRPr="00632AD8">
        <w:rPr>
          <w:rFonts w:ascii="Courier New" w:hAnsi="Courier New"/>
          <w:lang w:val="en-GB"/>
        </w:rPr>
        <w:t>);</w:t>
      </w:r>
      <w:proofErr w:type="gramEnd"/>
    </w:p>
    <w:p w14:paraId="5AAAA64F" w14:textId="77777777" w:rsidR="00632AD8" w:rsidRPr="00632AD8" w:rsidRDefault="00632AD8" w:rsidP="00632AD8">
      <w:pPr>
        <w:rPr>
          <w:rFonts w:ascii="Courier New" w:hAnsi="Courier New"/>
          <w:lang w:val="en-GB"/>
        </w:rPr>
      </w:pPr>
    </w:p>
    <w:p w14:paraId="5FBB14DE"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BCrypt </w:t>
      </w:r>
      <w:proofErr w:type="spellStart"/>
      <w:r w:rsidRPr="00632AD8">
        <w:rPr>
          <w:rFonts w:ascii="Courier New" w:hAnsi="Courier New"/>
          <w:lang w:val="en-GB"/>
        </w:rPr>
        <w:t>myHash</w:t>
      </w:r>
      <w:proofErr w:type="spellEnd"/>
      <w:r w:rsidRPr="00632AD8">
        <w:rPr>
          <w:rFonts w:ascii="Courier New" w:hAnsi="Courier New"/>
          <w:lang w:val="en-GB"/>
        </w:rPr>
        <w:t xml:space="preserve"> = new </w:t>
      </w:r>
      <w:proofErr w:type="gramStart"/>
      <w:r w:rsidRPr="00632AD8">
        <w:rPr>
          <w:rFonts w:ascii="Courier New" w:hAnsi="Courier New"/>
          <w:lang w:val="en-GB"/>
        </w:rPr>
        <w:t>BCrypt(</w:t>
      </w:r>
      <w:proofErr w:type="gramEnd"/>
      <w:r w:rsidRPr="00632AD8">
        <w:rPr>
          <w:rFonts w:ascii="Courier New" w:hAnsi="Courier New"/>
          <w:lang w:val="en-GB"/>
        </w:rPr>
        <w:t>);</w:t>
      </w:r>
    </w:p>
    <w:p w14:paraId="271C5F44" w14:textId="77777777" w:rsidR="00632AD8" w:rsidRPr="00632AD8" w:rsidRDefault="00632AD8" w:rsidP="00632AD8">
      <w:pPr>
        <w:rPr>
          <w:rFonts w:ascii="Courier New" w:hAnsi="Courier New"/>
          <w:lang w:val="en-GB"/>
        </w:rPr>
      </w:pPr>
      <w:r w:rsidRPr="00632AD8">
        <w:rPr>
          <w:rFonts w:ascii="Courier New" w:hAnsi="Courier New"/>
          <w:lang w:val="en-GB"/>
        </w:rPr>
        <w:lastRenderedPageBreak/>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if (</w:t>
      </w:r>
      <w:proofErr w:type="spellStart"/>
      <w:r w:rsidRPr="00632AD8">
        <w:rPr>
          <w:rFonts w:ascii="Courier New" w:hAnsi="Courier New"/>
          <w:lang w:val="en-GB"/>
        </w:rPr>
        <w:t>myHash.checkpw</w:t>
      </w:r>
      <w:proofErr w:type="spellEnd"/>
      <w:r w:rsidRPr="00632AD8">
        <w:rPr>
          <w:rFonts w:ascii="Courier New" w:hAnsi="Courier New"/>
          <w:lang w:val="en-GB"/>
        </w:rPr>
        <w:t xml:space="preserve">(password, </w:t>
      </w:r>
      <w:proofErr w:type="spellStart"/>
      <w:r w:rsidRPr="00632AD8">
        <w:rPr>
          <w:rFonts w:ascii="Courier New" w:hAnsi="Courier New"/>
          <w:lang w:val="en-GB"/>
        </w:rPr>
        <w:t>password_db</w:t>
      </w:r>
      <w:proofErr w:type="spellEnd"/>
      <w:r w:rsidRPr="00632AD8">
        <w:rPr>
          <w:rFonts w:ascii="Courier New" w:hAnsi="Courier New"/>
          <w:lang w:val="en-GB"/>
        </w:rPr>
        <w:t>)) {</w:t>
      </w:r>
    </w:p>
    <w:p w14:paraId="067F8CA6"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int </w:t>
      </w:r>
      <w:proofErr w:type="spellStart"/>
      <w:r w:rsidRPr="00632AD8">
        <w:rPr>
          <w:rFonts w:ascii="Courier New" w:hAnsi="Courier New"/>
          <w:lang w:val="en-GB"/>
        </w:rPr>
        <w:t>id_db</w:t>
      </w:r>
      <w:proofErr w:type="spellEnd"/>
      <w:r w:rsidRPr="00632AD8">
        <w:rPr>
          <w:rFonts w:ascii="Courier New" w:hAnsi="Courier New"/>
          <w:lang w:val="en-GB"/>
        </w:rPr>
        <w:t xml:space="preserve"> = </w:t>
      </w:r>
      <w:proofErr w:type="spellStart"/>
      <w:r w:rsidRPr="00632AD8">
        <w:rPr>
          <w:rFonts w:ascii="Courier New" w:hAnsi="Courier New"/>
          <w:lang w:val="en-GB"/>
        </w:rPr>
        <w:t>resultSet.getInt</w:t>
      </w:r>
      <w:proofErr w:type="spellEnd"/>
      <w:r w:rsidRPr="00632AD8">
        <w:rPr>
          <w:rFonts w:ascii="Courier New" w:hAnsi="Courier New"/>
          <w:lang w:val="en-GB"/>
        </w:rPr>
        <w:t>("</w:t>
      </w:r>
      <w:proofErr w:type="spellStart"/>
      <w:r w:rsidRPr="00632AD8">
        <w:rPr>
          <w:rFonts w:ascii="Courier New" w:hAnsi="Courier New"/>
          <w:lang w:val="en-GB"/>
        </w:rPr>
        <w:t>id_player</w:t>
      </w:r>
      <w:proofErr w:type="spellEnd"/>
      <w:r w:rsidRPr="00632AD8">
        <w:rPr>
          <w:rFonts w:ascii="Courier New" w:hAnsi="Courier New"/>
          <w:lang w:val="en-GB"/>
        </w:rPr>
        <w:t>"</w:t>
      </w:r>
      <w:proofErr w:type="gramStart"/>
      <w:r w:rsidRPr="00632AD8">
        <w:rPr>
          <w:rFonts w:ascii="Courier New" w:hAnsi="Courier New"/>
          <w:lang w:val="en-GB"/>
        </w:rPr>
        <w:t>);</w:t>
      </w:r>
      <w:proofErr w:type="gramEnd"/>
    </w:p>
    <w:p w14:paraId="664360B8"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return </w:t>
      </w:r>
      <w:proofErr w:type="spellStart"/>
      <w:r w:rsidRPr="00632AD8">
        <w:rPr>
          <w:rFonts w:ascii="Courier New" w:hAnsi="Courier New"/>
          <w:lang w:val="en-GB"/>
        </w:rPr>
        <w:t>id_</w:t>
      </w:r>
      <w:proofErr w:type="gramStart"/>
      <w:r w:rsidRPr="00632AD8">
        <w:rPr>
          <w:rFonts w:ascii="Courier New" w:hAnsi="Courier New"/>
          <w:lang w:val="en-GB"/>
        </w:rPr>
        <w:t>db</w:t>
      </w:r>
      <w:proofErr w:type="spellEnd"/>
      <w:r w:rsidRPr="00632AD8">
        <w:rPr>
          <w:rFonts w:ascii="Courier New" w:hAnsi="Courier New"/>
          <w:lang w:val="en-GB"/>
        </w:rPr>
        <w:t>;</w:t>
      </w:r>
      <w:proofErr w:type="gramEnd"/>
    </w:p>
    <w:p w14:paraId="41E25753"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w:t>
      </w:r>
    </w:p>
    <w:p w14:paraId="233CD4E2"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return </w:t>
      </w:r>
      <w:proofErr w:type="gramStart"/>
      <w:r w:rsidRPr="00632AD8">
        <w:rPr>
          <w:rFonts w:ascii="Courier New" w:hAnsi="Courier New"/>
          <w:lang w:val="en-GB"/>
        </w:rPr>
        <w:t>0;</w:t>
      </w:r>
      <w:proofErr w:type="gramEnd"/>
    </w:p>
    <w:p w14:paraId="6FBFB1BF"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w:t>
      </w:r>
    </w:p>
    <w:p w14:paraId="2812EFD0" w14:textId="77777777" w:rsidR="00632AD8" w:rsidRPr="00632AD8" w:rsidRDefault="00632AD8" w:rsidP="00632AD8">
      <w:pPr>
        <w:rPr>
          <w:rFonts w:ascii="Courier New" w:hAnsi="Courier New"/>
          <w:lang w:val="en-GB"/>
        </w:rPr>
      </w:pPr>
      <w:r w:rsidRPr="00632AD8">
        <w:rPr>
          <w:rFonts w:ascii="Courier New" w:hAnsi="Courier New"/>
          <w:lang w:val="en-GB"/>
        </w:rPr>
        <w:tab/>
      </w:r>
      <w:r w:rsidRPr="00632AD8">
        <w:rPr>
          <w:rFonts w:ascii="Courier New" w:hAnsi="Courier New"/>
          <w:lang w:val="en-GB"/>
        </w:rPr>
        <w:tab/>
      </w:r>
      <w:r w:rsidRPr="00632AD8">
        <w:rPr>
          <w:rFonts w:ascii="Courier New" w:hAnsi="Courier New"/>
          <w:lang w:val="en-GB"/>
        </w:rPr>
        <w:tab/>
        <w:t xml:space="preserve">return </w:t>
      </w:r>
      <w:proofErr w:type="gramStart"/>
      <w:r w:rsidRPr="00632AD8">
        <w:rPr>
          <w:rFonts w:ascii="Courier New" w:hAnsi="Courier New"/>
          <w:lang w:val="en-GB"/>
        </w:rPr>
        <w:t>0;</w:t>
      </w:r>
      <w:proofErr w:type="gramEnd"/>
    </w:p>
    <w:p w14:paraId="7986C91D" w14:textId="77777777" w:rsidR="00632AD8" w:rsidRPr="00632AD8" w:rsidRDefault="00632AD8" w:rsidP="00632AD8">
      <w:pPr>
        <w:rPr>
          <w:rFonts w:ascii="Courier New" w:hAnsi="Courier New"/>
        </w:rPr>
      </w:pPr>
      <w:r w:rsidRPr="00632AD8">
        <w:rPr>
          <w:rFonts w:ascii="Courier New" w:hAnsi="Courier New"/>
          <w:lang w:val="en-GB"/>
        </w:rPr>
        <w:tab/>
      </w:r>
      <w:r w:rsidRPr="00632AD8">
        <w:rPr>
          <w:rFonts w:ascii="Courier New" w:hAnsi="Courier New"/>
          <w:lang w:val="en-GB"/>
        </w:rPr>
        <w:tab/>
      </w:r>
      <w:r w:rsidRPr="00632AD8">
        <w:rPr>
          <w:rFonts w:ascii="Courier New" w:hAnsi="Courier New"/>
        </w:rPr>
        <w:t>} catch (Exception e) {</w:t>
      </w:r>
    </w:p>
    <w:p w14:paraId="42DE5379" w14:textId="77777777" w:rsidR="00632AD8" w:rsidRPr="00632AD8" w:rsidRDefault="00632AD8" w:rsidP="00632AD8">
      <w:pPr>
        <w:rPr>
          <w:rFonts w:ascii="Courier New" w:hAnsi="Courier New"/>
        </w:rPr>
      </w:pPr>
      <w:r w:rsidRPr="00632AD8">
        <w:rPr>
          <w:rFonts w:ascii="Courier New" w:hAnsi="Courier New"/>
        </w:rPr>
        <w:tab/>
      </w:r>
      <w:r w:rsidRPr="00632AD8">
        <w:rPr>
          <w:rFonts w:ascii="Courier New" w:hAnsi="Courier New"/>
        </w:rPr>
        <w:tab/>
      </w:r>
      <w:r w:rsidRPr="00632AD8">
        <w:rPr>
          <w:rFonts w:ascii="Courier New" w:hAnsi="Courier New"/>
        </w:rPr>
        <w:tab/>
        <w:t>return 0;</w:t>
      </w:r>
    </w:p>
    <w:p w14:paraId="66351F33" w14:textId="77777777" w:rsidR="00632AD8" w:rsidRPr="00632AD8" w:rsidRDefault="00632AD8" w:rsidP="00632AD8">
      <w:pPr>
        <w:rPr>
          <w:rFonts w:ascii="Courier New" w:hAnsi="Courier New"/>
        </w:rPr>
      </w:pPr>
      <w:r w:rsidRPr="00632AD8">
        <w:rPr>
          <w:rFonts w:ascii="Courier New" w:hAnsi="Courier New"/>
        </w:rPr>
        <w:tab/>
      </w:r>
      <w:r w:rsidRPr="00632AD8">
        <w:rPr>
          <w:rFonts w:ascii="Courier New" w:hAnsi="Courier New"/>
        </w:rPr>
        <w:tab/>
        <w:t>}</w:t>
      </w:r>
    </w:p>
    <w:p w14:paraId="68A70478" w14:textId="1EFAC3FE" w:rsidR="00632AD8" w:rsidRPr="004F42A2" w:rsidRDefault="00632AD8" w:rsidP="00632AD8">
      <w:r w:rsidRPr="00632AD8">
        <w:rPr>
          <w:rFonts w:ascii="Courier New" w:hAnsi="Courier New"/>
        </w:rPr>
        <w:tab/>
        <w:t>}</w:t>
      </w:r>
    </w:p>
    <w:p w14:paraId="363D671B" w14:textId="77777777" w:rsidR="00522DF9" w:rsidRDefault="00522DF9" w:rsidP="00522DF9">
      <w:pPr>
        <w:pStyle w:val="Titre2"/>
      </w:pPr>
      <w:bookmarkStart w:id="43" w:name="_Toc118638421"/>
      <w:bookmarkStart w:id="44" w:name="_Toc133046402"/>
      <w:r>
        <w:t xml:space="preserve">Chiffrement – déchiffrement : </w:t>
      </w:r>
      <w:proofErr w:type="spellStart"/>
      <w:r>
        <w:t>Jasypt</w:t>
      </w:r>
      <w:proofErr w:type="spellEnd"/>
      <w:r>
        <w:rPr>
          <w:rStyle w:val="Appelnotedebasdep"/>
        </w:rPr>
        <w:footnoteReference w:id="18"/>
      </w:r>
      <w:bookmarkEnd w:id="43"/>
      <w:bookmarkEnd w:id="44"/>
    </w:p>
    <w:p w14:paraId="6CA95584" w14:textId="77777777" w:rsidR="00522DF9" w:rsidRDefault="00522DF9" w:rsidP="00522DF9">
      <w:proofErr w:type="spellStart"/>
      <w:r w:rsidRPr="00A7785E">
        <w:t>Jasypt</w:t>
      </w:r>
      <w:proofErr w:type="spellEnd"/>
      <w:r w:rsidRPr="00A7785E">
        <w:t xml:space="preserve"> est une bibliothèque Java qui permet au développeur d'ajouter des capacités de cryptage de base à ses projets avec un minimum d'effort et sans avoir besoin d'avoir une connaissance approfondie du fonctionnement de la cryptographie.</w:t>
      </w:r>
    </w:p>
    <w:p w14:paraId="37429992" w14:textId="77777777" w:rsidR="00522DF9" w:rsidRDefault="00522DF9" w:rsidP="00522DF9"/>
    <w:p w14:paraId="110A502E" w14:textId="77777777" w:rsidR="00522DF9" w:rsidRDefault="00522DF9" w:rsidP="00522DF9">
      <w:r>
        <w:t>Il est possible de</w:t>
      </w:r>
      <w:r w:rsidRPr="008830D8">
        <w:t xml:space="preserve"> crypter </w:t>
      </w:r>
      <w:r>
        <w:t>les</w:t>
      </w:r>
      <w:r w:rsidRPr="008830D8">
        <w:t xml:space="preserve"> données avec </w:t>
      </w:r>
      <w:r>
        <w:t>une</w:t>
      </w:r>
      <w:r w:rsidRPr="008830D8">
        <w:t xml:space="preserve"> clé. Ensuite, </w:t>
      </w:r>
      <w:r>
        <w:t>il est possible de</w:t>
      </w:r>
      <w:r w:rsidRPr="008830D8">
        <w:t xml:space="preserve"> le</w:t>
      </w:r>
      <w:r>
        <w:t>s</w:t>
      </w:r>
      <w:r w:rsidRPr="008830D8">
        <w:t xml:space="preserve"> déchiffrer avec la même clé.</w:t>
      </w:r>
    </w:p>
    <w:p w14:paraId="53B2BBE4" w14:textId="77777777" w:rsidR="00522DF9" w:rsidRDefault="00522DF9" w:rsidP="00522DF9"/>
    <w:p w14:paraId="0ADF091A" w14:textId="77777777" w:rsidR="00522DF9" w:rsidRDefault="00522DF9" w:rsidP="00522DF9">
      <w:pPr>
        <w:pStyle w:val="Titre3"/>
      </w:pPr>
      <w:bookmarkStart w:id="45" w:name="_Toc118638422"/>
      <w:bookmarkStart w:id="46" w:name="_Toc133046403"/>
      <w:r>
        <w:t>Implémentation</w:t>
      </w:r>
      <w:bookmarkEnd w:id="45"/>
      <w:bookmarkEnd w:id="46"/>
    </w:p>
    <w:p w14:paraId="296CD3CF" w14:textId="407B7E84" w:rsidR="00522DF9" w:rsidRDefault="00522DF9" w:rsidP="00522DF9">
      <w:r w:rsidRPr="009F6467">
        <w:t xml:space="preserve">Pour effectuer le chiffrement et le déchiffrement à l'aide d'un algorithme très simple, nous pouvons utiliser une classe </w:t>
      </w:r>
      <w:proofErr w:type="spellStart"/>
      <w:r w:rsidRPr="009F6467">
        <w:rPr>
          <w:rStyle w:val="Texte-CodeCar"/>
        </w:rPr>
        <w:t>BasicTextEncryptor</w:t>
      </w:r>
      <w:proofErr w:type="spellEnd"/>
      <w:r w:rsidRPr="009F6467">
        <w:t xml:space="preserve"> de la bibliothèque </w:t>
      </w:r>
      <w:proofErr w:type="spellStart"/>
      <w:r w:rsidRPr="009F6467">
        <w:rPr>
          <w:rStyle w:val="Texte-CodeCar"/>
        </w:rPr>
        <w:t>Jasypt</w:t>
      </w:r>
      <w:proofErr w:type="spellEnd"/>
      <w:r>
        <w:rPr>
          <w:rStyle w:val="Texte-CodeCar"/>
        </w:rPr>
        <w:t>,</w:t>
      </w:r>
      <w:r w:rsidRPr="009F6467">
        <w:t xml:space="preserve"> </w:t>
      </w:r>
      <w:r>
        <w:t xml:space="preserve">est créer une méthode permettant de crypter les données et de les retourner, le </w:t>
      </w:r>
      <w:r w:rsidR="00B84C35">
        <w:t>tout</w:t>
      </w:r>
      <w:r>
        <w:t xml:space="preserve"> dans une classe nommée </w:t>
      </w:r>
      <w:r w:rsidRPr="008630FA">
        <w:rPr>
          <w:rStyle w:val="Texte-CodeCar"/>
        </w:rPr>
        <w:t>Jasypt.java</w:t>
      </w:r>
      <w:r>
        <w:t xml:space="preserve">, dans le package </w:t>
      </w:r>
      <w:proofErr w:type="spellStart"/>
      <w:r w:rsidRPr="008630FA">
        <w:rPr>
          <w:rStyle w:val="Texte-CodeCar"/>
        </w:rPr>
        <w:t>controller</w:t>
      </w:r>
      <w:proofErr w:type="spellEnd"/>
      <w:r>
        <w:t> :</w:t>
      </w:r>
    </w:p>
    <w:p w14:paraId="4F0669DD" w14:textId="77777777" w:rsidR="00522DF9" w:rsidRDefault="00522DF9" w:rsidP="00522DF9"/>
    <w:p w14:paraId="44182FEE" w14:textId="77777777" w:rsidR="00522DF9" w:rsidRDefault="00522DF9" w:rsidP="00522DF9">
      <w:pPr>
        <w:pStyle w:val="Code-2"/>
        <w:rPr>
          <w:rFonts w:eastAsia="Perpetua"/>
          <w:lang w:eastAsia="fr-FR"/>
        </w:rPr>
      </w:pPr>
      <w:r>
        <w:rPr>
          <w:rFonts w:eastAsia="Perpetua"/>
          <w:lang w:eastAsia="fr-FR"/>
        </w:rPr>
        <w:tab/>
        <w:t>/**</w:t>
      </w:r>
    </w:p>
    <w:p w14:paraId="6EF3A5D5"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u w:val="single"/>
          <w:lang w:eastAsia="fr-FR"/>
        </w:rPr>
        <w:t>Crypte</w:t>
      </w:r>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p>
    <w:p w14:paraId="142DDD8F" w14:textId="77777777" w:rsidR="00522DF9" w:rsidRDefault="00522DF9" w:rsidP="00522DF9">
      <w:pPr>
        <w:pStyle w:val="Code-2"/>
        <w:rPr>
          <w:rFonts w:eastAsia="Perpetua"/>
          <w:lang w:eastAsia="fr-FR"/>
        </w:rPr>
      </w:pPr>
      <w:r>
        <w:rPr>
          <w:rFonts w:eastAsia="Perpetua"/>
          <w:lang w:eastAsia="fr-FR"/>
        </w:rPr>
        <w:tab/>
        <w:t xml:space="preserve"> * </w:t>
      </w:r>
    </w:p>
    <w:p w14:paraId="3E99701F"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b/>
          <w:bCs/>
          <w:color w:val="7F9FBF"/>
          <w:lang w:eastAsia="fr-FR"/>
        </w:rPr>
        <w:t>@author</w:t>
      </w:r>
      <w:r>
        <w:rPr>
          <w:rFonts w:eastAsia="Perpetua"/>
          <w:lang w:eastAsia="fr-FR"/>
        </w:rPr>
        <w:t xml:space="preserve"> </w:t>
      </w:r>
      <w:r>
        <w:rPr>
          <w:rFonts w:eastAsia="Perpetua"/>
          <w:u w:val="single"/>
          <w:lang w:eastAsia="fr-FR"/>
        </w:rPr>
        <w:t>Nathan</w:t>
      </w:r>
      <w:r>
        <w:rPr>
          <w:rFonts w:eastAsia="Perpetua"/>
          <w:lang w:eastAsia="fr-FR"/>
        </w:rPr>
        <w:t xml:space="preserve"> </w:t>
      </w:r>
      <w:r>
        <w:rPr>
          <w:rFonts w:eastAsia="Perpetua"/>
          <w:u w:val="single"/>
          <w:lang w:eastAsia="fr-FR"/>
        </w:rPr>
        <w:t>Ponson</w:t>
      </w:r>
    </w:p>
    <w:p w14:paraId="1F6F1F71"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b/>
          <w:bCs/>
          <w:color w:val="7F9FBF"/>
          <w:lang w:eastAsia="fr-FR"/>
        </w:rPr>
        <w:t>@param</w:t>
      </w:r>
      <w:r>
        <w:rPr>
          <w:rFonts w:eastAsia="Perpetua"/>
          <w:lang w:eastAsia="fr-FR"/>
        </w:rPr>
        <w:t xml:space="preserve"> </w:t>
      </w:r>
      <w:proofErr w:type="spellStart"/>
      <w:r>
        <w:rPr>
          <w:rFonts w:eastAsia="Perpetua"/>
          <w:lang w:eastAsia="fr-FR"/>
        </w:rPr>
        <w:t>text</w:t>
      </w:r>
      <w:proofErr w:type="spellEnd"/>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r>
        <w:rPr>
          <w:rFonts w:eastAsia="Perpetua"/>
          <w:lang w:eastAsia="fr-FR"/>
        </w:rPr>
        <w:t xml:space="preserve"> à </w:t>
      </w:r>
      <w:r>
        <w:rPr>
          <w:rFonts w:eastAsia="Perpetua"/>
          <w:u w:val="single"/>
          <w:lang w:eastAsia="fr-FR"/>
        </w:rPr>
        <w:t>crypter</w:t>
      </w:r>
    </w:p>
    <w:p w14:paraId="38D04724" w14:textId="5CB16FCF" w:rsidR="00522DF9" w:rsidRDefault="00522DF9" w:rsidP="00B84C35">
      <w:pPr>
        <w:pStyle w:val="Code-2"/>
        <w:rPr>
          <w:rFonts w:eastAsia="Perpetua"/>
          <w:lang w:eastAsia="fr-FR"/>
        </w:rPr>
      </w:pPr>
      <w:r>
        <w:rPr>
          <w:rFonts w:eastAsia="Perpetua"/>
          <w:lang w:eastAsia="fr-FR"/>
        </w:rPr>
        <w:tab/>
        <w:t xml:space="preserve"> * </w:t>
      </w:r>
      <w:r>
        <w:rPr>
          <w:rFonts w:eastAsia="Perpetua"/>
          <w:b/>
          <w:bCs/>
          <w:color w:val="7F9FBF"/>
          <w:lang w:eastAsia="fr-FR"/>
        </w:rPr>
        <w:t>@return</w:t>
      </w:r>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r>
        <w:rPr>
          <w:rFonts w:eastAsia="Perpetua"/>
          <w:lang w:eastAsia="fr-FR"/>
        </w:rPr>
        <w:t xml:space="preserve"> </w:t>
      </w:r>
      <w:r>
        <w:rPr>
          <w:rFonts w:eastAsia="Perpetua"/>
          <w:u w:val="single"/>
          <w:lang w:eastAsia="fr-FR"/>
        </w:rPr>
        <w:t>cryptées</w:t>
      </w:r>
    </w:p>
    <w:p w14:paraId="2945FCBB" w14:textId="77777777" w:rsidR="00522DF9" w:rsidRPr="006D1342" w:rsidRDefault="00522DF9" w:rsidP="00522DF9">
      <w:pPr>
        <w:pStyle w:val="Code-2"/>
        <w:rPr>
          <w:rFonts w:eastAsia="Perpetua"/>
          <w:lang w:val="en-US" w:eastAsia="fr-FR"/>
        </w:rPr>
      </w:pPr>
      <w:r>
        <w:rPr>
          <w:rFonts w:eastAsia="Perpetua"/>
          <w:lang w:eastAsia="fr-FR"/>
        </w:rPr>
        <w:tab/>
        <w:t xml:space="preserve"> </w:t>
      </w:r>
      <w:r w:rsidRPr="006D1342">
        <w:rPr>
          <w:rFonts w:eastAsia="Perpetua"/>
          <w:lang w:val="en-US" w:eastAsia="fr-FR"/>
        </w:rPr>
        <w:t>*/</w:t>
      </w:r>
    </w:p>
    <w:p w14:paraId="7CFD64CD" w14:textId="77777777" w:rsidR="00522DF9" w:rsidRPr="006D1342" w:rsidRDefault="00522DF9" w:rsidP="00522DF9">
      <w:pPr>
        <w:pStyle w:val="Code-2"/>
        <w:rPr>
          <w:rFonts w:eastAsia="Perpetua"/>
          <w:lang w:val="en-US" w:eastAsia="fr-FR"/>
        </w:rPr>
      </w:pPr>
      <w:r w:rsidRPr="006D1342">
        <w:rPr>
          <w:rFonts w:eastAsia="Perpetua"/>
          <w:color w:val="000000"/>
          <w:lang w:val="en-US" w:eastAsia="fr-FR"/>
        </w:rPr>
        <w:tab/>
      </w:r>
      <w:r w:rsidRPr="006D1342">
        <w:rPr>
          <w:rFonts w:eastAsia="Perpetua"/>
          <w:b/>
          <w:bCs/>
          <w:color w:val="7F0055"/>
          <w:lang w:val="en-US" w:eastAsia="fr-FR"/>
        </w:rPr>
        <w:t>public</w:t>
      </w:r>
      <w:r w:rsidRPr="006D1342">
        <w:rPr>
          <w:rFonts w:eastAsia="Perpetua"/>
          <w:color w:val="000000"/>
          <w:lang w:val="en-US" w:eastAsia="fr-FR"/>
        </w:rPr>
        <w:t xml:space="preserve"> String </w:t>
      </w:r>
      <w:proofErr w:type="gramStart"/>
      <w:r w:rsidRPr="006D1342">
        <w:rPr>
          <w:rFonts w:eastAsia="Perpetua"/>
          <w:color w:val="000000"/>
          <w:lang w:val="en-US" w:eastAsia="fr-FR"/>
        </w:rPr>
        <w:t>encrypt(</w:t>
      </w:r>
      <w:proofErr w:type="gramEnd"/>
      <w:r w:rsidRPr="006D1342">
        <w:rPr>
          <w:rFonts w:eastAsia="Perpetua"/>
          <w:color w:val="000000"/>
          <w:lang w:val="en-US" w:eastAsia="fr-FR"/>
        </w:rPr>
        <w:t xml:space="preserve">String </w:t>
      </w:r>
      <w:r w:rsidRPr="006D1342">
        <w:rPr>
          <w:rFonts w:eastAsia="Perpetua"/>
          <w:color w:val="6A3E3E"/>
          <w:lang w:val="en-US" w:eastAsia="fr-FR"/>
        </w:rPr>
        <w:t>text</w:t>
      </w:r>
      <w:r w:rsidRPr="006D1342">
        <w:rPr>
          <w:rFonts w:eastAsia="Perpetua"/>
          <w:color w:val="000000"/>
          <w:lang w:val="en-US" w:eastAsia="fr-FR"/>
        </w:rPr>
        <w:t>) {</w:t>
      </w:r>
    </w:p>
    <w:p w14:paraId="201108A2" w14:textId="77777777" w:rsidR="00522DF9" w:rsidRPr="006D1342" w:rsidRDefault="00522DF9" w:rsidP="00522DF9">
      <w:pPr>
        <w:pStyle w:val="Code-2"/>
        <w:rPr>
          <w:rFonts w:eastAsia="Perpetua"/>
          <w:lang w:val="en-US" w:eastAsia="fr-FR"/>
        </w:rPr>
      </w:pPr>
      <w:r w:rsidRPr="006D1342">
        <w:rPr>
          <w:rFonts w:eastAsia="Perpetua"/>
          <w:color w:val="000000"/>
          <w:lang w:val="en-US" w:eastAsia="fr-FR"/>
        </w:rPr>
        <w:tab/>
      </w:r>
      <w:r w:rsidRPr="006D1342">
        <w:rPr>
          <w:rFonts w:eastAsia="Perpetua"/>
          <w:color w:val="000000"/>
          <w:lang w:val="en-US" w:eastAsia="fr-FR"/>
        </w:rPr>
        <w:tab/>
      </w:r>
      <w:proofErr w:type="spellStart"/>
      <w:r w:rsidRPr="006D1342">
        <w:rPr>
          <w:rFonts w:eastAsia="Perpetua"/>
          <w:color w:val="000000"/>
          <w:lang w:val="en-US" w:eastAsia="fr-FR"/>
        </w:rPr>
        <w:t>BasicTextEncryptor</w:t>
      </w:r>
      <w:proofErr w:type="spellEnd"/>
      <w:r w:rsidRPr="006D1342">
        <w:rPr>
          <w:rFonts w:eastAsia="Perpetua"/>
          <w:color w:val="000000"/>
          <w:lang w:val="en-US" w:eastAsia="fr-FR"/>
        </w:rPr>
        <w:t xml:space="preserve"> </w:t>
      </w:r>
      <w:proofErr w:type="spellStart"/>
      <w:r w:rsidRPr="006D1342">
        <w:rPr>
          <w:rFonts w:eastAsia="Perpetua"/>
          <w:color w:val="6A3E3E"/>
          <w:lang w:val="en-US" w:eastAsia="fr-FR"/>
        </w:rPr>
        <w:t>textEncryptor</w:t>
      </w:r>
      <w:proofErr w:type="spellEnd"/>
      <w:r w:rsidRPr="006D1342">
        <w:rPr>
          <w:rFonts w:eastAsia="Perpetua"/>
          <w:color w:val="000000"/>
          <w:lang w:val="en-US" w:eastAsia="fr-FR"/>
        </w:rPr>
        <w:t xml:space="preserve"> = </w:t>
      </w:r>
      <w:r w:rsidRPr="006D1342">
        <w:rPr>
          <w:rFonts w:eastAsia="Perpetua"/>
          <w:b/>
          <w:bCs/>
          <w:color w:val="7F0055"/>
          <w:lang w:val="en-US" w:eastAsia="fr-FR"/>
        </w:rPr>
        <w:t>new</w:t>
      </w:r>
      <w:r w:rsidRPr="006D1342">
        <w:rPr>
          <w:rFonts w:eastAsia="Perpetua"/>
          <w:color w:val="000000"/>
          <w:lang w:val="en-US" w:eastAsia="fr-FR"/>
        </w:rPr>
        <w:t xml:space="preserve"> </w:t>
      </w:r>
      <w:proofErr w:type="spellStart"/>
      <w:proofErr w:type="gramStart"/>
      <w:r w:rsidRPr="006D1342">
        <w:rPr>
          <w:rFonts w:eastAsia="Perpetua"/>
          <w:color w:val="000000"/>
          <w:lang w:val="en-US" w:eastAsia="fr-FR"/>
        </w:rPr>
        <w:t>BasicTextEncryptor</w:t>
      </w:r>
      <w:proofErr w:type="spellEnd"/>
      <w:r w:rsidRPr="006D1342">
        <w:rPr>
          <w:rFonts w:eastAsia="Perpetua"/>
          <w:color w:val="000000"/>
          <w:lang w:val="en-US" w:eastAsia="fr-FR"/>
        </w:rPr>
        <w:t>(</w:t>
      </w:r>
      <w:proofErr w:type="gramEnd"/>
      <w:r w:rsidRPr="006D1342">
        <w:rPr>
          <w:rFonts w:eastAsia="Perpetua"/>
          <w:color w:val="000000"/>
          <w:lang w:val="en-US" w:eastAsia="fr-FR"/>
        </w:rPr>
        <w:t>);</w:t>
      </w:r>
    </w:p>
    <w:p w14:paraId="4884E194" w14:textId="77777777" w:rsidR="00522DF9" w:rsidRPr="006D1342" w:rsidRDefault="00522DF9" w:rsidP="00522DF9">
      <w:pPr>
        <w:pStyle w:val="Code-2"/>
        <w:rPr>
          <w:rFonts w:eastAsia="Perpetua"/>
          <w:lang w:val="en-US" w:eastAsia="fr-FR"/>
        </w:rPr>
      </w:pPr>
      <w:r w:rsidRPr="006D1342">
        <w:rPr>
          <w:rFonts w:eastAsia="Perpetua"/>
          <w:color w:val="000000"/>
          <w:lang w:val="en-US" w:eastAsia="fr-FR"/>
        </w:rPr>
        <w:tab/>
      </w:r>
      <w:r w:rsidRPr="006D1342">
        <w:rPr>
          <w:rFonts w:eastAsia="Perpetua"/>
          <w:color w:val="000000"/>
          <w:lang w:val="en-US" w:eastAsia="fr-FR"/>
        </w:rPr>
        <w:tab/>
      </w:r>
      <w:proofErr w:type="spellStart"/>
      <w:r w:rsidRPr="006D1342">
        <w:rPr>
          <w:rFonts w:eastAsia="Perpetua"/>
          <w:color w:val="6A3E3E"/>
          <w:lang w:val="en-US" w:eastAsia="fr-FR"/>
        </w:rPr>
        <w:t>textEncryptor</w:t>
      </w:r>
      <w:r w:rsidRPr="006D1342">
        <w:rPr>
          <w:rFonts w:eastAsia="Perpetua"/>
          <w:color w:val="000000"/>
          <w:lang w:val="en-US" w:eastAsia="fr-FR"/>
        </w:rPr>
        <w:t>.setPasswordCharArray</w:t>
      </w:r>
      <w:proofErr w:type="spellEnd"/>
      <w:r w:rsidRPr="006D1342">
        <w:rPr>
          <w:rFonts w:eastAsia="Perpetua"/>
          <w:color w:val="000000"/>
          <w:lang w:val="en-US" w:eastAsia="fr-FR"/>
        </w:rPr>
        <w:t>(</w:t>
      </w:r>
      <w:r w:rsidRPr="006D1342">
        <w:rPr>
          <w:rFonts w:eastAsia="Perpetua"/>
          <w:color w:val="0000C0"/>
          <w:lang w:val="en-US" w:eastAsia="fr-FR"/>
        </w:rPr>
        <w:t>password</w:t>
      </w:r>
      <w:proofErr w:type="gramStart"/>
      <w:r w:rsidRPr="006D1342">
        <w:rPr>
          <w:rFonts w:eastAsia="Perpetua"/>
          <w:color w:val="000000"/>
          <w:lang w:val="en-US" w:eastAsia="fr-FR"/>
        </w:rPr>
        <w:t>);</w:t>
      </w:r>
      <w:proofErr w:type="gramEnd"/>
    </w:p>
    <w:p w14:paraId="2CCEC37B" w14:textId="77777777" w:rsidR="00522DF9" w:rsidRPr="006D1342" w:rsidRDefault="00522DF9" w:rsidP="00522DF9">
      <w:pPr>
        <w:pStyle w:val="Code-2"/>
        <w:rPr>
          <w:rFonts w:eastAsia="Perpetua"/>
          <w:lang w:val="en-US" w:eastAsia="fr-FR"/>
        </w:rPr>
      </w:pPr>
      <w:r w:rsidRPr="006D1342">
        <w:rPr>
          <w:rFonts w:eastAsia="Perpetua"/>
          <w:color w:val="000000"/>
          <w:lang w:val="en-US" w:eastAsia="fr-FR"/>
        </w:rPr>
        <w:tab/>
      </w:r>
      <w:r w:rsidRPr="006D1342">
        <w:rPr>
          <w:rFonts w:eastAsia="Perpetua"/>
          <w:color w:val="000000"/>
          <w:lang w:val="en-US" w:eastAsia="fr-FR"/>
        </w:rPr>
        <w:tab/>
        <w:t xml:space="preserve">String </w:t>
      </w:r>
      <w:proofErr w:type="spellStart"/>
      <w:r w:rsidRPr="006D1342">
        <w:rPr>
          <w:rFonts w:eastAsia="Perpetua"/>
          <w:color w:val="6A3E3E"/>
          <w:lang w:val="en-US" w:eastAsia="fr-FR"/>
        </w:rPr>
        <w:t>encryptedText</w:t>
      </w:r>
      <w:proofErr w:type="spellEnd"/>
      <w:r w:rsidRPr="006D1342">
        <w:rPr>
          <w:rFonts w:eastAsia="Perpetua"/>
          <w:color w:val="000000"/>
          <w:lang w:val="en-US" w:eastAsia="fr-FR"/>
        </w:rPr>
        <w:t xml:space="preserve"> = </w:t>
      </w:r>
      <w:proofErr w:type="spellStart"/>
      <w:r w:rsidRPr="006D1342">
        <w:rPr>
          <w:rFonts w:eastAsia="Perpetua"/>
          <w:color w:val="6A3E3E"/>
          <w:lang w:val="en-US" w:eastAsia="fr-FR"/>
        </w:rPr>
        <w:t>textEncryptor</w:t>
      </w:r>
      <w:r w:rsidRPr="006D1342">
        <w:rPr>
          <w:rFonts w:eastAsia="Perpetua"/>
          <w:color w:val="000000"/>
          <w:lang w:val="en-US" w:eastAsia="fr-FR"/>
        </w:rPr>
        <w:t>.encrypt</w:t>
      </w:r>
      <w:proofErr w:type="spellEnd"/>
      <w:r w:rsidRPr="006D1342">
        <w:rPr>
          <w:rFonts w:eastAsia="Perpetua"/>
          <w:color w:val="000000"/>
          <w:lang w:val="en-US" w:eastAsia="fr-FR"/>
        </w:rPr>
        <w:t>(</w:t>
      </w:r>
      <w:r w:rsidRPr="006D1342">
        <w:rPr>
          <w:rFonts w:eastAsia="Perpetua"/>
          <w:color w:val="6A3E3E"/>
          <w:lang w:val="en-US" w:eastAsia="fr-FR"/>
        </w:rPr>
        <w:t>text</w:t>
      </w:r>
      <w:proofErr w:type="gramStart"/>
      <w:r w:rsidRPr="006D1342">
        <w:rPr>
          <w:rFonts w:eastAsia="Perpetua"/>
          <w:color w:val="000000"/>
          <w:lang w:val="en-US" w:eastAsia="fr-FR"/>
        </w:rPr>
        <w:t>);</w:t>
      </w:r>
      <w:proofErr w:type="gramEnd"/>
    </w:p>
    <w:p w14:paraId="132E21EC" w14:textId="77777777" w:rsidR="00522DF9" w:rsidRPr="006D1342" w:rsidRDefault="00522DF9" w:rsidP="00522DF9">
      <w:pPr>
        <w:pStyle w:val="Code-2"/>
        <w:rPr>
          <w:rFonts w:eastAsia="Perpetua"/>
          <w:lang w:val="en-US" w:eastAsia="fr-FR"/>
        </w:rPr>
      </w:pPr>
    </w:p>
    <w:p w14:paraId="6BD82536" w14:textId="77777777" w:rsidR="00522DF9" w:rsidRDefault="00522DF9" w:rsidP="00522DF9">
      <w:pPr>
        <w:pStyle w:val="Code-2"/>
        <w:rPr>
          <w:rFonts w:eastAsia="Perpetua"/>
          <w:lang w:eastAsia="fr-FR"/>
        </w:rPr>
      </w:pPr>
      <w:r w:rsidRPr="006D1342">
        <w:rPr>
          <w:rFonts w:eastAsia="Perpetua"/>
          <w:color w:val="000000"/>
          <w:lang w:val="en-US" w:eastAsia="fr-FR"/>
        </w:rPr>
        <w:tab/>
      </w:r>
      <w:r w:rsidRPr="006D1342">
        <w:rPr>
          <w:rFonts w:eastAsia="Perpetua"/>
          <w:color w:val="000000"/>
          <w:lang w:val="en-US" w:eastAsia="fr-FR"/>
        </w:rPr>
        <w:tab/>
      </w:r>
      <w:r>
        <w:rPr>
          <w:rFonts w:eastAsia="Perpetua"/>
          <w:b/>
          <w:bCs/>
          <w:color w:val="7F0055"/>
          <w:lang w:eastAsia="fr-FR"/>
        </w:rPr>
        <w:t>return</w:t>
      </w:r>
      <w:r>
        <w:rPr>
          <w:rFonts w:eastAsia="Perpetua"/>
          <w:color w:val="000000"/>
          <w:lang w:eastAsia="fr-FR"/>
        </w:rPr>
        <w:t xml:space="preserve"> </w:t>
      </w:r>
      <w:proofErr w:type="spellStart"/>
      <w:r>
        <w:rPr>
          <w:rFonts w:eastAsia="Perpetua"/>
          <w:color w:val="6A3E3E"/>
          <w:lang w:eastAsia="fr-FR"/>
        </w:rPr>
        <w:t>encryptedText</w:t>
      </w:r>
      <w:proofErr w:type="spellEnd"/>
      <w:r>
        <w:rPr>
          <w:rFonts w:eastAsia="Perpetua"/>
          <w:color w:val="000000"/>
          <w:lang w:eastAsia="fr-FR"/>
        </w:rPr>
        <w:t>;</w:t>
      </w:r>
    </w:p>
    <w:p w14:paraId="5E187796" w14:textId="77777777" w:rsidR="00522DF9" w:rsidRPr="00835771" w:rsidRDefault="00522DF9" w:rsidP="00522DF9">
      <w:pPr>
        <w:pStyle w:val="Code-2"/>
      </w:pPr>
      <w:r>
        <w:rPr>
          <w:rFonts w:eastAsia="Perpetua"/>
          <w:color w:val="000000"/>
          <w:lang w:eastAsia="fr-FR"/>
        </w:rPr>
        <w:tab/>
        <w:t>}</w:t>
      </w:r>
    </w:p>
    <w:p w14:paraId="6BB08FC7" w14:textId="77777777" w:rsidR="00522DF9" w:rsidRPr="00835771" w:rsidRDefault="00522DF9" w:rsidP="00522DF9"/>
    <w:p w14:paraId="6F88C0C6" w14:textId="77777777" w:rsidR="00522DF9" w:rsidRDefault="00522DF9" w:rsidP="00522DF9">
      <w:r w:rsidRPr="006D1342">
        <w:t>De ce fait, nous p</w:t>
      </w:r>
      <w:r>
        <w:t>ouvons également créer une méthode de déchiffrement des données en envoyant les données chiffrées, et qui retourne les données déchiffrées :</w:t>
      </w:r>
    </w:p>
    <w:p w14:paraId="6C5852F4" w14:textId="77777777" w:rsidR="00522DF9" w:rsidRDefault="00522DF9" w:rsidP="00522DF9"/>
    <w:p w14:paraId="1373518E" w14:textId="77777777" w:rsidR="00522DF9" w:rsidRDefault="00522DF9" w:rsidP="00522DF9">
      <w:pPr>
        <w:pStyle w:val="Code-2"/>
        <w:rPr>
          <w:rFonts w:eastAsia="Perpetua"/>
          <w:lang w:eastAsia="fr-FR"/>
        </w:rPr>
      </w:pPr>
      <w:r>
        <w:rPr>
          <w:rFonts w:eastAsia="Perpetua"/>
          <w:color w:val="000000"/>
          <w:lang w:eastAsia="fr-FR"/>
        </w:rPr>
        <w:tab/>
      </w:r>
      <w:r>
        <w:rPr>
          <w:rFonts w:eastAsia="Perpetua"/>
          <w:lang w:eastAsia="fr-FR"/>
        </w:rPr>
        <w:t>/**</w:t>
      </w:r>
    </w:p>
    <w:p w14:paraId="4A0C7240"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u w:val="single"/>
          <w:lang w:eastAsia="fr-FR"/>
        </w:rPr>
        <w:t>Décrypte</w:t>
      </w:r>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p>
    <w:p w14:paraId="5A87EDE5" w14:textId="77777777" w:rsidR="00522DF9" w:rsidRDefault="00522DF9" w:rsidP="00522DF9">
      <w:pPr>
        <w:pStyle w:val="Code-2"/>
        <w:rPr>
          <w:rFonts w:eastAsia="Perpetua"/>
          <w:lang w:eastAsia="fr-FR"/>
        </w:rPr>
      </w:pPr>
      <w:r>
        <w:rPr>
          <w:rFonts w:eastAsia="Perpetua"/>
          <w:lang w:eastAsia="fr-FR"/>
        </w:rPr>
        <w:tab/>
        <w:t xml:space="preserve"> * </w:t>
      </w:r>
    </w:p>
    <w:p w14:paraId="2BBE5291"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b/>
          <w:bCs/>
          <w:color w:val="7F9FBF"/>
          <w:lang w:eastAsia="fr-FR"/>
        </w:rPr>
        <w:t>@author</w:t>
      </w:r>
      <w:r>
        <w:rPr>
          <w:rFonts w:eastAsia="Perpetua"/>
          <w:lang w:eastAsia="fr-FR"/>
        </w:rPr>
        <w:t xml:space="preserve"> </w:t>
      </w:r>
      <w:r>
        <w:rPr>
          <w:rFonts w:eastAsia="Perpetua"/>
          <w:u w:val="single"/>
          <w:lang w:eastAsia="fr-FR"/>
        </w:rPr>
        <w:t>Nathan</w:t>
      </w:r>
      <w:r>
        <w:rPr>
          <w:rFonts w:eastAsia="Perpetua"/>
          <w:lang w:eastAsia="fr-FR"/>
        </w:rPr>
        <w:t xml:space="preserve"> </w:t>
      </w:r>
      <w:r>
        <w:rPr>
          <w:rFonts w:eastAsia="Perpetua"/>
          <w:u w:val="single"/>
          <w:lang w:eastAsia="fr-FR"/>
        </w:rPr>
        <w:t>Ponson</w:t>
      </w:r>
    </w:p>
    <w:p w14:paraId="3F725F7D"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b/>
          <w:bCs/>
          <w:color w:val="7F9FBF"/>
          <w:lang w:eastAsia="fr-FR"/>
        </w:rPr>
        <w:t>@param</w:t>
      </w:r>
      <w:r>
        <w:rPr>
          <w:rFonts w:eastAsia="Perpetua"/>
          <w:lang w:eastAsia="fr-FR"/>
        </w:rPr>
        <w:t xml:space="preserve"> </w:t>
      </w:r>
      <w:proofErr w:type="spellStart"/>
      <w:r>
        <w:rPr>
          <w:rFonts w:eastAsia="Perpetua"/>
          <w:lang w:eastAsia="fr-FR"/>
        </w:rPr>
        <w:t>text</w:t>
      </w:r>
      <w:proofErr w:type="spellEnd"/>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r>
        <w:rPr>
          <w:rFonts w:eastAsia="Perpetua"/>
          <w:lang w:eastAsia="fr-FR"/>
        </w:rPr>
        <w:t xml:space="preserve"> à </w:t>
      </w:r>
      <w:r>
        <w:rPr>
          <w:rFonts w:eastAsia="Perpetua"/>
          <w:u w:val="single"/>
          <w:lang w:eastAsia="fr-FR"/>
        </w:rPr>
        <w:t>décrypter</w:t>
      </w:r>
    </w:p>
    <w:p w14:paraId="48779718" w14:textId="1E1B3A95" w:rsidR="00522DF9" w:rsidRDefault="00522DF9" w:rsidP="00B84C35">
      <w:pPr>
        <w:pStyle w:val="Code-2"/>
        <w:rPr>
          <w:rFonts w:eastAsia="Perpetua"/>
          <w:lang w:eastAsia="fr-FR"/>
        </w:rPr>
      </w:pPr>
      <w:r>
        <w:rPr>
          <w:rFonts w:eastAsia="Perpetua"/>
          <w:lang w:eastAsia="fr-FR"/>
        </w:rPr>
        <w:tab/>
        <w:t xml:space="preserve"> * </w:t>
      </w:r>
      <w:r>
        <w:rPr>
          <w:rFonts w:eastAsia="Perpetua"/>
          <w:b/>
          <w:bCs/>
          <w:color w:val="7F9FBF"/>
          <w:lang w:eastAsia="fr-FR"/>
        </w:rPr>
        <w:t>@return</w:t>
      </w:r>
      <w:r>
        <w:rPr>
          <w:rFonts w:eastAsia="Perpetua"/>
          <w:lang w:eastAsia="fr-FR"/>
        </w:rPr>
        <w:t xml:space="preserve"> </w:t>
      </w:r>
      <w:r>
        <w:rPr>
          <w:rFonts w:eastAsia="Perpetua"/>
          <w:u w:val="single"/>
          <w:lang w:eastAsia="fr-FR"/>
        </w:rPr>
        <w:t>Les</w:t>
      </w:r>
      <w:r>
        <w:rPr>
          <w:rFonts w:eastAsia="Perpetua"/>
          <w:lang w:eastAsia="fr-FR"/>
        </w:rPr>
        <w:t xml:space="preserve"> </w:t>
      </w:r>
      <w:r>
        <w:rPr>
          <w:rFonts w:eastAsia="Perpetua"/>
          <w:u w:val="single"/>
          <w:lang w:eastAsia="fr-FR"/>
        </w:rPr>
        <w:t>données</w:t>
      </w:r>
      <w:r>
        <w:rPr>
          <w:rFonts w:eastAsia="Perpetua"/>
          <w:lang w:eastAsia="fr-FR"/>
        </w:rPr>
        <w:t xml:space="preserve"> </w:t>
      </w:r>
      <w:r>
        <w:rPr>
          <w:rFonts w:eastAsia="Perpetua"/>
          <w:u w:val="single"/>
          <w:lang w:eastAsia="fr-FR"/>
        </w:rPr>
        <w:t>décryptées</w:t>
      </w:r>
    </w:p>
    <w:p w14:paraId="2EEC46D1" w14:textId="77777777" w:rsidR="00522DF9" w:rsidRPr="00A65501" w:rsidRDefault="00522DF9" w:rsidP="00522DF9">
      <w:pPr>
        <w:pStyle w:val="Code-2"/>
        <w:rPr>
          <w:rFonts w:eastAsia="Perpetua"/>
          <w:lang w:val="en-US" w:eastAsia="fr-FR"/>
        </w:rPr>
      </w:pPr>
      <w:r>
        <w:rPr>
          <w:rFonts w:eastAsia="Perpetua"/>
          <w:lang w:eastAsia="fr-FR"/>
        </w:rPr>
        <w:tab/>
        <w:t xml:space="preserve"> </w:t>
      </w:r>
      <w:r w:rsidRPr="00A65501">
        <w:rPr>
          <w:rFonts w:eastAsia="Perpetua"/>
          <w:lang w:val="en-US" w:eastAsia="fr-FR"/>
        </w:rPr>
        <w:t>*/</w:t>
      </w:r>
    </w:p>
    <w:p w14:paraId="39658443" w14:textId="77777777" w:rsidR="00522DF9" w:rsidRPr="00A65501" w:rsidRDefault="00522DF9" w:rsidP="00522DF9">
      <w:pPr>
        <w:pStyle w:val="Code-2"/>
        <w:rPr>
          <w:rFonts w:eastAsia="Perpetua"/>
          <w:lang w:val="en-US" w:eastAsia="fr-FR"/>
        </w:rPr>
      </w:pPr>
      <w:r w:rsidRPr="00A65501">
        <w:rPr>
          <w:rFonts w:eastAsia="Perpetua"/>
          <w:color w:val="000000"/>
          <w:lang w:val="en-US" w:eastAsia="fr-FR"/>
        </w:rPr>
        <w:tab/>
      </w:r>
      <w:r w:rsidRPr="00A65501">
        <w:rPr>
          <w:rFonts w:eastAsia="Perpetua"/>
          <w:b/>
          <w:bCs/>
          <w:color w:val="7F0055"/>
          <w:lang w:val="en-US" w:eastAsia="fr-FR"/>
        </w:rPr>
        <w:t>public</w:t>
      </w:r>
      <w:r w:rsidRPr="00A65501">
        <w:rPr>
          <w:rFonts w:eastAsia="Perpetua"/>
          <w:color w:val="000000"/>
          <w:lang w:val="en-US" w:eastAsia="fr-FR"/>
        </w:rPr>
        <w:t xml:space="preserve"> String </w:t>
      </w:r>
      <w:proofErr w:type="gramStart"/>
      <w:r w:rsidRPr="00A65501">
        <w:rPr>
          <w:rFonts w:eastAsia="Perpetua"/>
          <w:color w:val="000000"/>
          <w:lang w:val="en-US" w:eastAsia="fr-FR"/>
        </w:rPr>
        <w:t>decrypt(</w:t>
      </w:r>
      <w:proofErr w:type="gramEnd"/>
      <w:r w:rsidRPr="00A65501">
        <w:rPr>
          <w:rFonts w:eastAsia="Perpetua"/>
          <w:color w:val="000000"/>
          <w:lang w:val="en-US" w:eastAsia="fr-FR"/>
        </w:rPr>
        <w:t xml:space="preserve">String </w:t>
      </w:r>
      <w:r w:rsidRPr="00A65501">
        <w:rPr>
          <w:rFonts w:eastAsia="Perpetua"/>
          <w:color w:val="6A3E3E"/>
          <w:lang w:val="en-US" w:eastAsia="fr-FR"/>
        </w:rPr>
        <w:t>text</w:t>
      </w:r>
      <w:r w:rsidRPr="00A65501">
        <w:rPr>
          <w:rFonts w:eastAsia="Perpetua"/>
          <w:color w:val="000000"/>
          <w:lang w:val="en-US" w:eastAsia="fr-FR"/>
        </w:rPr>
        <w:t>) {</w:t>
      </w:r>
    </w:p>
    <w:p w14:paraId="068FCAFF" w14:textId="77777777" w:rsidR="00522DF9" w:rsidRPr="00A65501" w:rsidRDefault="00522DF9" w:rsidP="00522DF9">
      <w:pPr>
        <w:pStyle w:val="Code-2"/>
        <w:rPr>
          <w:rFonts w:eastAsia="Perpetua"/>
          <w:lang w:val="en-US" w:eastAsia="fr-FR"/>
        </w:rPr>
      </w:pPr>
      <w:r w:rsidRPr="00A65501">
        <w:rPr>
          <w:rFonts w:eastAsia="Perpetua"/>
          <w:color w:val="000000"/>
          <w:lang w:val="en-US" w:eastAsia="fr-FR"/>
        </w:rPr>
        <w:tab/>
      </w:r>
      <w:r w:rsidRPr="00A65501">
        <w:rPr>
          <w:rFonts w:eastAsia="Perpetua"/>
          <w:color w:val="000000"/>
          <w:lang w:val="en-US" w:eastAsia="fr-FR"/>
        </w:rPr>
        <w:tab/>
      </w:r>
      <w:proofErr w:type="spellStart"/>
      <w:r w:rsidRPr="00A65501">
        <w:rPr>
          <w:rFonts w:eastAsia="Perpetua"/>
          <w:color w:val="000000"/>
          <w:lang w:val="en-US" w:eastAsia="fr-FR"/>
        </w:rPr>
        <w:t>BasicTextEncryptor</w:t>
      </w:r>
      <w:proofErr w:type="spellEnd"/>
      <w:r w:rsidRPr="00A65501">
        <w:rPr>
          <w:rFonts w:eastAsia="Perpetua"/>
          <w:color w:val="000000"/>
          <w:lang w:val="en-US" w:eastAsia="fr-FR"/>
        </w:rPr>
        <w:t xml:space="preserve"> </w:t>
      </w:r>
      <w:proofErr w:type="spellStart"/>
      <w:r w:rsidRPr="00A65501">
        <w:rPr>
          <w:rFonts w:eastAsia="Perpetua"/>
          <w:color w:val="6A3E3E"/>
          <w:lang w:val="en-US" w:eastAsia="fr-FR"/>
        </w:rPr>
        <w:t>textEncryptor</w:t>
      </w:r>
      <w:proofErr w:type="spellEnd"/>
      <w:r w:rsidRPr="00A65501">
        <w:rPr>
          <w:rFonts w:eastAsia="Perpetua"/>
          <w:color w:val="000000"/>
          <w:lang w:val="en-US" w:eastAsia="fr-FR"/>
        </w:rPr>
        <w:t xml:space="preserve"> = </w:t>
      </w:r>
      <w:r w:rsidRPr="00A65501">
        <w:rPr>
          <w:rFonts w:eastAsia="Perpetua"/>
          <w:b/>
          <w:bCs/>
          <w:color w:val="7F0055"/>
          <w:lang w:val="en-US" w:eastAsia="fr-FR"/>
        </w:rPr>
        <w:t>new</w:t>
      </w:r>
      <w:r w:rsidRPr="00A65501">
        <w:rPr>
          <w:rFonts w:eastAsia="Perpetua"/>
          <w:color w:val="000000"/>
          <w:lang w:val="en-US" w:eastAsia="fr-FR"/>
        </w:rPr>
        <w:t xml:space="preserve"> </w:t>
      </w:r>
      <w:proofErr w:type="spellStart"/>
      <w:proofErr w:type="gramStart"/>
      <w:r w:rsidRPr="00A65501">
        <w:rPr>
          <w:rFonts w:eastAsia="Perpetua"/>
          <w:color w:val="000000"/>
          <w:lang w:val="en-US" w:eastAsia="fr-FR"/>
        </w:rPr>
        <w:t>BasicTextEncryptor</w:t>
      </w:r>
      <w:proofErr w:type="spellEnd"/>
      <w:r w:rsidRPr="00A65501">
        <w:rPr>
          <w:rFonts w:eastAsia="Perpetua"/>
          <w:color w:val="000000"/>
          <w:lang w:val="en-US" w:eastAsia="fr-FR"/>
        </w:rPr>
        <w:t>(</w:t>
      </w:r>
      <w:proofErr w:type="gramEnd"/>
      <w:r w:rsidRPr="00A65501">
        <w:rPr>
          <w:rFonts w:eastAsia="Perpetua"/>
          <w:color w:val="000000"/>
          <w:lang w:val="en-US" w:eastAsia="fr-FR"/>
        </w:rPr>
        <w:t>);</w:t>
      </w:r>
    </w:p>
    <w:p w14:paraId="556B4525" w14:textId="77777777" w:rsidR="00522DF9" w:rsidRPr="00A65501" w:rsidRDefault="00522DF9" w:rsidP="00522DF9">
      <w:pPr>
        <w:pStyle w:val="Code-2"/>
        <w:rPr>
          <w:rFonts w:eastAsia="Perpetua"/>
          <w:lang w:val="en-US" w:eastAsia="fr-FR"/>
        </w:rPr>
      </w:pPr>
      <w:r w:rsidRPr="00A65501">
        <w:rPr>
          <w:rFonts w:eastAsia="Perpetua"/>
          <w:color w:val="000000"/>
          <w:lang w:val="en-US" w:eastAsia="fr-FR"/>
        </w:rPr>
        <w:tab/>
      </w:r>
      <w:r w:rsidRPr="00A65501">
        <w:rPr>
          <w:rFonts w:eastAsia="Perpetua"/>
          <w:color w:val="000000"/>
          <w:lang w:val="en-US" w:eastAsia="fr-FR"/>
        </w:rPr>
        <w:tab/>
      </w:r>
      <w:proofErr w:type="spellStart"/>
      <w:r w:rsidRPr="00A65501">
        <w:rPr>
          <w:rFonts w:eastAsia="Perpetua"/>
          <w:color w:val="6A3E3E"/>
          <w:lang w:val="en-US" w:eastAsia="fr-FR"/>
        </w:rPr>
        <w:t>textEncryptor</w:t>
      </w:r>
      <w:r w:rsidRPr="00A65501">
        <w:rPr>
          <w:rFonts w:eastAsia="Perpetua"/>
          <w:color w:val="000000"/>
          <w:lang w:val="en-US" w:eastAsia="fr-FR"/>
        </w:rPr>
        <w:t>.setPasswordCharArray</w:t>
      </w:r>
      <w:proofErr w:type="spellEnd"/>
      <w:r w:rsidRPr="00A65501">
        <w:rPr>
          <w:rFonts w:eastAsia="Perpetua"/>
          <w:color w:val="000000"/>
          <w:lang w:val="en-US" w:eastAsia="fr-FR"/>
        </w:rPr>
        <w:t>(</w:t>
      </w:r>
      <w:r w:rsidRPr="00A65501">
        <w:rPr>
          <w:rFonts w:eastAsia="Perpetua"/>
          <w:color w:val="0000C0"/>
          <w:lang w:val="en-US" w:eastAsia="fr-FR"/>
        </w:rPr>
        <w:t>password</w:t>
      </w:r>
      <w:proofErr w:type="gramStart"/>
      <w:r w:rsidRPr="00A65501">
        <w:rPr>
          <w:rFonts w:eastAsia="Perpetua"/>
          <w:color w:val="000000"/>
          <w:lang w:val="en-US" w:eastAsia="fr-FR"/>
        </w:rPr>
        <w:t>);</w:t>
      </w:r>
      <w:proofErr w:type="gramEnd"/>
    </w:p>
    <w:p w14:paraId="0F48723D" w14:textId="77777777" w:rsidR="00522DF9" w:rsidRPr="00A65501" w:rsidRDefault="00522DF9" w:rsidP="00522DF9">
      <w:pPr>
        <w:pStyle w:val="Code-2"/>
        <w:rPr>
          <w:rFonts w:eastAsia="Perpetua"/>
          <w:lang w:val="en-US" w:eastAsia="fr-FR"/>
        </w:rPr>
      </w:pPr>
      <w:r w:rsidRPr="00A65501">
        <w:rPr>
          <w:rFonts w:eastAsia="Perpetua"/>
          <w:color w:val="000000"/>
          <w:lang w:val="en-US" w:eastAsia="fr-FR"/>
        </w:rPr>
        <w:tab/>
      </w:r>
      <w:r w:rsidRPr="00A65501">
        <w:rPr>
          <w:rFonts w:eastAsia="Perpetua"/>
          <w:color w:val="000000"/>
          <w:lang w:val="en-US" w:eastAsia="fr-FR"/>
        </w:rPr>
        <w:tab/>
        <w:t xml:space="preserve">String </w:t>
      </w:r>
      <w:proofErr w:type="spellStart"/>
      <w:r w:rsidRPr="00A65501">
        <w:rPr>
          <w:rFonts w:eastAsia="Perpetua"/>
          <w:color w:val="6A3E3E"/>
          <w:lang w:val="en-US" w:eastAsia="fr-FR"/>
        </w:rPr>
        <w:t>decryptedText</w:t>
      </w:r>
      <w:proofErr w:type="spellEnd"/>
      <w:r w:rsidRPr="00A65501">
        <w:rPr>
          <w:rFonts w:eastAsia="Perpetua"/>
          <w:color w:val="000000"/>
          <w:lang w:val="en-US" w:eastAsia="fr-FR"/>
        </w:rPr>
        <w:t xml:space="preserve"> = </w:t>
      </w:r>
      <w:proofErr w:type="spellStart"/>
      <w:r w:rsidRPr="00A65501">
        <w:rPr>
          <w:rFonts w:eastAsia="Perpetua"/>
          <w:color w:val="6A3E3E"/>
          <w:lang w:val="en-US" w:eastAsia="fr-FR"/>
        </w:rPr>
        <w:t>textEncryptor</w:t>
      </w:r>
      <w:r w:rsidRPr="00A65501">
        <w:rPr>
          <w:rFonts w:eastAsia="Perpetua"/>
          <w:color w:val="000000"/>
          <w:lang w:val="en-US" w:eastAsia="fr-FR"/>
        </w:rPr>
        <w:t>.decrypt</w:t>
      </w:r>
      <w:proofErr w:type="spellEnd"/>
      <w:r w:rsidRPr="00A65501">
        <w:rPr>
          <w:rFonts w:eastAsia="Perpetua"/>
          <w:color w:val="000000"/>
          <w:lang w:val="en-US" w:eastAsia="fr-FR"/>
        </w:rPr>
        <w:t>(</w:t>
      </w:r>
      <w:r w:rsidRPr="00A65501">
        <w:rPr>
          <w:rFonts w:eastAsia="Perpetua"/>
          <w:color w:val="6A3E3E"/>
          <w:lang w:val="en-US" w:eastAsia="fr-FR"/>
        </w:rPr>
        <w:t>text</w:t>
      </w:r>
      <w:proofErr w:type="gramStart"/>
      <w:r w:rsidRPr="00A65501">
        <w:rPr>
          <w:rFonts w:eastAsia="Perpetua"/>
          <w:color w:val="000000"/>
          <w:lang w:val="en-US" w:eastAsia="fr-FR"/>
        </w:rPr>
        <w:t>);</w:t>
      </w:r>
      <w:proofErr w:type="gramEnd"/>
    </w:p>
    <w:p w14:paraId="695340CF" w14:textId="77777777" w:rsidR="00522DF9" w:rsidRPr="00A65501" w:rsidRDefault="00522DF9" w:rsidP="00522DF9">
      <w:pPr>
        <w:pStyle w:val="Code-2"/>
        <w:rPr>
          <w:rFonts w:eastAsia="Perpetua"/>
          <w:lang w:val="en-US" w:eastAsia="fr-FR"/>
        </w:rPr>
      </w:pPr>
    </w:p>
    <w:p w14:paraId="39EA3D4F" w14:textId="77777777" w:rsidR="00522DF9" w:rsidRDefault="00522DF9" w:rsidP="00522DF9">
      <w:pPr>
        <w:pStyle w:val="Code-2"/>
        <w:rPr>
          <w:rFonts w:eastAsia="Perpetua"/>
          <w:lang w:eastAsia="fr-FR"/>
        </w:rPr>
      </w:pPr>
      <w:r w:rsidRPr="00A65501">
        <w:rPr>
          <w:rFonts w:eastAsia="Perpetua"/>
          <w:color w:val="000000"/>
          <w:lang w:val="en-US" w:eastAsia="fr-FR"/>
        </w:rPr>
        <w:tab/>
      </w:r>
      <w:r w:rsidRPr="00A65501">
        <w:rPr>
          <w:rFonts w:eastAsia="Perpetua"/>
          <w:color w:val="000000"/>
          <w:lang w:val="en-US" w:eastAsia="fr-FR"/>
        </w:rPr>
        <w:tab/>
      </w:r>
      <w:r>
        <w:rPr>
          <w:rFonts w:eastAsia="Perpetua"/>
          <w:b/>
          <w:bCs/>
          <w:color w:val="7F0055"/>
          <w:lang w:eastAsia="fr-FR"/>
        </w:rPr>
        <w:t>return</w:t>
      </w:r>
      <w:r>
        <w:rPr>
          <w:rFonts w:eastAsia="Perpetua"/>
          <w:color w:val="000000"/>
          <w:lang w:eastAsia="fr-FR"/>
        </w:rPr>
        <w:t xml:space="preserve"> </w:t>
      </w:r>
      <w:proofErr w:type="spellStart"/>
      <w:r>
        <w:rPr>
          <w:rFonts w:eastAsia="Perpetua"/>
          <w:color w:val="6A3E3E"/>
          <w:lang w:eastAsia="fr-FR"/>
        </w:rPr>
        <w:t>decryptedText</w:t>
      </w:r>
      <w:proofErr w:type="spellEnd"/>
      <w:r>
        <w:rPr>
          <w:rFonts w:eastAsia="Perpetua"/>
          <w:color w:val="000000"/>
          <w:lang w:eastAsia="fr-FR"/>
        </w:rPr>
        <w:t>;</w:t>
      </w:r>
    </w:p>
    <w:p w14:paraId="6A3EE00E" w14:textId="77777777" w:rsidR="00522DF9" w:rsidRDefault="00522DF9" w:rsidP="00522DF9">
      <w:pPr>
        <w:pStyle w:val="Code-2"/>
      </w:pPr>
      <w:r>
        <w:rPr>
          <w:rFonts w:eastAsia="Perpetua"/>
          <w:color w:val="000000"/>
          <w:lang w:eastAsia="fr-FR"/>
        </w:rPr>
        <w:tab/>
        <w:t>}</w:t>
      </w:r>
    </w:p>
    <w:p w14:paraId="0926698F" w14:textId="77777777" w:rsidR="00522DF9" w:rsidRDefault="00522DF9" w:rsidP="00522DF9"/>
    <w:p w14:paraId="21AC38B7" w14:textId="55340B84" w:rsidR="00522DF9" w:rsidRDefault="00522DF9" w:rsidP="00522DF9">
      <w:r>
        <w:t xml:space="preserve">Pour pouvoir utiliser ces méthodes, il faut créer un objet </w:t>
      </w:r>
      <w:proofErr w:type="spellStart"/>
      <w:r w:rsidR="00B84C35">
        <w:rPr>
          <w:rStyle w:val="Texte-CodeCar"/>
        </w:rPr>
        <w:t>the</w:t>
      </w:r>
      <w:r w:rsidRPr="002C6F61">
        <w:rPr>
          <w:rStyle w:val="Texte-CodeCar"/>
        </w:rPr>
        <w:t>Decrypter</w:t>
      </w:r>
      <w:proofErr w:type="spellEnd"/>
      <w:r>
        <w:t xml:space="preserve"> dans le contrôleur :</w:t>
      </w:r>
    </w:p>
    <w:p w14:paraId="67088CEF" w14:textId="77777777" w:rsidR="00522DF9" w:rsidRDefault="00522DF9" w:rsidP="00522DF9"/>
    <w:p w14:paraId="4E139F77" w14:textId="77777777" w:rsidR="00522DF9" w:rsidRDefault="00522DF9" w:rsidP="00522DF9">
      <w:pPr>
        <w:pStyle w:val="Code-2"/>
        <w:rPr>
          <w:rFonts w:eastAsia="Perpetua"/>
          <w:lang w:eastAsia="fr-FR"/>
        </w:rPr>
      </w:pPr>
      <w:r>
        <w:rPr>
          <w:rFonts w:eastAsia="Perpetua"/>
          <w:color w:val="000000"/>
          <w:lang w:eastAsia="fr-FR"/>
        </w:rPr>
        <w:tab/>
      </w:r>
      <w:r>
        <w:rPr>
          <w:rFonts w:eastAsia="Perpetua"/>
          <w:lang w:eastAsia="fr-FR"/>
        </w:rPr>
        <w:t>/**</w:t>
      </w:r>
    </w:p>
    <w:p w14:paraId="61D96E9F"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u w:val="single"/>
          <w:lang w:eastAsia="fr-FR"/>
        </w:rPr>
        <w:t>Décrypteur</w:t>
      </w:r>
      <w:r>
        <w:rPr>
          <w:rFonts w:eastAsia="Perpetua"/>
          <w:lang w:eastAsia="fr-FR"/>
        </w:rPr>
        <w:t xml:space="preserve"> </w:t>
      </w:r>
      <w:r>
        <w:rPr>
          <w:rFonts w:eastAsia="Perpetua"/>
          <w:u w:val="single"/>
          <w:lang w:eastAsia="fr-FR"/>
        </w:rPr>
        <w:t>de</w:t>
      </w:r>
      <w:r>
        <w:rPr>
          <w:rFonts w:eastAsia="Perpetua"/>
          <w:lang w:eastAsia="fr-FR"/>
        </w:rPr>
        <w:t xml:space="preserve"> l'application</w:t>
      </w:r>
    </w:p>
    <w:p w14:paraId="6D75B428" w14:textId="77777777" w:rsidR="00522DF9" w:rsidRDefault="00522DF9" w:rsidP="00522DF9">
      <w:pPr>
        <w:pStyle w:val="Code-2"/>
        <w:rPr>
          <w:rFonts w:eastAsia="Perpetua"/>
          <w:lang w:eastAsia="fr-FR"/>
        </w:rPr>
      </w:pPr>
      <w:r>
        <w:rPr>
          <w:rFonts w:eastAsia="Perpetua"/>
          <w:lang w:eastAsia="fr-FR"/>
        </w:rPr>
        <w:tab/>
        <w:t xml:space="preserve"> */</w:t>
      </w:r>
    </w:p>
    <w:p w14:paraId="578D6009" w14:textId="26DBD494" w:rsidR="00522DF9" w:rsidRDefault="00522DF9" w:rsidP="00522DF9">
      <w:pPr>
        <w:pStyle w:val="Code-2"/>
        <w:rPr>
          <w:rFonts w:eastAsia="Perpetua"/>
          <w:color w:val="000000"/>
          <w:lang w:eastAsia="fr-FR"/>
        </w:rPr>
      </w:pPr>
      <w:r>
        <w:rPr>
          <w:rFonts w:eastAsia="Perpetua"/>
          <w:color w:val="000000"/>
          <w:lang w:eastAsia="fr-FR"/>
        </w:rPr>
        <w:tab/>
      </w:r>
      <w:proofErr w:type="spellStart"/>
      <w:r>
        <w:rPr>
          <w:rFonts w:eastAsia="Perpetua"/>
          <w:b/>
          <w:bCs/>
          <w:color w:val="7F0055"/>
          <w:lang w:eastAsia="fr-FR"/>
        </w:rPr>
        <w:t>private</w:t>
      </w:r>
      <w:proofErr w:type="spellEnd"/>
      <w:r>
        <w:rPr>
          <w:rFonts w:eastAsia="Perpetua"/>
          <w:color w:val="000000"/>
          <w:lang w:eastAsia="fr-FR"/>
        </w:rPr>
        <w:t xml:space="preserve"> </w:t>
      </w:r>
      <w:proofErr w:type="spellStart"/>
      <w:r>
        <w:rPr>
          <w:rFonts w:eastAsia="Perpetua"/>
          <w:color w:val="000000"/>
          <w:lang w:eastAsia="fr-FR"/>
        </w:rPr>
        <w:t>Jasypt</w:t>
      </w:r>
      <w:proofErr w:type="spellEnd"/>
      <w:r>
        <w:rPr>
          <w:rFonts w:eastAsia="Perpetua"/>
          <w:color w:val="000000"/>
          <w:lang w:eastAsia="fr-FR"/>
        </w:rPr>
        <w:t xml:space="preserve"> </w:t>
      </w:r>
      <w:proofErr w:type="spellStart"/>
      <w:r w:rsidR="00B84C35">
        <w:rPr>
          <w:rFonts w:eastAsia="Perpetua"/>
          <w:color w:val="0000C0"/>
          <w:lang w:eastAsia="fr-FR"/>
        </w:rPr>
        <w:t>the</w:t>
      </w:r>
      <w:r>
        <w:rPr>
          <w:rFonts w:eastAsia="Perpetua"/>
          <w:color w:val="0000C0"/>
          <w:lang w:eastAsia="fr-FR"/>
        </w:rPr>
        <w:t>Decrypter</w:t>
      </w:r>
      <w:proofErr w:type="spellEnd"/>
      <w:r>
        <w:rPr>
          <w:rFonts w:eastAsia="Perpetua"/>
          <w:color w:val="000000"/>
          <w:lang w:eastAsia="fr-FR"/>
        </w:rPr>
        <w:t>;</w:t>
      </w:r>
    </w:p>
    <w:p w14:paraId="65AA1CB3" w14:textId="77777777" w:rsidR="00522DF9" w:rsidRPr="00835771" w:rsidRDefault="00522DF9" w:rsidP="00522DF9">
      <w:pPr>
        <w:pStyle w:val="Code-2"/>
        <w:rPr>
          <w:rFonts w:eastAsia="Perpetua"/>
          <w:color w:val="000000"/>
          <w:lang w:val="en-GB" w:eastAsia="fr-FR"/>
        </w:rPr>
      </w:pPr>
      <w:r w:rsidRPr="00835771">
        <w:rPr>
          <w:rFonts w:eastAsia="Perpetua"/>
          <w:color w:val="000000"/>
          <w:lang w:val="en-GB" w:eastAsia="fr-FR"/>
        </w:rPr>
        <w:t>[…]</w:t>
      </w:r>
    </w:p>
    <w:p w14:paraId="4A1BDA4A" w14:textId="20A0F20A" w:rsidR="00522DF9" w:rsidRPr="002C6F61" w:rsidRDefault="00522DF9" w:rsidP="00522DF9">
      <w:pPr>
        <w:pStyle w:val="Code-2"/>
        <w:rPr>
          <w:rFonts w:eastAsia="Perpetua" w:cs="Courier New"/>
          <w:color w:val="000000"/>
          <w:szCs w:val="20"/>
          <w:shd w:val="clear" w:color="auto" w:fill="E8F2FE"/>
          <w:lang w:val="en-US" w:eastAsia="fr-FR"/>
        </w:rPr>
      </w:pPr>
      <w:r w:rsidRPr="002C6F61">
        <w:rPr>
          <w:rFonts w:eastAsia="Perpetua" w:cs="Courier New"/>
          <w:b/>
          <w:bCs/>
          <w:color w:val="7F0055"/>
          <w:szCs w:val="20"/>
          <w:shd w:val="clear" w:color="auto" w:fill="E8F2FE"/>
          <w:lang w:val="en-US" w:eastAsia="fr-FR"/>
        </w:rPr>
        <w:t>public</w:t>
      </w:r>
      <w:r w:rsidRPr="002C6F61">
        <w:rPr>
          <w:rFonts w:eastAsia="Perpetua" w:cs="Courier New"/>
          <w:color w:val="000000"/>
          <w:szCs w:val="20"/>
          <w:shd w:val="clear" w:color="auto" w:fill="E8F2FE"/>
          <w:lang w:val="en-US" w:eastAsia="fr-FR"/>
        </w:rPr>
        <w:t xml:space="preserve"> </w:t>
      </w:r>
      <w:proofErr w:type="gramStart"/>
      <w:r w:rsidRPr="002C6F61">
        <w:rPr>
          <w:rFonts w:eastAsia="Perpetua" w:cs="Courier New"/>
          <w:color w:val="000000"/>
          <w:szCs w:val="20"/>
          <w:shd w:val="clear" w:color="auto" w:fill="E8F2FE"/>
          <w:lang w:val="en-US" w:eastAsia="fr-FR"/>
        </w:rPr>
        <w:t>Controller(</w:t>
      </w:r>
      <w:proofErr w:type="gramEnd"/>
      <w:r w:rsidRPr="002C6F61">
        <w:rPr>
          <w:rFonts w:eastAsia="Perpetua" w:cs="Courier New"/>
          <w:color w:val="000000"/>
          <w:szCs w:val="20"/>
          <w:shd w:val="clear" w:color="auto" w:fill="E8F2FE"/>
          <w:lang w:val="en-US" w:eastAsia="fr-FR"/>
        </w:rPr>
        <w:t>)</w:t>
      </w:r>
      <w:r w:rsidR="00B84C35">
        <w:rPr>
          <w:rFonts w:eastAsia="Perpetua" w:cs="Courier New"/>
          <w:b/>
          <w:bCs/>
          <w:color w:val="7F0055"/>
          <w:szCs w:val="20"/>
          <w:shd w:val="clear" w:color="auto" w:fill="E8F2FE"/>
          <w:lang w:val="en-US" w:eastAsia="fr-FR"/>
        </w:rPr>
        <w:t xml:space="preserve"> </w:t>
      </w:r>
      <w:r w:rsidRPr="002C6F61">
        <w:rPr>
          <w:rFonts w:eastAsia="Perpetua" w:cs="Courier New"/>
          <w:color w:val="000000"/>
          <w:szCs w:val="20"/>
          <w:shd w:val="clear" w:color="auto" w:fill="E8F2FE"/>
          <w:lang w:val="en-US" w:eastAsia="fr-FR"/>
        </w:rPr>
        <w:t>{</w:t>
      </w:r>
    </w:p>
    <w:p w14:paraId="29922BDD" w14:textId="77777777" w:rsidR="00522DF9" w:rsidRPr="00835771" w:rsidRDefault="00522DF9" w:rsidP="00522DF9">
      <w:pPr>
        <w:pStyle w:val="Code-2"/>
        <w:rPr>
          <w:rFonts w:eastAsia="Perpetua"/>
        </w:rPr>
      </w:pPr>
      <w:r w:rsidRPr="00835771">
        <w:rPr>
          <w:rFonts w:eastAsia="Perpetua"/>
        </w:rPr>
        <w:t>[…]</w:t>
      </w:r>
    </w:p>
    <w:p w14:paraId="67A99519" w14:textId="77777777" w:rsidR="00522DF9" w:rsidRDefault="00522DF9" w:rsidP="00522DF9">
      <w:pPr>
        <w:pStyle w:val="Code-2"/>
        <w:rPr>
          <w:rFonts w:eastAsia="Perpetua" w:cs="Courier New"/>
          <w:szCs w:val="20"/>
          <w:lang w:eastAsia="fr-FR"/>
        </w:rPr>
      </w:pPr>
      <w:r>
        <w:rPr>
          <w:rFonts w:eastAsia="Perpetua" w:cs="Courier New"/>
          <w:color w:val="000000"/>
          <w:szCs w:val="20"/>
          <w:lang w:eastAsia="fr-FR"/>
        </w:rPr>
        <w:tab/>
      </w:r>
      <w:r>
        <w:rPr>
          <w:rFonts w:eastAsia="Perpetua" w:cs="Courier New"/>
          <w:color w:val="000000"/>
          <w:szCs w:val="20"/>
          <w:lang w:eastAsia="fr-FR"/>
        </w:rPr>
        <w:tab/>
      </w:r>
      <w:r>
        <w:rPr>
          <w:rFonts w:eastAsia="Perpetua" w:cs="Courier New"/>
          <w:color w:val="3F7F5F"/>
          <w:szCs w:val="20"/>
          <w:lang w:eastAsia="fr-FR"/>
        </w:rPr>
        <w:t xml:space="preserve">// </w:t>
      </w:r>
      <w:r>
        <w:rPr>
          <w:rFonts w:eastAsia="Perpetua" w:cs="Courier New"/>
          <w:color w:val="3F7F5F"/>
          <w:szCs w:val="20"/>
          <w:u w:val="single"/>
          <w:lang w:eastAsia="fr-FR"/>
        </w:rPr>
        <w:t>Initialise</w:t>
      </w:r>
      <w:r>
        <w:rPr>
          <w:rFonts w:eastAsia="Perpetua" w:cs="Courier New"/>
          <w:color w:val="3F7F5F"/>
          <w:szCs w:val="20"/>
          <w:lang w:eastAsia="fr-FR"/>
        </w:rPr>
        <w:t xml:space="preserve"> </w:t>
      </w:r>
      <w:r>
        <w:rPr>
          <w:rFonts w:eastAsia="Perpetua" w:cs="Courier New"/>
          <w:color w:val="3F7F5F"/>
          <w:szCs w:val="20"/>
          <w:u w:val="single"/>
          <w:lang w:eastAsia="fr-FR"/>
        </w:rPr>
        <w:t>le</w:t>
      </w:r>
      <w:r>
        <w:rPr>
          <w:rFonts w:eastAsia="Perpetua" w:cs="Courier New"/>
          <w:color w:val="3F7F5F"/>
          <w:szCs w:val="20"/>
          <w:lang w:eastAsia="fr-FR"/>
        </w:rPr>
        <w:t xml:space="preserve"> </w:t>
      </w:r>
      <w:r>
        <w:rPr>
          <w:rFonts w:eastAsia="Perpetua" w:cs="Courier New"/>
          <w:color w:val="3F7F5F"/>
          <w:szCs w:val="20"/>
          <w:u w:val="single"/>
          <w:lang w:eastAsia="fr-FR"/>
        </w:rPr>
        <w:t>décrypteur</w:t>
      </w:r>
      <w:r>
        <w:rPr>
          <w:rFonts w:eastAsia="Perpetua" w:cs="Courier New"/>
          <w:color w:val="3F7F5F"/>
          <w:szCs w:val="20"/>
          <w:lang w:eastAsia="fr-FR"/>
        </w:rPr>
        <w:t xml:space="preserve"> </w:t>
      </w:r>
      <w:r>
        <w:rPr>
          <w:rFonts w:eastAsia="Perpetua" w:cs="Courier New"/>
          <w:color w:val="3F7F5F"/>
          <w:szCs w:val="20"/>
          <w:u w:val="single"/>
          <w:lang w:eastAsia="fr-FR"/>
        </w:rPr>
        <w:t>de</w:t>
      </w:r>
      <w:r>
        <w:rPr>
          <w:rFonts w:eastAsia="Perpetua" w:cs="Courier New"/>
          <w:color w:val="3F7F5F"/>
          <w:szCs w:val="20"/>
          <w:lang w:eastAsia="fr-FR"/>
        </w:rPr>
        <w:t xml:space="preserve"> l'application</w:t>
      </w:r>
    </w:p>
    <w:p w14:paraId="6FC9DBC9" w14:textId="58875932" w:rsidR="00522DF9" w:rsidRPr="00B84C35" w:rsidRDefault="00522DF9" w:rsidP="00522DF9">
      <w:pPr>
        <w:pStyle w:val="Code-2"/>
        <w:rPr>
          <w:rFonts w:eastAsia="Perpetua" w:cs="Courier New"/>
          <w:color w:val="000000"/>
          <w:szCs w:val="20"/>
          <w:lang w:val="en-GB" w:eastAsia="fr-FR"/>
        </w:rPr>
      </w:pPr>
      <w:r>
        <w:rPr>
          <w:rFonts w:eastAsia="Perpetua" w:cs="Courier New"/>
          <w:color w:val="000000"/>
          <w:szCs w:val="20"/>
          <w:lang w:eastAsia="fr-FR"/>
        </w:rPr>
        <w:tab/>
      </w:r>
      <w:r>
        <w:rPr>
          <w:rFonts w:eastAsia="Perpetua" w:cs="Courier New"/>
          <w:color w:val="000000"/>
          <w:szCs w:val="20"/>
          <w:lang w:eastAsia="fr-FR"/>
        </w:rPr>
        <w:tab/>
      </w:r>
      <w:proofErr w:type="spellStart"/>
      <w:proofErr w:type="gramStart"/>
      <w:r w:rsidRPr="00B84C35">
        <w:rPr>
          <w:rFonts w:eastAsia="Perpetua" w:cs="Courier New"/>
          <w:b/>
          <w:bCs/>
          <w:color w:val="7F0055"/>
          <w:szCs w:val="20"/>
          <w:lang w:val="en-GB" w:eastAsia="fr-FR"/>
        </w:rPr>
        <w:t>this</w:t>
      </w:r>
      <w:r w:rsidRPr="00B84C35">
        <w:rPr>
          <w:rFonts w:eastAsia="Perpetua" w:cs="Courier New"/>
          <w:color w:val="000000"/>
          <w:szCs w:val="20"/>
          <w:lang w:val="en-GB" w:eastAsia="fr-FR"/>
        </w:rPr>
        <w:t>.</w:t>
      </w:r>
      <w:r w:rsidR="00B84C35" w:rsidRPr="00B84C35">
        <w:rPr>
          <w:rFonts w:eastAsia="Perpetua" w:cs="Courier New"/>
          <w:color w:val="0000C0"/>
          <w:szCs w:val="20"/>
          <w:lang w:val="en-GB" w:eastAsia="fr-FR"/>
        </w:rPr>
        <w:t>the</w:t>
      </w:r>
      <w:r w:rsidRPr="00B84C35">
        <w:rPr>
          <w:rFonts w:eastAsia="Perpetua" w:cs="Courier New"/>
          <w:color w:val="0000C0"/>
          <w:szCs w:val="20"/>
          <w:lang w:val="en-GB" w:eastAsia="fr-FR"/>
        </w:rPr>
        <w:t>Decrypter</w:t>
      </w:r>
      <w:proofErr w:type="spellEnd"/>
      <w:proofErr w:type="gramEnd"/>
      <w:r w:rsidRPr="00B84C35">
        <w:rPr>
          <w:rFonts w:eastAsia="Perpetua" w:cs="Courier New"/>
          <w:color w:val="000000"/>
          <w:szCs w:val="20"/>
          <w:lang w:val="en-GB" w:eastAsia="fr-FR"/>
        </w:rPr>
        <w:t xml:space="preserve"> = </w:t>
      </w:r>
      <w:r w:rsidRPr="00B84C35">
        <w:rPr>
          <w:rFonts w:eastAsia="Perpetua" w:cs="Courier New"/>
          <w:b/>
          <w:bCs/>
          <w:color w:val="7F0055"/>
          <w:szCs w:val="20"/>
          <w:lang w:val="en-GB" w:eastAsia="fr-FR"/>
        </w:rPr>
        <w:t>new</w:t>
      </w:r>
      <w:r w:rsidRPr="00B84C35">
        <w:rPr>
          <w:rFonts w:eastAsia="Perpetua" w:cs="Courier New"/>
          <w:color w:val="000000"/>
          <w:szCs w:val="20"/>
          <w:lang w:val="en-GB" w:eastAsia="fr-FR"/>
        </w:rPr>
        <w:t xml:space="preserve"> </w:t>
      </w:r>
      <w:proofErr w:type="spellStart"/>
      <w:r w:rsidRPr="00B84C35">
        <w:rPr>
          <w:rFonts w:eastAsia="Perpetua" w:cs="Courier New"/>
          <w:color w:val="000000"/>
          <w:szCs w:val="20"/>
          <w:lang w:val="en-GB" w:eastAsia="fr-FR"/>
        </w:rPr>
        <w:t>Jasypt</w:t>
      </w:r>
      <w:proofErr w:type="spellEnd"/>
      <w:r w:rsidRPr="00B84C35">
        <w:rPr>
          <w:rFonts w:eastAsia="Perpetua" w:cs="Courier New"/>
          <w:color w:val="000000"/>
          <w:szCs w:val="20"/>
          <w:lang w:val="en-GB" w:eastAsia="fr-FR"/>
        </w:rPr>
        <w:t>();</w:t>
      </w:r>
    </w:p>
    <w:p w14:paraId="2E01A9F4" w14:textId="77777777" w:rsidR="00522DF9" w:rsidRDefault="00522DF9" w:rsidP="00522DF9">
      <w:pPr>
        <w:pStyle w:val="Code-2"/>
      </w:pPr>
      <w:r>
        <w:t>[…]</w:t>
      </w:r>
    </w:p>
    <w:p w14:paraId="10E1B9E7" w14:textId="77777777" w:rsidR="00522DF9" w:rsidRPr="002C6F61" w:rsidRDefault="00522DF9" w:rsidP="00522DF9">
      <w:pPr>
        <w:pStyle w:val="Code-2"/>
      </w:pPr>
      <w:r>
        <w:t>}</w:t>
      </w:r>
    </w:p>
    <w:p w14:paraId="3EA5989A" w14:textId="77777777" w:rsidR="00522DF9" w:rsidRDefault="00522DF9" w:rsidP="00522DF9"/>
    <w:p w14:paraId="71DC22EF" w14:textId="77777777" w:rsidR="00522DF9" w:rsidRDefault="00522DF9" w:rsidP="00522DF9">
      <w:r>
        <w:t xml:space="preserve">Il faut donc un constructeur dans la classe </w:t>
      </w:r>
      <w:r w:rsidRPr="00B2740F">
        <w:rPr>
          <w:rStyle w:val="Texte-CodeCar"/>
        </w:rPr>
        <w:t>Jasypt.java</w:t>
      </w:r>
      <w:r>
        <w:t> permettant de créer l’objet.</w:t>
      </w:r>
    </w:p>
    <w:p w14:paraId="2535269C" w14:textId="77777777" w:rsidR="00522DF9" w:rsidRDefault="00522DF9" w:rsidP="00522DF9"/>
    <w:p w14:paraId="0316E4D9" w14:textId="77777777" w:rsidR="00522DF9" w:rsidRDefault="00522DF9" w:rsidP="00522DF9">
      <w:pPr>
        <w:pStyle w:val="Code-2"/>
        <w:rPr>
          <w:rFonts w:eastAsia="Perpetua"/>
          <w:lang w:eastAsia="fr-FR"/>
        </w:rPr>
      </w:pPr>
      <w:r>
        <w:rPr>
          <w:rFonts w:eastAsia="Perpetua"/>
          <w:color w:val="000000"/>
          <w:lang w:eastAsia="fr-FR"/>
        </w:rPr>
        <w:tab/>
      </w:r>
      <w:r>
        <w:rPr>
          <w:rFonts w:eastAsia="Perpetua"/>
          <w:lang w:eastAsia="fr-FR"/>
        </w:rPr>
        <w:t>/**</w:t>
      </w:r>
    </w:p>
    <w:p w14:paraId="205618D3" w14:textId="77777777" w:rsidR="00522DF9" w:rsidRDefault="00522DF9" w:rsidP="00522DF9">
      <w:pPr>
        <w:pStyle w:val="Code-2"/>
        <w:rPr>
          <w:rFonts w:eastAsia="Perpetua"/>
          <w:lang w:eastAsia="fr-FR"/>
        </w:rPr>
      </w:pPr>
      <w:r>
        <w:rPr>
          <w:rFonts w:eastAsia="Perpetua"/>
          <w:lang w:eastAsia="fr-FR"/>
        </w:rPr>
        <w:tab/>
        <w:t xml:space="preserve"> * </w:t>
      </w:r>
      <w:r>
        <w:rPr>
          <w:rFonts w:eastAsia="Perpetua"/>
          <w:u w:val="single"/>
          <w:lang w:eastAsia="fr-FR"/>
        </w:rPr>
        <w:t>Crée</w:t>
      </w:r>
      <w:r>
        <w:rPr>
          <w:rFonts w:eastAsia="Perpetua"/>
          <w:lang w:eastAsia="fr-FR"/>
        </w:rPr>
        <w:t xml:space="preserve"> </w:t>
      </w:r>
      <w:r>
        <w:rPr>
          <w:rFonts w:eastAsia="Perpetua"/>
          <w:u w:val="single"/>
          <w:lang w:eastAsia="fr-FR"/>
        </w:rPr>
        <w:t>le</w:t>
      </w:r>
      <w:r>
        <w:rPr>
          <w:rFonts w:eastAsia="Perpetua"/>
          <w:lang w:eastAsia="fr-FR"/>
        </w:rPr>
        <w:t xml:space="preserve"> </w:t>
      </w:r>
      <w:r>
        <w:rPr>
          <w:rFonts w:eastAsia="Perpetua"/>
          <w:u w:val="single"/>
          <w:lang w:eastAsia="fr-FR"/>
        </w:rPr>
        <w:t>décrypteur</w:t>
      </w:r>
    </w:p>
    <w:p w14:paraId="22030EC7" w14:textId="77777777" w:rsidR="00522DF9" w:rsidRDefault="00522DF9" w:rsidP="00522DF9">
      <w:pPr>
        <w:pStyle w:val="Code-2"/>
        <w:rPr>
          <w:rFonts w:eastAsia="Perpetua"/>
          <w:lang w:eastAsia="fr-FR"/>
        </w:rPr>
      </w:pPr>
      <w:r>
        <w:rPr>
          <w:rFonts w:eastAsia="Perpetua"/>
          <w:lang w:eastAsia="fr-FR"/>
        </w:rPr>
        <w:tab/>
        <w:t xml:space="preserve"> * </w:t>
      </w:r>
    </w:p>
    <w:p w14:paraId="50459F40" w14:textId="4E11FA89" w:rsidR="00522DF9" w:rsidRDefault="00522DF9" w:rsidP="001D5D6C">
      <w:pPr>
        <w:pStyle w:val="Code-2"/>
        <w:rPr>
          <w:rFonts w:eastAsia="Perpetua"/>
          <w:lang w:eastAsia="fr-FR"/>
        </w:rPr>
      </w:pPr>
      <w:r>
        <w:rPr>
          <w:rFonts w:eastAsia="Perpetua"/>
          <w:lang w:eastAsia="fr-FR"/>
        </w:rPr>
        <w:tab/>
        <w:t xml:space="preserve"> * </w:t>
      </w:r>
      <w:r>
        <w:rPr>
          <w:rFonts w:eastAsia="Perpetua"/>
          <w:b/>
          <w:bCs/>
          <w:color w:val="7F9FBF"/>
          <w:lang w:eastAsia="fr-FR"/>
        </w:rPr>
        <w:t>@author</w:t>
      </w:r>
      <w:r>
        <w:rPr>
          <w:rFonts w:eastAsia="Perpetua"/>
          <w:lang w:eastAsia="fr-FR"/>
        </w:rPr>
        <w:t xml:space="preserve"> </w:t>
      </w:r>
      <w:r>
        <w:rPr>
          <w:rFonts w:eastAsia="Perpetua"/>
          <w:u w:val="single"/>
          <w:lang w:eastAsia="fr-FR"/>
        </w:rPr>
        <w:t>Nathan</w:t>
      </w:r>
      <w:r>
        <w:rPr>
          <w:rFonts w:eastAsia="Perpetua"/>
          <w:lang w:eastAsia="fr-FR"/>
        </w:rPr>
        <w:t xml:space="preserve"> </w:t>
      </w:r>
      <w:r>
        <w:rPr>
          <w:rFonts w:eastAsia="Perpetua"/>
          <w:u w:val="single"/>
          <w:lang w:eastAsia="fr-FR"/>
        </w:rPr>
        <w:t>Ponson</w:t>
      </w:r>
    </w:p>
    <w:p w14:paraId="19FB31C5" w14:textId="77777777" w:rsidR="00522DF9" w:rsidRDefault="00522DF9" w:rsidP="00522DF9">
      <w:pPr>
        <w:pStyle w:val="Code-2"/>
        <w:rPr>
          <w:rFonts w:eastAsia="Perpetua"/>
          <w:lang w:eastAsia="fr-FR"/>
        </w:rPr>
      </w:pPr>
      <w:r>
        <w:rPr>
          <w:rFonts w:eastAsia="Perpetua"/>
          <w:lang w:eastAsia="fr-FR"/>
        </w:rPr>
        <w:tab/>
        <w:t xml:space="preserve"> */</w:t>
      </w:r>
    </w:p>
    <w:p w14:paraId="357E81C4" w14:textId="5B75BBD6" w:rsidR="00522DF9" w:rsidRDefault="00522DF9" w:rsidP="00773173">
      <w:pPr>
        <w:pStyle w:val="Code-2"/>
        <w:rPr>
          <w:rFonts w:eastAsia="Perpetua"/>
          <w:lang w:eastAsia="fr-FR"/>
        </w:rPr>
      </w:pPr>
      <w:r>
        <w:rPr>
          <w:rFonts w:eastAsia="Perpetua"/>
          <w:color w:val="000000"/>
          <w:lang w:eastAsia="fr-FR"/>
        </w:rPr>
        <w:tab/>
      </w:r>
      <w:r>
        <w:rPr>
          <w:rFonts w:eastAsia="Perpetua"/>
          <w:b/>
          <w:bCs/>
          <w:color w:val="7F0055"/>
          <w:lang w:eastAsia="fr-FR"/>
        </w:rPr>
        <w:t>public</w:t>
      </w:r>
      <w:r>
        <w:rPr>
          <w:rFonts w:eastAsia="Perpetua"/>
          <w:color w:val="000000"/>
          <w:lang w:eastAsia="fr-FR"/>
        </w:rPr>
        <w:t xml:space="preserve"> </w:t>
      </w:r>
      <w:proofErr w:type="spellStart"/>
      <w:r>
        <w:rPr>
          <w:rFonts w:eastAsia="Perpetua"/>
          <w:color w:val="000000"/>
          <w:lang w:eastAsia="fr-FR"/>
        </w:rPr>
        <w:t>Jasypt</w:t>
      </w:r>
      <w:proofErr w:type="spellEnd"/>
      <w:r>
        <w:rPr>
          <w:rFonts w:eastAsia="Perpetua"/>
          <w:color w:val="000000"/>
          <w:lang w:eastAsia="fr-FR"/>
        </w:rPr>
        <w:t xml:space="preserve"> (Controller </w:t>
      </w:r>
      <w:proofErr w:type="spellStart"/>
      <w:r>
        <w:rPr>
          <w:rFonts w:eastAsia="Perpetua"/>
          <w:color w:val="6A3E3E"/>
          <w:lang w:eastAsia="fr-FR"/>
        </w:rPr>
        <w:t>aController</w:t>
      </w:r>
      <w:proofErr w:type="spellEnd"/>
      <w:r>
        <w:rPr>
          <w:rFonts w:eastAsia="Perpetua"/>
          <w:color w:val="000000"/>
          <w:lang w:eastAsia="fr-FR"/>
        </w:rPr>
        <w:t>) {</w:t>
      </w:r>
    </w:p>
    <w:p w14:paraId="51450209" w14:textId="77777777" w:rsidR="00522DF9" w:rsidRDefault="00522DF9" w:rsidP="00522DF9">
      <w:pPr>
        <w:pStyle w:val="Code-2"/>
        <w:rPr>
          <w:rFonts w:eastAsia="Perpetua"/>
          <w:lang w:eastAsia="fr-FR"/>
        </w:rPr>
      </w:pPr>
      <w:r>
        <w:rPr>
          <w:rFonts w:eastAsia="Perpetua"/>
          <w:color w:val="000000"/>
          <w:lang w:eastAsia="fr-FR"/>
        </w:rPr>
        <w:tab/>
      </w:r>
      <w:r>
        <w:rPr>
          <w:rFonts w:eastAsia="Perpetua"/>
          <w:color w:val="000000"/>
          <w:lang w:eastAsia="fr-FR"/>
        </w:rPr>
        <w:tab/>
      </w:r>
      <w:r>
        <w:rPr>
          <w:rFonts w:eastAsia="Perpetua"/>
          <w:color w:val="3F7F5F"/>
          <w:lang w:eastAsia="fr-FR"/>
        </w:rPr>
        <w:t>//</w:t>
      </w:r>
      <w:r>
        <w:rPr>
          <w:rFonts w:eastAsia="Perpetua"/>
          <w:color w:val="3F7F5F"/>
          <w:u w:val="single"/>
          <w:lang w:eastAsia="fr-FR"/>
        </w:rPr>
        <w:t>Mot</w:t>
      </w:r>
      <w:r>
        <w:rPr>
          <w:rFonts w:eastAsia="Perpetua"/>
          <w:color w:val="3F7F5F"/>
          <w:lang w:eastAsia="fr-FR"/>
        </w:rPr>
        <w:t xml:space="preserve"> </w:t>
      </w:r>
      <w:r>
        <w:rPr>
          <w:rFonts w:eastAsia="Perpetua"/>
          <w:color w:val="3F7F5F"/>
          <w:u w:val="single"/>
          <w:lang w:eastAsia="fr-FR"/>
        </w:rPr>
        <w:t>de</w:t>
      </w:r>
      <w:r>
        <w:rPr>
          <w:rFonts w:eastAsia="Perpetua"/>
          <w:color w:val="3F7F5F"/>
          <w:lang w:eastAsia="fr-FR"/>
        </w:rPr>
        <w:t xml:space="preserve"> passe </w:t>
      </w:r>
      <w:r>
        <w:rPr>
          <w:rFonts w:eastAsia="Perpetua"/>
          <w:color w:val="3F7F5F"/>
          <w:u w:val="single"/>
          <w:lang w:eastAsia="fr-FR"/>
        </w:rPr>
        <w:t>permettant</w:t>
      </w:r>
      <w:r>
        <w:rPr>
          <w:rFonts w:eastAsia="Perpetua"/>
          <w:color w:val="3F7F5F"/>
          <w:lang w:eastAsia="fr-FR"/>
        </w:rPr>
        <w:t xml:space="preserve"> </w:t>
      </w:r>
      <w:r>
        <w:rPr>
          <w:rFonts w:eastAsia="Perpetua"/>
          <w:color w:val="3F7F5F"/>
          <w:u w:val="single"/>
          <w:lang w:eastAsia="fr-FR"/>
        </w:rPr>
        <w:t>de</w:t>
      </w:r>
      <w:r>
        <w:rPr>
          <w:rFonts w:eastAsia="Perpetua"/>
          <w:color w:val="3F7F5F"/>
          <w:lang w:eastAsia="fr-FR"/>
        </w:rPr>
        <w:t xml:space="preserve"> </w:t>
      </w:r>
      <w:r>
        <w:rPr>
          <w:rFonts w:eastAsia="Perpetua"/>
          <w:color w:val="3F7F5F"/>
          <w:u w:val="single"/>
          <w:lang w:eastAsia="fr-FR"/>
        </w:rPr>
        <w:t>chiffrer</w:t>
      </w:r>
      <w:r>
        <w:rPr>
          <w:rFonts w:eastAsia="Perpetua"/>
          <w:color w:val="3F7F5F"/>
          <w:lang w:eastAsia="fr-FR"/>
        </w:rPr>
        <w:t xml:space="preserve"> </w:t>
      </w:r>
      <w:r>
        <w:rPr>
          <w:rFonts w:eastAsia="Perpetua"/>
          <w:color w:val="3F7F5F"/>
          <w:u w:val="single"/>
          <w:lang w:eastAsia="fr-FR"/>
        </w:rPr>
        <w:t>et</w:t>
      </w:r>
      <w:r>
        <w:rPr>
          <w:rFonts w:eastAsia="Perpetua"/>
          <w:color w:val="3F7F5F"/>
          <w:lang w:eastAsia="fr-FR"/>
        </w:rPr>
        <w:t xml:space="preserve"> </w:t>
      </w:r>
      <w:r>
        <w:rPr>
          <w:rFonts w:eastAsia="Perpetua"/>
          <w:color w:val="3F7F5F"/>
          <w:u w:val="single"/>
          <w:lang w:eastAsia="fr-FR"/>
        </w:rPr>
        <w:t>déchiffrer</w:t>
      </w:r>
    </w:p>
    <w:p w14:paraId="5F6BF832" w14:textId="77777777" w:rsidR="00522DF9" w:rsidRDefault="00522DF9" w:rsidP="00522DF9">
      <w:pPr>
        <w:pStyle w:val="Code-2"/>
        <w:rPr>
          <w:rFonts w:eastAsia="Perpetua"/>
          <w:lang w:eastAsia="fr-FR"/>
        </w:rPr>
      </w:pPr>
      <w:r>
        <w:rPr>
          <w:rFonts w:eastAsia="Perpetua"/>
          <w:color w:val="000000"/>
          <w:lang w:eastAsia="fr-FR"/>
        </w:rPr>
        <w:tab/>
      </w:r>
      <w:r>
        <w:rPr>
          <w:rFonts w:eastAsia="Perpetua"/>
          <w:color w:val="000000"/>
          <w:lang w:eastAsia="fr-FR"/>
        </w:rPr>
        <w:tab/>
      </w:r>
      <w:proofErr w:type="spellStart"/>
      <w:r>
        <w:rPr>
          <w:rFonts w:eastAsia="Perpetua"/>
          <w:color w:val="0000C0"/>
          <w:lang w:eastAsia="fr-FR"/>
        </w:rPr>
        <w:t>password</w:t>
      </w:r>
      <w:proofErr w:type="spellEnd"/>
      <w:r>
        <w:rPr>
          <w:rFonts w:eastAsia="Perpetua"/>
          <w:color w:val="000000"/>
          <w:lang w:eastAsia="fr-FR"/>
        </w:rPr>
        <w:t xml:space="preserve"> = </w:t>
      </w:r>
      <w:r>
        <w:rPr>
          <w:rFonts w:eastAsia="Perpetua"/>
          <w:color w:val="2A00FF"/>
          <w:lang w:eastAsia="fr-FR"/>
        </w:rPr>
        <w:t>"4C45Lrh26YWbKz73FwtXYkc6"</w:t>
      </w:r>
      <w:r>
        <w:rPr>
          <w:rFonts w:eastAsia="Perpetua"/>
          <w:color w:val="000000"/>
          <w:lang w:eastAsia="fr-FR"/>
        </w:rPr>
        <w:t>.toCharArray();</w:t>
      </w:r>
    </w:p>
    <w:p w14:paraId="4C1D89B4" w14:textId="77777777" w:rsidR="00522DF9" w:rsidRDefault="00522DF9" w:rsidP="00522DF9">
      <w:pPr>
        <w:pStyle w:val="Code-2"/>
        <w:rPr>
          <w:rFonts w:eastAsia="Perpetua"/>
          <w:color w:val="000000"/>
          <w:lang w:eastAsia="fr-FR"/>
        </w:rPr>
      </w:pPr>
      <w:r>
        <w:rPr>
          <w:rFonts w:eastAsia="Perpetua"/>
          <w:color w:val="000000"/>
          <w:lang w:eastAsia="fr-FR"/>
        </w:rPr>
        <w:tab/>
        <w:t>}</w:t>
      </w:r>
    </w:p>
    <w:p w14:paraId="24389BAE" w14:textId="77777777" w:rsidR="00522DF9" w:rsidRDefault="00522DF9" w:rsidP="00522DF9">
      <w:pPr>
        <w:rPr>
          <w:rFonts w:ascii="Courier New" w:eastAsia="Perpetua" w:hAnsi="Courier New" w:cs="Courier New"/>
          <w:color w:val="000000"/>
          <w:szCs w:val="20"/>
          <w:lang w:eastAsia="fr-FR"/>
        </w:rPr>
      </w:pPr>
    </w:p>
    <w:p w14:paraId="743486C0" w14:textId="6C4ECD5D" w:rsidR="00A70ADC" w:rsidRDefault="00522DF9" w:rsidP="00421796">
      <w:r>
        <w:t xml:space="preserve">Le déchiffrement est utilisé dans l’application afin de déchiffrer les données de connexion à la base de données : </w:t>
      </w:r>
    </w:p>
    <w:p w14:paraId="1BF2D793" w14:textId="77777777" w:rsidR="00421796" w:rsidRPr="00421796" w:rsidRDefault="00421796" w:rsidP="00421796"/>
    <w:p w14:paraId="1E227707" w14:textId="77777777" w:rsidR="00A70ADC" w:rsidRPr="00A70ADC" w:rsidRDefault="00A70ADC" w:rsidP="00A70ADC">
      <w:pPr>
        <w:pStyle w:val="Code-2"/>
        <w:rPr>
          <w:rFonts w:eastAsia="Perpetua"/>
          <w:lang w:val="en-US" w:eastAsia="fr-FR"/>
        </w:rPr>
      </w:pPr>
      <w:r w:rsidRPr="00A70ADC">
        <w:rPr>
          <w:rFonts w:eastAsia="Perpetua"/>
          <w:lang w:val="en-US" w:eastAsia="fr-FR"/>
        </w:rPr>
        <w:tab/>
      </w:r>
      <w:r w:rsidRPr="00A70ADC">
        <w:rPr>
          <w:rFonts w:eastAsia="Perpetua"/>
          <w:lang w:val="en-US" w:eastAsia="fr-FR"/>
        </w:rPr>
        <w:tab/>
        <w:t>// Charge le driver</w:t>
      </w:r>
    </w:p>
    <w:p w14:paraId="2B3D0403" w14:textId="77777777" w:rsidR="00A70ADC" w:rsidRPr="00A70ADC" w:rsidRDefault="00A70ADC" w:rsidP="00A70ADC">
      <w:pPr>
        <w:pStyle w:val="Code-2"/>
        <w:rPr>
          <w:rFonts w:eastAsia="Perpetua"/>
          <w:lang w:val="en-US" w:eastAsia="fr-FR"/>
        </w:rPr>
      </w:pPr>
      <w:r w:rsidRPr="00A70ADC">
        <w:rPr>
          <w:rFonts w:eastAsia="Perpetua"/>
          <w:lang w:val="en-US" w:eastAsia="fr-FR"/>
        </w:rPr>
        <w:tab/>
      </w:r>
      <w:r w:rsidRPr="00A70ADC">
        <w:rPr>
          <w:rFonts w:eastAsia="Perpetua"/>
          <w:lang w:val="en-US" w:eastAsia="fr-FR"/>
        </w:rPr>
        <w:tab/>
        <w:t>try {</w:t>
      </w:r>
    </w:p>
    <w:p w14:paraId="5ECFB0F8" w14:textId="77777777" w:rsidR="00A70ADC" w:rsidRPr="00A70ADC" w:rsidRDefault="00A70ADC" w:rsidP="00A70ADC">
      <w:pPr>
        <w:pStyle w:val="Code-2"/>
        <w:rPr>
          <w:rFonts w:eastAsia="Perpetua"/>
          <w:lang w:val="en-US" w:eastAsia="fr-FR"/>
        </w:rPr>
      </w:pPr>
      <w:r w:rsidRPr="00A70ADC">
        <w:rPr>
          <w:rFonts w:eastAsia="Perpetua"/>
          <w:lang w:val="en-US" w:eastAsia="fr-FR"/>
        </w:rPr>
        <w:tab/>
      </w:r>
      <w:r w:rsidRPr="00A70ADC">
        <w:rPr>
          <w:rFonts w:eastAsia="Perpetua"/>
          <w:lang w:val="en-US" w:eastAsia="fr-FR"/>
        </w:rPr>
        <w:tab/>
      </w:r>
      <w:r w:rsidRPr="00A70ADC">
        <w:rPr>
          <w:rFonts w:eastAsia="Perpetua"/>
          <w:lang w:val="en-US" w:eastAsia="fr-FR"/>
        </w:rPr>
        <w:tab/>
        <w:t>Class.forName(monController.getTheDecrypter(</w:t>
      </w:r>
      <w:proofErr w:type="gramStart"/>
      <w:r w:rsidRPr="00A70ADC">
        <w:rPr>
          <w:rFonts w:eastAsia="Perpetua"/>
          <w:lang w:val="en-US" w:eastAsia="fr-FR"/>
        </w:rPr>
        <w:t>).decrypt</w:t>
      </w:r>
      <w:proofErr w:type="gramEnd"/>
      <w:r w:rsidRPr="00A70ADC">
        <w:rPr>
          <w:rFonts w:eastAsia="Perpetua"/>
          <w:lang w:val="en-US" w:eastAsia="fr-FR"/>
        </w:rPr>
        <w:t>(properties.getProperty("jdbc.driver.class")));</w:t>
      </w:r>
    </w:p>
    <w:p w14:paraId="60C4F7AD" w14:textId="77777777" w:rsidR="00A70ADC" w:rsidRPr="00A70ADC" w:rsidRDefault="00A70ADC" w:rsidP="00A70ADC">
      <w:pPr>
        <w:pStyle w:val="Code-2"/>
        <w:rPr>
          <w:rFonts w:eastAsia="Perpetua"/>
          <w:lang w:val="en-US" w:eastAsia="fr-FR"/>
        </w:rPr>
      </w:pPr>
      <w:r w:rsidRPr="00A70ADC">
        <w:rPr>
          <w:rFonts w:eastAsia="Perpetua"/>
          <w:lang w:val="en-US" w:eastAsia="fr-FR"/>
        </w:rPr>
        <w:tab/>
      </w:r>
      <w:r w:rsidRPr="00A70ADC">
        <w:rPr>
          <w:rFonts w:eastAsia="Perpetua"/>
          <w:lang w:val="en-US" w:eastAsia="fr-FR"/>
        </w:rPr>
        <w:tab/>
        <w:t>} catch (</w:t>
      </w:r>
      <w:proofErr w:type="spellStart"/>
      <w:r w:rsidRPr="00A70ADC">
        <w:rPr>
          <w:rFonts w:eastAsia="Perpetua"/>
          <w:lang w:val="en-US" w:eastAsia="fr-FR"/>
        </w:rPr>
        <w:t>ClassNotFoundException</w:t>
      </w:r>
      <w:proofErr w:type="spellEnd"/>
      <w:r w:rsidRPr="00A70ADC">
        <w:rPr>
          <w:rFonts w:eastAsia="Perpetua"/>
          <w:lang w:val="en-US" w:eastAsia="fr-FR"/>
        </w:rPr>
        <w:t xml:space="preserve"> e) {</w:t>
      </w:r>
    </w:p>
    <w:p w14:paraId="7F5EA307" w14:textId="77777777" w:rsidR="00A70ADC" w:rsidRPr="00A70ADC" w:rsidRDefault="00A70ADC" w:rsidP="00A70ADC">
      <w:pPr>
        <w:pStyle w:val="Code-2"/>
        <w:rPr>
          <w:rFonts w:eastAsia="Perpetua"/>
          <w:lang w:val="en-US" w:eastAsia="fr-FR"/>
        </w:rPr>
      </w:pPr>
      <w:r w:rsidRPr="00A70ADC">
        <w:rPr>
          <w:rFonts w:eastAsia="Perpetua"/>
          <w:lang w:val="en-US" w:eastAsia="fr-FR"/>
        </w:rPr>
        <w:tab/>
      </w:r>
      <w:r w:rsidRPr="00A70ADC">
        <w:rPr>
          <w:rFonts w:eastAsia="Perpetua"/>
          <w:lang w:val="en-US" w:eastAsia="fr-FR"/>
        </w:rPr>
        <w:tab/>
      </w:r>
      <w:r w:rsidRPr="00A70ADC">
        <w:rPr>
          <w:rFonts w:eastAsia="Perpetua"/>
          <w:lang w:val="en-US" w:eastAsia="fr-FR"/>
        </w:rPr>
        <w:tab/>
      </w:r>
      <w:proofErr w:type="spellStart"/>
      <w:proofErr w:type="gramStart"/>
      <w:r w:rsidRPr="00A70ADC">
        <w:rPr>
          <w:rFonts w:eastAsia="Perpetua"/>
          <w:lang w:val="en-US" w:eastAsia="fr-FR"/>
        </w:rPr>
        <w:t>e.printStackTrace</w:t>
      </w:r>
      <w:proofErr w:type="spellEnd"/>
      <w:proofErr w:type="gramEnd"/>
      <w:r w:rsidRPr="00A70ADC">
        <w:rPr>
          <w:rFonts w:eastAsia="Perpetua"/>
          <w:lang w:val="en-US" w:eastAsia="fr-FR"/>
        </w:rPr>
        <w:t>();</w:t>
      </w:r>
    </w:p>
    <w:p w14:paraId="6CA1350F" w14:textId="77777777" w:rsidR="00A70ADC" w:rsidRPr="00A70ADC" w:rsidRDefault="00A70ADC" w:rsidP="00A70ADC">
      <w:pPr>
        <w:pStyle w:val="Code-2"/>
        <w:rPr>
          <w:rFonts w:eastAsia="Perpetua"/>
          <w:lang w:eastAsia="fr-FR"/>
        </w:rPr>
      </w:pPr>
      <w:r w:rsidRPr="00A70ADC">
        <w:rPr>
          <w:rFonts w:eastAsia="Perpetua"/>
          <w:lang w:val="en-US" w:eastAsia="fr-FR"/>
        </w:rPr>
        <w:tab/>
      </w:r>
      <w:r w:rsidRPr="00A70ADC">
        <w:rPr>
          <w:rFonts w:eastAsia="Perpetua"/>
          <w:lang w:val="en-US" w:eastAsia="fr-FR"/>
        </w:rPr>
        <w:tab/>
      </w:r>
      <w:r w:rsidRPr="00A70ADC">
        <w:rPr>
          <w:rFonts w:eastAsia="Perpetua"/>
          <w:lang w:eastAsia="fr-FR"/>
        </w:rPr>
        <w:t>}</w:t>
      </w:r>
    </w:p>
    <w:p w14:paraId="7F7D617A" w14:textId="77777777" w:rsidR="00A70ADC" w:rsidRPr="00A70ADC" w:rsidRDefault="00A70ADC" w:rsidP="00A70ADC">
      <w:pPr>
        <w:pStyle w:val="Code-2"/>
        <w:rPr>
          <w:rFonts w:eastAsia="Perpetua"/>
          <w:lang w:eastAsia="fr-FR"/>
        </w:rPr>
      </w:pPr>
    </w:p>
    <w:p w14:paraId="08118E38" w14:textId="77777777" w:rsidR="00A70ADC" w:rsidRPr="00A70ADC" w:rsidRDefault="00A70ADC" w:rsidP="00A70ADC">
      <w:pPr>
        <w:pStyle w:val="Code-2"/>
        <w:rPr>
          <w:rFonts w:eastAsia="Perpetua"/>
          <w:lang w:eastAsia="fr-FR"/>
        </w:rPr>
      </w:pPr>
      <w:r w:rsidRPr="00A70ADC">
        <w:rPr>
          <w:rFonts w:eastAsia="Perpetua"/>
          <w:lang w:eastAsia="fr-FR"/>
        </w:rPr>
        <w:tab/>
      </w:r>
      <w:r w:rsidRPr="00A70ADC">
        <w:rPr>
          <w:rFonts w:eastAsia="Perpetua"/>
          <w:lang w:eastAsia="fr-FR"/>
        </w:rPr>
        <w:tab/>
        <w:t>// Initialise les paramètres de connexions</w:t>
      </w:r>
    </w:p>
    <w:p w14:paraId="2489A86D" w14:textId="77777777" w:rsidR="00A70ADC" w:rsidRPr="00A70ADC" w:rsidRDefault="00A70ADC" w:rsidP="00A70ADC">
      <w:pPr>
        <w:pStyle w:val="Code-2"/>
        <w:rPr>
          <w:rFonts w:eastAsia="Perpetua"/>
          <w:lang w:eastAsia="fr-FR"/>
        </w:rPr>
      </w:pPr>
      <w:r w:rsidRPr="00A70ADC">
        <w:rPr>
          <w:rFonts w:eastAsia="Perpetua"/>
          <w:lang w:eastAsia="fr-FR"/>
        </w:rPr>
        <w:tab/>
      </w:r>
      <w:r w:rsidRPr="00A70ADC">
        <w:rPr>
          <w:rFonts w:eastAsia="Perpetua"/>
          <w:lang w:eastAsia="fr-FR"/>
        </w:rPr>
        <w:tab/>
      </w:r>
      <w:proofErr w:type="spellStart"/>
      <w:r w:rsidRPr="00A70ADC">
        <w:rPr>
          <w:rFonts w:eastAsia="Perpetua"/>
          <w:lang w:eastAsia="fr-FR"/>
        </w:rPr>
        <w:t>urlCnx</w:t>
      </w:r>
      <w:proofErr w:type="spellEnd"/>
      <w:r w:rsidRPr="00A70ADC">
        <w:rPr>
          <w:rFonts w:eastAsia="Perpetua"/>
          <w:lang w:eastAsia="fr-FR"/>
        </w:rPr>
        <w:t xml:space="preserve"> = monController.getTheDecrypter().decrypt(properties.getProperty("jdbc.url"));</w:t>
      </w:r>
    </w:p>
    <w:p w14:paraId="500F2C46" w14:textId="77777777" w:rsidR="00A70ADC" w:rsidRPr="00A70ADC" w:rsidRDefault="00A70ADC" w:rsidP="00A70ADC">
      <w:pPr>
        <w:pStyle w:val="Code-2"/>
        <w:rPr>
          <w:rFonts w:eastAsia="Perpetua"/>
          <w:lang w:val="en-US" w:eastAsia="fr-FR"/>
        </w:rPr>
      </w:pPr>
      <w:r w:rsidRPr="00A70ADC">
        <w:rPr>
          <w:rFonts w:eastAsia="Perpetua"/>
          <w:lang w:eastAsia="fr-FR"/>
        </w:rPr>
        <w:tab/>
      </w:r>
      <w:r w:rsidRPr="00A70ADC">
        <w:rPr>
          <w:rFonts w:eastAsia="Perpetua"/>
          <w:lang w:eastAsia="fr-FR"/>
        </w:rPr>
        <w:tab/>
      </w:r>
      <w:proofErr w:type="spellStart"/>
      <w:r w:rsidRPr="00A70ADC">
        <w:rPr>
          <w:rFonts w:eastAsia="Perpetua"/>
          <w:lang w:val="en-US" w:eastAsia="fr-FR"/>
        </w:rPr>
        <w:t>loginCnx</w:t>
      </w:r>
      <w:proofErr w:type="spellEnd"/>
      <w:r w:rsidRPr="00A70ADC">
        <w:rPr>
          <w:rFonts w:eastAsia="Perpetua"/>
          <w:lang w:val="en-US" w:eastAsia="fr-FR"/>
        </w:rPr>
        <w:t xml:space="preserve"> = monController.getTheDecrypter(</w:t>
      </w:r>
      <w:proofErr w:type="gramStart"/>
      <w:r w:rsidRPr="00A70ADC">
        <w:rPr>
          <w:rFonts w:eastAsia="Perpetua"/>
          <w:lang w:val="en-US" w:eastAsia="fr-FR"/>
        </w:rPr>
        <w:t>).decrypt</w:t>
      </w:r>
      <w:proofErr w:type="gramEnd"/>
      <w:r w:rsidRPr="00A70ADC">
        <w:rPr>
          <w:rFonts w:eastAsia="Perpetua"/>
          <w:lang w:val="en-US" w:eastAsia="fr-FR"/>
        </w:rPr>
        <w:t>(properties.getProperty("jdbc.login"));</w:t>
      </w:r>
    </w:p>
    <w:p w14:paraId="4AFEC898" w14:textId="53A14131" w:rsidR="00522DF9" w:rsidRPr="00421796" w:rsidRDefault="00A70ADC" w:rsidP="00421796">
      <w:pPr>
        <w:pStyle w:val="Code-2"/>
        <w:rPr>
          <w:rFonts w:eastAsia="Perpetua"/>
          <w:lang w:val="en-US" w:eastAsia="fr-FR"/>
        </w:rPr>
      </w:pPr>
      <w:r w:rsidRPr="00A70ADC">
        <w:rPr>
          <w:rFonts w:eastAsia="Perpetua"/>
          <w:lang w:val="en-US" w:eastAsia="fr-FR"/>
        </w:rPr>
        <w:tab/>
      </w:r>
      <w:r w:rsidRPr="00A70ADC">
        <w:rPr>
          <w:rFonts w:eastAsia="Perpetua"/>
          <w:lang w:val="en-US" w:eastAsia="fr-FR"/>
        </w:rPr>
        <w:tab/>
      </w:r>
      <w:proofErr w:type="spellStart"/>
      <w:r w:rsidRPr="00A70ADC">
        <w:rPr>
          <w:rFonts w:eastAsia="Perpetua"/>
          <w:lang w:val="en-US" w:eastAsia="fr-FR"/>
        </w:rPr>
        <w:t>passwordCnx</w:t>
      </w:r>
      <w:proofErr w:type="spellEnd"/>
      <w:r w:rsidRPr="00A70ADC">
        <w:rPr>
          <w:rFonts w:eastAsia="Perpetua"/>
          <w:lang w:val="en-US" w:eastAsia="fr-FR"/>
        </w:rPr>
        <w:t xml:space="preserve"> = monController.getTheDecrypter(</w:t>
      </w:r>
      <w:proofErr w:type="gramStart"/>
      <w:r w:rsidRPr="00A70ADC">
        <w:rPr>
          <w:rFonts w:eastAsia="Perpetua"/>
          <w:lang w:val="en-US" w:eastAsia="fr-FR"/>
        </w:rPr>
        <w:t>).decrypt</w:t>
      </w:r>
      <w:proofErr w:type="gramEnd"/>
      <w:r w:rsidRPr="00A70ADC">
        <w:rPr>
          <w:rFonts w:eastAsia="Perpetua"/>
          <w:lang w:val="en-US" w:eastAsia="fr-FR"/>
        </w:rPr>
        <w:t>(properties.getProperty("jdbc.password"));</w:t>
      </w:r>
    </w:p>
    <w:p w14:paraId="6451038E" w14:textId="6F5515D3" w:rsidR="004C26F4" w:rsidRDefault="004C26F4" w:rsidP="00B0550D">
      <w:pPr>
        <w:pStyle w:val="Titre1"/>
      </w:pPr>
      <w:bookmarkStart w:id="47" w:name="_Toc133046404"/>
      <w:r>
        <w:t>Jeu multijoueur : serveur websocket</w:t>
      </w:r>
      <w:bookmarkEnd w:id="47"/>
    </w:p>
    <w:p w14:paraId="59BC351D" w14:textId="2AA939F1" w:rsidR="00912234" w:rsidRDefault="00912234" w:rsidP="00912234">
      <w:r>
        <w:t xml:space="preserve">Un serveur </w:t>
      </w:r>
      <w:proofErr w:type="spellStart"/>
      <w:r>
        <w:t>WebSocket</w:t>
      </w:r>
      <w:proofErr w:type="spellEnd"/>
      <w:r>
        <w:t xml:space="preserve"> est un serveur informatique capable de communiquer avec les clients via une connexion </w:t>
      </w:r>
      <w:proofErr w:type="spellStart"/>
      <w:r>
        <w:t>WebSocket</w:t>
      </w:r>
      <w:proofErr w:type="spellEnd"/>
      <w:r>
        <w:t>, qui est une technologie de communication en temps réel bidirectionnelle entre un client et un serveur.</w:t>
      </w:r>
    </w:p>
    <w:p w14:paraId="244E7C84" w14:textId="77777777" w:rsidR="00912234" w:rsidRDefault="00912234" w:rsidP="00912234"/>
    <w:p w14:paraId="720BABC4" w14:textId="77777777" w:rsidR="00912234" w:rsidRDefault="00912234" w:rsidP="00912234">
      <w:r>
        <w:t xml:space="preserve">Contrairement aux protocoles HTTP traditionnels qui sont basés sur une communication client-serveur par requêtes et réponses, les connexions </w:t>
      </w:r>
      <w:proofErr w:type="spellStart"/>
      <w:r>
        <w:t>WebSocket</w:t>
      </w:r>
      <w:proofErr w:type="spellEnd"/>
      <w:r>
        <w:t xml:space="preserve"> sont établies une seule fois et maintenues ouvertes pour permettre une communication en temps réel entre le client et le serveur. Cela permet aux serveurs </w:t>
      </w:r>
      <w:proofErr w:type="spellStart"/>
      <w:r>
        <w:t>WebSocket</w:t>
      </w:r>
      <w:proofErr w:type="spellEnd"/>
      <w:r>
        <w:t xml:space="preserve"> de transmettre rapidement des données à un grand nombre de clients en temps réel, tels que des messages de chat, des mises à jour en temps réel de jeux, des informations de trading en temps réel, etc.</w:t>
      </w:r>
    </w:p>
    <w:p w14:paraId="44C979E9" w14:textId="77777777" w:rsidR="00912234" w:rsidRDefault="00912234" w:rsidP="00912234"/>
    <w:p w14:paraId="7F764239" w14:textId="66989E4F" w:rsidR="004C26F4" w:rsidRDefault="00912234" w:rsidP="00912234">
      <w:r>
        <w:t xml:space="preserve">Les serveurs </w:t>
      </w:r>
      <w:proofErr w:type="spellStart"/>
      <w:r>
        <w:t>WebSocket</w:t>
      </w:r>
      <w:proofErr w:type="spellEnd"/>
      <w:r>
        <w:t xml:space="preserve"> sont souvent utilisés pour les applications web qui développent une communication en temps réel avec les clients, comme les jeux en ligne, les réseaux sociaux, </w:t>
      </w:r>
      <w:r>
        <w:lastRenderedPageBreak/>
        <w:t>les applications de trading, les applications de suivi en temps réel, les applications de chat et de messagerie, etc...</w:t>
      </w:r>
    </w:p>
    <w:p w14:paraId="07FE236E" w14:textId="3BA1E790" w:rsidR="002D23DF" w:rsidRDefault="002D23DF" w:rsidP="00912234"/>
    <w:p w14:paraId="4D3D466B" w14:textId="2CC65F27" w:rsidR="002D23DF" w:rsidRDefault="002D23DF" w:rsidP="002D23DF">
      <w:pPr>
        <w:pStyle w:val="Titre2"/>
      </w:pPr>
      <w:bookmarkStart w:id="48" w:name="_Toc133046405"/>
      <w:proofErr w:type="spellStart"/>
      <w:r>
        <w:t>KryoNet</w:t>
      </w:r>
      <w:bookmarkEnd w:id="48"/>
      <w:proofErr w:type="spellEnd"/>
    </w:p>
    <w:p w14:paraId="2FAD34AB" w14:textId="07D10FB6" w:rsidR="002D23DF" w:rsidRDefault="002D23DF" w:rsidP="002D23DF">
      <w:proofErr w:type="spellStart"/>
      <w:r>
        <w:t>KryoNet</w:t>
      </w:r>
      <w:proofErr w:type="spellEnd"/>
      <w:r>
        <w:t xml:space="preserve"> est une bibliothèque Java open source pour la communication basée sur TCP et UDP, et qui prend également en charge la communication </w:t>
      </w:r>
      <w:proofErr w:type="spellStart"/>
      <w:r>
        <w:t>WebSocket</w:t>
      </w:r>
      <w:proofErr w:type="spellEnd"/>
      <w:r>
        <w:t xml:space="preserve">. </w:t>
      </w:r>
      <w:proofErr w:type="spellStart"/>
      <w:r>
        <w:t>KryoNet</w:t>
      </w:r>
      <w:proofErr w:type="spellEnd"/>
      <w:r>
        <w:t xml:space="preserve"> utilise la sérialisation </w:t>
      </w:r>
      <w:proofErr w:type="spellStart"/>
      <w:r>
        <w:t>Kryo</w:t>
      </w:r>
      <w:proofErr w:type="spellEnd"/>
      <w:r>
        <w:t xml:space="preserve"> pour transférer les objets Java via le réseau, ce qui permet une communication efficace entre les clients et le serveur.</w:t>
      </w:r>
    </w:p>
    <w:p w14:paraId="22CA5B44" w14:textId="77777777" w:rsidR="002D23DF" w:rsidRDefault="002D23DF" w:rsidP="002D23DF"/>
    <w:p w14:paraId="513D263F" w14:textId="213A026A" w:rsidR="002D23DF" w:rsidRDefault="002D23DF" w:rsidP="002D23DF">
      <w:proofErr w:type="spellStart"/>
      <w:r>
        <w:t>KryoNet</w:t>
      </w:r>
      <w:proofErr w:type="spellEnd"/>
      <w:r>
        <w:t xml:space="preserve"> facilite la création de serveurs et de clients pour les jeux en réseau, les applications de messagerie, les applications de suivi en temps réel, et d'autres applications qui accèdent à une communication réseau en temps réel.</w:t>
      </w:r>
    </w:p>
    <w:p w14:paraId="497B5035" w14:textId="6D899D88" w:rsidR="00A945E8" w:rsidRDefault="00A945E8" w:rsidP="002D23DF"/>
    <w:p w14:paraId="536D672A" w14:textId="697E58AE" w:rsidR="00A945E8" w:rsidRDefault="00A945E8" w:rsidP="002D23DF">
      <w:r>
        <w:t>Le code ci-dessous montre comment établir une connexion côté client :</w:t>
      </w:r>
    </w:p>
    <w:p w14:paraId="2F1CF28A" w14:textId="77777777" w:rsidR="00A945E8" w:rsidRDefault="00A945E8" w:rsidP="002D23DF"/>
    <w:p w14:paraId="2BF161B5" w14:textId="77777777" w:rsidR="00A945E8" w:rsidRDefault="00A945E8" w:rsidP="00A945E8">
      <w:pPr>
        <w:pStyle w:val="Code-2"/>
      </w:pPr>
      <w:r>
        <w:t xml:space="preserve">public class </w:t>
      </w:r>
      <w:proofErr w:type="spellStart"/>
      <w:r>
        <w:t>WebSocketClientExample</w:t>
      </w:r>
      <w:proofErr w:type="spellEnd"/>
      <w:r>
        <w:t xml:space="preserve"> {</w:t>
      </w:r>
    </w:p>
    <w:p w14:paraId="663E24E8" w14:textId="77777777" w:rsidR="00A945E8" w:rsidRDefault="00A945E8" w:rsidP="00A945E8">
      <w:pPr>
        <w:pStyle w:val="Code-2"/>
      </w:pPr>
    </w:p>
    <w:p w14:paraId="791AD569" w14:textId="77777777" w:rsidR="00A945E8" w:rsidRDefault="00A945E8" w:rsidP="00A945E8">
      <w:pPr>
        <w:pStyle w:val="Code-2"/>
      </w:pPr>
      <w:r>
        <w:t xml:space="preserve">    public static </w:t>
      </w:r>
      <w:proofErr w:type="spellStart"/>
      <w:r>
        <w:t>void</w:t>
      </w:r>
      <w:proofErr w:type="spellEnd"/>
      <w:r>
        <w:t xml:space="preserve"> main(String[] args) </w:t>
      </w:r>
      <w:proofErr w:type="spellStart"/>
      <w:r>
        <w:t>throws</w:t>
      </w:r>
      <w:proofErr w:type="spellEnd"/>
      <w:r>
        <w:t xml:space="preserve"> </w:t>
      </w:r>
      <w:proofErr w:type="spellStart"/>
      <w:r>
        <w:t>IOException</w:t>
      </w:r>
      <w:proofErr w:type="spellEnd"/>
      <w:r>
        <w:t xml:space="preserve"> {</w:t>
      </w:r>
    </w:p>
    <w:p w14:paraId="157A0406" w14:textId="77777777" w:rsidR="00A945E8" w:rsidRDefault="00A945E8" w:rsidP="00A945E8">
      <w:pPr>
        <w:pStyle w:val="Code-2"/>
      </w:pPr>
    </w:p>
    <w:p w14:paraId="04F91CCB" w14:textId="77777777" w:rsidR="00A945E8" w:rsidRDefault="00A945E8" w:rsidP="00A945E8">
      <w:pPr>
        <w:pStyle w:val="Code-2"/>
      </w:pPr>
      <w:r>
        <w:t xml:space="preserve">        // Crée un nouveau client </w:t>
      </w:r>
      <w:proofErr w:type="spellStart"/>
      <w:r>
        <w:t>KryoNet</w:t>
      </w:r>
      <w:proofErr w:type="spellEnd"/>
    </w:p>
    <w:p w14:paraId="63D25D94" w14:textId="77777777" w:rsidR="00A945E8" w:rsidRDefault="00A945E8" w:rsidP="00A945E8">
      <w:pPr>
        <w:pStyle w:val="Code-2"/>
      </w:pPr>
      <w:r>
        <w:t xml:space="preserve">        Client </w:t>
      </w:r>
      <w:proofErr w:type="spellStart"/>
      <w:r>
        <w:t>client</w:t>
      </w:r>
      <w:proofErr w:type="spellEnd"/>
      <w:r>
        <w:t xml:space="preserve"> = new Client();</w:t>
      </w:r>
    </w:p>
    <w:p w14:paraId="185CDBB2" w14:textId="77777777" w:rsidR="00A945E8" w:rsidRDefault="00A945E8" w:rsidP="00A945E8">
      <w:pPr>
        <w:pStyle w:val="Code-2"/>
      </w:pPr>
    </w:p>
    <w:p w14:paraId="3D6508D7" w14:textId="77777777" w:rsidR="00A945E8" w:rsidRDefault="00A945E8" w:rsidP="00A945E8">
      <w:pPr>
        <w:pStyle w:val="Code-2"/>
      </w:pPr>
      <w:r>
        <w:t xml:space="preserve">        // Enregistre les classes que le client doit sérialiser / désérialiser</w:t>
      </w:r>
    </w:p>
    <w:p w14:paraId="6810FD64" w14:textId="77777777" w:rsidR="00A945E8" w:rsidRDefault="00A945E8" w:rsidP="00A945E8">
      <w:pPr>
        <w:pStyle w:val="Code-2"/>
      </w:pPr>
      <w:r>
        <w:t xml:space="preserve">        </w:t>
      </w:r>
      <w:proofErr w:type="spellStart"/>
      <w:r>
        <w:t>client.getKryo</w:t>
      </w:r>
      <w:proofErr w:type="spellEnd"/>
      <w:r>
        <w:t>().</w:t>
      </w:r>
      <w:proofErr w:type="spellStart"/>
      <w:r>
        <w:t>register</w:t>
      </w:r>
      <w:proofErr w:type="spellEnd"/>
      <w:r>
        <w:t>(</w:t>
      </w:r>
      <w:proofErr w:type="spellStart"/>
      <w:r>
        <w:t>MyObject.class</w:t>
      </w:r>
      <w:proofErr w:type="spellEnd"/>
      <w:r>
        <w:t>);</w:t>
      </w:r>
    </w:p>
    <w:p w14:paraId="6ED5C4A2" w14:textId="77777777" w:rsidR="00A945E8" w:rsidRDefault="00A945E8" w:rsidP="00A945E8">
      <w:pPr>
        <w:pStyle w:val="Code-2"/>
      </w:pPr>
    </w:p>
    <w:p w14:paraId="19E57CDB" w14:textId="77777777" w:rsidR="00A945E8" w:rsidRDefault="00A945E8" w:rsidP="00A945E8">
      <w:pPr>
        <w:pStyle w:val="Code-2"/>
      </w:pPr>
      <w:r>
        <w:t xml:space="preserve">        // Connecte le client à l'adresse IP et au port du serveur </w:t>
      </w:r>
      <w:proofErr w:type="spellStart"/>
      <w:r>
        <w:t>WebSocket</w:t>
      </w:r>
      <w:proofErr w:type="spellEnd"/>
    </w:p>
    <w:p w14:paraId="13F396BB" w14:textId="77777777" w:rsidR="00A945E8" w:rsidRDefault="00A945E8" w:rsidP="00A945E8">
      <w:pPr>
        <w:pStyle w:val="Code-2"/>
      </w:pPr>
      <w:r>
        <w:t xml:space="preserve">        </w:t>
      </w:r>
      <w:proofErr w:type="spellStart"/>
      <w:r>
        <w:t>client.start</w:t>
      </w:r>
      <w:proofErr w:type="spellEnd"/>
      <w:r>
        <w:t>();</w:t>
      </w:r>
    </w:p>
    <w:p w14:paraId="02EA4E1E" w14:textId="77777777" w:rsidR="00A945E8" w:rsidRDefault="00A945E8" w:rsidP="00A945E8">
      <w:pPr>
        <w:pStyle w:val="Code-2"/>
      </w:pPr>
      <w:r>
        <w:t xml:space="preserve">        </w:t>
      </w:r>
      <w:proofErr w:type="spellStart"/>
      <w:r>
        <w:t>client.connect</w:t>
      </w:r>
      <w:proofErr w:type="spellEnd"/>
      <w:r>
        <w:t xml:space="preserve">(5000, </w:t>
      </w:r>
      <w:proofErr w:type="spellStart"/>
      <w:r>
        <w:t>InetAddress.getByName</w:t>
      </w:r>
      <w:proofErr w:type="spellEnd"/>
      <w:r>
        <w:t>("localhost"), 8080);</w:t>
      </w:r>
    </w:p>
    <w:p w14:paraId="71C381A1" w14:textId="77777777" w:rsidR="00A945E8" w:rsidRDefault="00A945E8" w:rsidP="00A945E8">
      <w:pPr>
        <w:pStyle w:val="Code-2"/>
      </w:pPr>
    </w:p>
    <w:p w14:paraId="7450E830" w14:textId="77777777" w:rsidR="00A945E8" w:rsidRDefault="00A945E8" w:rsidP="00A945E8">
      <w:pPr>
        <w:pStyle w:val="Code-2"/>
      </w:pPr>
      <w:r>
        <w:t xml:space="preserve">        // Ajoute un écouteur de connexion pour gérer les événements de connexion, déconnexion et les données reçues</w:t>
      </w:r>
    </w:p>
    <w:p w14:paraId="5EE85D2A" w14:textId="77777777" w:rsidR="00A945E8" w:rsidRDefault="00A945E8" w:rsidP="00A945E8">
      <w:pPr>
        <w:pStyle w:val="Code-2"/>
      </w:pPr>
      <w:r>
        <w:t xml:space="preserve">        </w:t>
      </w:r>
      <w:proofErr w:type="spellStart"/>
      <w:r>
        <w:t>client.addListener</w:t>
      </w:r>
      <w:proofErr w:type="spellEnd"/>
      <w:r>
        <w:t xml:space="preserve">(new </w:t>
      </w:r>
      <w:proofErr w:type="spellStart"/>
      <w:r>
        <w:t>Listener</w:t>
      </w:r>
      <w:proofErr w:type="spellEnd"/>
      <w:r>
        <w:t>() {</w:t>
      </w:r>
    </w:p>
    <w:p w14:paraId="134B0B79" w14:textId="77777777" w:rsidR="00A945E8" w:rsidRDefault="00A945E8" w:rsidP="00A945E8">
      <w:pPr>
        <w:pStyle w:val="Code-2"/>
      </w:pPr>
      <w:r>
        <w:t xml:space="preserve">            public </w:t>
      </w:r>
      <w:proofErr w:type="spellStart"/>
      <w:r>
        <w:t>void</w:t>
      </w:r>
      <w:proofErr w:type="spellEnd"/>
      <w:r>
        <w:t xml:space="preserve"> </w:t>
      </w:r>
      <w:proofErr w:type="spellStart"/>
      <w:r>
        <w:t>connected</w:t>
      </w:r>
      <w:proofErr w:type="spellEnd"/>
      <w:r>
        <w:t xml:space="preserve">(Connection </w:t>
      </w:r>
      <w:proofErr w:type="spellStart"/>
      <w:r>
        <w:t>connection</w:t>
      </w:r>
      <w:proofErr w:type="spellEnd"/>
      <w:r>
        <w:t>) {</w:t>
      </w:r>
    </w:p>
    <w:p w14:paraId="4103D40F" w14:textId="77777777" w:rsidR="00A945E8" w:rsidRDefault="00A945E8" w:rsidP="00A945E8">
      <w:pPr>
        <w:pStyle w:val="Code-2"/>
      </w:pPr>
      <w:r>
        <w:t xml:space="preserve">                </w:t>
      </w:r>
      <w:proofErr w:type="spellStart"/>
      <w:r>
        <w:t>System.out.println</w:t>
      </w:r>
      <w:proofErr w:type="spellEnd"/>
      <w:r>
        <w:t>("Connexion établie");</w:t>
      </w:r>
    </w:p>
    <w:p w14:paraId="4AEB18A4" w14:textId="77777777" w:rsidR="00A945E8" w:rsidRDefault="00A945E8" w:rsidP="00A945E8">
      <w:pPr>
        <w:pStyle w:val="Code-2"/>
      </w:pPr>
      <w:r>
        <w:t xml:space="preserve">            }</w:t>
      </w:r>
    </w:p>
    <w:p w14:paraId="381D3993" w14:textId="77777777" w:rsidR="00A945E8" w:rsidRDefault="00A945E8" w:rsidP="00A945E8">
      <w:pPr>
        <w:pStyle w:val="Code-2"/>
      </w:pPr>
    </w:p>
    <w:p w14:paraId="543688C1" w14:textId="77777777" w:rsidR="00A945E8" w:rsidRDefault="00A945E8" w:rsidP="00A945E8">
      <w:pPr>
        <w:pStyle w:val="Code-2"/>
      </w:pPr>
      <w:r>
        <w:t xml:space="preserve">            public </w:t>
      </w:r>
      <w:proofErr w:type="spellStart"/>
      <w:r>
        <w:t>void</w:t>
      </w:r>
      <w:proofErr w:type="spellEnd"/>
      <w:r>
        <w:t xml:space="preserve"> </w:t>
      </w:r>
      <w:proofErr w:type="spellStart"/>
      <w:r>
        <w:t>disconnected</w:t>
      </w:r>
      <w:proofErr w:type="spellEnd"/>
      <w:r>
        <w:t xml:space="preserve">(Connection </w:t>
      </w:r>
      <w:proofErr w:type="spellStart"/>
      <w:r>
        <w:t>connection</w:t>
      </w:r>
      <w:proofErr w:type="spellEnd"/>
      <w:r>
        <w:t>) {</w:t>
      </w:r>
    </w:p>
    <w:p w14:paraId="4B293179" w14:textId="77777777" w:rsidR="00A945E8" w:rsidRDefault="00A945E8" w:rsidP="00A945E8">
      <w:pPr>
        <w:pStyle w:val="Code-2"/>
      </w:pPr>
      <w:r>
        <w:t xml:space="preserve">                </w:t>
      </w:r>
      <w:proofErr w:type="spellStart"/>
      <w:r>
        <w:t>System.out.println</w:t>
      </w:r>
      <w:proofErr w:type="spellEnd"/>
      <w:r>
        <w:t>("Connexion fermée");</w:t>
      </w:r>
    </w:p>
    <w:p w14:paraId="065BD53D" w14:textId="77777777" w:rsidR="00A945E8" w:rsidRDefault="00A945E8" w:rsidP="00A945E8">
      <w:pPr>
        <w:pStyle w:val="Code-2"/>
      </w:pPr>
      <w:r>
        <w:t xml:space="preserve">            }</w:t>
      </w:r>
    </w:p>
    <w:p w14:paraId="0C103651" w14:textId="77777777" w:rsidR="00A945E8" w:rsidRDefault="00A945E8" w:rsidP="00A945E8">
      <w:pPr>
        <w:pStyle w:val="Code-2"/>
      </w:pPr>
    </w:p>
    <w:p w14:paraId="65007AE5" w14:textId="77777777" w:rsidR="00A945E8" w:rsidRDefault="00A945E8" w:rsidP="00A945E8">
      <w:pPr>
        <w:pStyle w:val="Code-2"/>
      </w:pPr>
      <w:r>
        <w:t xml:space="preserve">            public </w:t>
      </w:r>
      <w:proofErr w:type="spellStart"/>
      <w:r>
        <w:t>void</w:t>
      </w:r>
      <w:proofErr w:type="spellEnd"/>
      <w:r>
        <w:t xml:space="preserve"> </w:t>
      </w:r>
      <w:proofErr w:type="spellStart"/>
      <w:r>
        <w:t>received</w:t>
      </w:r>
      <w:proofErr w:type="spellEnd"/>
      <w:r>
        <w:t xml:space="preserve">(Connection </w:t>
      </w:r>
      <w:proofErr w:type="spellStart"/>
      <w:r>
        <w:t>connection</w:t>
      </w:r>
      <w:proofErr w:type="spellEnd"/>
      <w:r>
        <w:t xml:space="preserve">, Object </w:t>
      </w:r>
      <w:proofErr w:type="spellStart"/>
      <w:r>
        <w:t>object</w:t>
      </w:r>
      <w:proofErr w:type="spellEnd"/>
      <w:r>
        <w:t>) {</w:t>
      </w:r>
    </w:p>
    <w:p w14:paraId="5E77893E" w14:textId="77777777" w:rsidR="00A945E8" w:rsidRDefault="00A945E8" w:rsidP="00A945E8">
      <w:pPr>
        <w:pStyle w:val="Code-2"/>
      </w:pPr>
      <w:r>
        <w:t xml:space="preserve">                if (</w:t>
      </w:r>
      <w:proofErr w:type="spellStart"/>
      <w:r>
        <w:t>object</w:t>
      </w:r>
      <w:proofErr w:type="spellEnd"/>
      <w:r>
        <w:t xml:space="preserve"> </w:t>
      </w:r>
      <w:proofErr w:type="spellStart"/>
      <w:r>
        <w:t>instanceof</w:t>
      </w:r>
      <w:proofErr w:type="spellEnd"/>
      <w:r>
        <w:t xml:space="preserve"> </w:t>
      </w:r>
      <w:proofErr w:type="spellStart"/>
      <w:r>
        <w:t>MyObject</w:t>
      </w:r>
      <w:proofErr w:type="spellEnd"/>
      <w:r>
        <w:t>) {</w:t>
      </w:r>
    </w:p>
    <w:p w14:paraId="2AD8F880" w14:textId="77777777" w:rsidR="00A945E8" w:rsidRDefault="00A945E8" w:rsidP="00A945E8">
      <w:pPr>
        <w:pStyle w:val="Code-2"/>
      </w:pPr>
      <w:r>
        <w:t xml:space="preserve">                    </w:t>
      </w:r>
      <w:proofErr w:type="spellStart"/>
      <w:r>
        <w:t>MyObject</w:t>
      </w:r>
      <w:proofErr w:type="spellEnd"/>
      <w:r>
        <w:t xml:space="preserve"> </w:t>
      </w:r>
      <w:proofErr w:type="spellStart"/>
      <w:r>
        <w:t>myObject</w:t>
      </w:r>
      <w:proofErr w:type="spellEnd"/>
      <w:r>
        <w:t xml:space="preserve"> = (</w:t>
      </w:r>
      <w:proofErr w:type="spellStart"/>
      <w:r>
        <w:t>MyObject</w:t>
      </w:r>
      <w:proofErr w:type="spellEnd"/>
      <w:r>
        <w:t xml:space="preserve">) </w:t>
      </w:r>
      <w:proofErr w:type="spellStart"/>
      <w:r>
        <w:t>object</w:t>
      </w:r>
      <w:proofErr w:type="spellEnd"/>
      <w:r>
        <w:t>;</w:t>
      </w:r>
    </w:p>
    <w:p w14:paraId="60C20C55" w14:textId="77777777" w:rsidR="00A945E8" w:rsidRDefault="00A945E8" w:rsidP="00A945E8">
      <w:pPr>
        <w:pStyle w:val="Code-2"/>
      </w:pPr>
      <w:r>
        <w:t xml:space="preserve">                    </w:t>
      </w:r>
      <w:proofErr w:type="spellStart"/>
      <w:r>
        <w:t>System.out.println</w:t>
      </w:r>
      <w:proofErr w:type="spellEnd"/>
      <w:r>
        <w:t xml:space="preserve">("Objet reçu: " + </w:t>
      </w:r>
      <w:proofErr w:type="spellStart"/>
      <w:r>
        <w:t>myObject.toString</w:t>
      </w:r>
      <w:proofErr w:type="spellEnd"/>
      <w:r>
        <w:t>());</w:t>
      </w:r>
    </w:p>
    <w:p w14:paraId="0F5FFDD0" w14:textId="77777777" w:rsidR="00A945E8" w:rsidRDefault="00A945E8" w:rsidP="00A945E8">
      <w:pPr>
        <w:pStyle w:val="Code-2"/>
      </w:pPr>
      <w:r>
        <w:t xml:space="preserve">                }</w:t>
      </w:r>
    </w:p>
    <w:p w14:paraId="7098BB5F" w14:textId="77777777" w:rsidR="00A945E8" w:rsidRDefault="00A945E8" w:rsidP="00A945E8">
      <w:pPr>
        <w:pStyle w:val="Code-2"/>
      </w:pPr>
      <w:r>
        <w:t xml:space="preserve">            }</w:t>
      </w:r>
    </w:p>
    <w:p w14:paraId="2E592F2A" w14:textId="77777777" w:rsidR="00A945E8" w:rsidRDefault="00A945E8" w:rsidP="00A945E8">
      <w:pPr>
        <w:pStyle w:val="Code-2"/>
      </w:pPr>
      <w:r>
        <w:t xml:space="preserve">        });</w:t>
      </w:r>
    </w:p>
    <w:p w14:paraId="2E731748" w14:textId="77777777" w:rsidR="00A945E8" w:rsidRDefault="00A945E8" w:rsidP="00A945E8">
      <w:pPr>
        <w:pStyle w:val="Code-2"/>
      </w:pPr>
    </w:p>
    <w:p w14:paraId="1050E167" w14:textId="77777777" w:rsidR="00A945E8" w:rsidRDefault="00A945E8" w:rsidP="00A945E8">
      <w:pPr>
        <w:pStyle w:val="Code-2"/>
      </w:pPr>
      <w:r>
        <w:t xml:space="preserve">        // Envoie un objet au serveur </w:t>
      </w:r>
      <w:proofErr w:type="spellStart"/>
      <w:r>
        <w:t>WebSocket</w:t>
      </w:r>
      <w:proofErr w:type="spellEnd"/>
    </w:p>
    <w:p w14:paraId="09E3E165" w14:textId="77777777" w:rsidR="00A945E8" w:rsidRDefault="00A945E8" w:rsidP="00A945E8">
      <w:pPr>
        <w:pStyle w:val="Code-2"/>
      </w:pPr>
      <w:r>
        <w:t xml:space="preserve">        </w:t>
      </w:r>
      <w:proofErr w:type="spellStart"/>
      <w:r>
        <w:t>MyObject</w:t>
      </w:r>
      <w:proofErr w:type="spellEnd"/>
      <w:r>
        <w:t xml:space="preserve"> </w:t>
      </w:r>
      <w:proofErr w:type="spellStart"/>
      <w:r>
        <w:t>myObject</w:t>
      </w:r>
      <w:proofErr w:type="spellEnd"/>
      <w:r>
        <w:t xml:space="preserve"> = new </w:t>
      </w:r>
      <w:proofErr w:type="spellStart"/>
      <w:r>
        <w:t>MyObject</w:t>
      </w:r>
      <w:proofErr w:type="spellEnd"/>
      <w:r>
        <w:t>();</w:t>
      </w:r>
    </w:p>
    <w:p w14:paraId="064AA348" w14:textId="77777777" w:rsidR="00A945E8" w:rsidRDefault="00A945E8" w:rsidP="00A945E8">
      <w:pPr>
        <w:pStyle w:val="Code-2"/>
      </w:pPr>
      <w:r>
        <w:t xml:space="preserve">        </w:t>
      </w:r>
      <w:proofErr w:type="spellStart"/>
      <w:r>
        <w:t>myObject.data</w:t>
      </w:r>
      <w:proofErr w:type="spellEnd"/>
      <w:r>
        <w:t xml:space="preserve"> = "Hello World!";</w:t>
      </w:r>
    </w:p>
    <w:p w14:paraId="7866AE7C" w14:textId="77777777" w:rsidR="00A945E8" w:rsidRDefault="00A945E8" w:rsidP="00A945E8">
      <w:pPr>
        <w:pStyle w:val="Code-2"/>
      </w:pPr>
      <w:r>
        <w:t xml:space="preserve">        </w:t>
      </w:r>
      <w:proofErr w:type="spellStart"/>
      <w:r>
        <w:t>client.sendTCP</w:t>
      </w:r>
      <w:proofErr w:type="spellEnd"/>
      <w:r>
        <w:t>(</w:t>
      </w:r>
      <w:proofErr w:type="spellStart"/>
      <w:r>
        <w:t>myObject</w:t>
      </w:r>
      <w:proofErr w:type="spellEnd"/>
      <w:r>
        <w:t>);</w:t>
      </w:r>
    </w:p>
    <w:p w14:paraId="1640C722" w14:textId="77777777" w:rsidR="00A945E8" w:rsidRDefault="00A945E8" w:rsidP="00A945E8">
      <w:pPr>
        <w:pStyle w:val="Code-2"/>
      </w:pPr>
    </w:p>
    <w:p w14:paraId="4E240F09" w14:textId="77777777" w:rsidR="00A945E8" w:rsidRDefault="00A945E8" w:rsidP="00A945E8">
      <w:pPr>
        <w:pStyle w:val="Code-2"/>
      </w:pPr>
      <w:r>
        <w:t xml:space="preserve">        // Attend une seconde avant de fermer la connexion et de terminer l'exécution du programme</w:t>
      </w:r>
    </w:p>
    <w:p w14:paraId="5861A223" w14:textId="77777777" w:rsidR="00A945E8" w:rsidRDefault="00A945E8" w:rsidP="00A945E8">
      <w:pPr>
        <w:pStyle w:val="Code-2"/>
      </w:pPr>
      <w:r>
        <w:t xml:space="preserve">        </w:t>
      </w:r>
      <w:proofErr w:type="spellStart"/>
      <w:r>
        <w:t>try</w:t>
      </w:r>
      <w:proofErr w:type="spellEnd"/>
      <w:r>
        <w:t xml:space="preserve"> {</w:t>
      </w:r>
    </w:p>
    <w:p w14:paraId="3495F8B3" w14:textId="77777777" w:rsidR="00A945E8" w:rsidRDefault="00A945E8" w:rsidP="00A945E8">
      <w:pPr>
        <w:pStyle w:val="Code-2"/>
      </w:pPr>
      <w:r>
        <w:t xml:space="preserve">            </w:t>
      </w:r>
      <w:proofErr w:type="spellStart"/>
      <w:r>
        <w:t>Thread.sleep</w:t>
      </w:r>
      <w:proofErr w:type="spellEnd"/>
      <w:r>
        <w:t>(1000);</w:t>
      </w:r>
    </w:p>
    <w:p w14:paraId="7872B8A6" w14:textId="77777777" w:rsidR="00A945E8" w:rsidRDefault="00A945E8" w:rsidP="00A945E8">
      <w:pPr>
        <w:pStyle w:val="Code-2"/>
      </w:pPr>
      <w:r>
        <w:t xml:space="preserve">        } catch (</w:t>
      </w:r>
      <w:proofErr w:type="spellStart"/>
      <w:r>
        <w:t>InterruptedException</w:t>
      </w:r>
      <w:proofErr w:type="spellEnd"/>
      <w:r>
        <w:t xml:space="preserve"> e) {</w:t>
      </w:r>
    </w:p>
    <w:p w14:paraId="6422BF66" w14:textId="77777777" w:rsidR="00A945E8" w:rsidRDefault="00A945E8" w:rsidP="00A945E8">
      <w:pPr>
        <w:pStyle w:val="Code-2"/>
      </w:pPr>
      <w:r>
        <w:t xml:space="preserve">            </w:t>
      </w:r>
      <w:proofErr w:type="spellStart"/>
      <w:r>
        <w:t>e.printStackTrace</w:t>
      </w:r>
      <w:proofErr w:type="spellEnd"/>
      <w:r>
        <w:t>();</w:t>
      </w:r>
    </w:p>
    <w:p w14:paraId="24159914" w14:textId="77777777" w:rsidR="00A945E8" w:rsidRDefault="00A945E8" w:rsidP="00A945E8">
      <w:pPr>
        <w:pStyle w:val="Code-2"/>
      </w:pPr>
      <w:r>
        <w:t xml:space="preserve">        }</w:t>
      </w:r>
    </w:p>
    <w:p w14:paraId="6B9E52C1" w14:textId="77777777" w:rsidR="00A945E8" w:rsidRDefault="00A945E8" w:rsidP="00A945E8">
      <w:pPr>
        <w:pStyle w:val="Code-2"/>
      </w:pPr>
      <w:r>
        <w:t xml:space="preserve">        </w:t>
      </w:r>
      <w:proofErr w:type="spellStart"/>
      <w:r>
        <w:t>client.stop</w:t>
      </w:r>
      <w:proofErr w:type="spellEnd"/>
      <w:r>
        <w:t>();</w:t>
      </w:r>
    </w:p>
    <w:p w14:paraId="33D9A2AF" w14:textId="77777777" w:rsidR="00A945E8" w:rsidRDefault="00A945E8" w:rsidP="00A945E8">
      <w:pPr>
        <w:pStyle w:val="Code-2"/>
      </w:pPr>
      <w:r>
        <w:lastRenderedPageBreak/>
        <w:t xml:space="preserve">    }</w:t>
      </w:r>
    </w:p>
    <w:p w14:paraId="3F42F50E" w14:textId="77777777" w:rsidR="00A945E8" w:rsidRDefault="00A945E8" w:rsidP="00A945E8">
      <w:pPr>
        <w:pStyle w:val="Code-2"/>
      </w:pPr>
    </w:p>
    <w:p w14:paraId="06BFFFFE" w14:textId="77777777" w:rsidR="00A945E8" w:rsidRDefault="00A945E8" w:rsidP="00A945E8">
      <w:pPr>
        <w:pStyle w:val="Code-2"/>
      </w:pPr>
      <w:r>
        <w:t xml:space="preserve">    // Classe à sérialiser / désérialiser</w:t>
      </w:r>
    </w:p>
    <w:p w14:paraId="0ECC67F4" w14:textId="77777777" w:rsidR="00A945E8" w:rsidRDefault="00A945E8" w:rsidP="00A945E8">
      <w:pPr>
        <w:pStyle w:val="Code-2"/>
      </w:pPr>
      <w:r>
        <w:t xml:space="preserve">    public static class </w:t>
      </w:r>
      <w:proofErr w:type="spellStart"/>
      <w:r>
        <w:t>MyObject</w:t>
      </w:r>
      <w:proofErr w:type="spellEnd"/>
      <w:r>
        <w:t xml:space="preserve"> {</w:t>
      </w:r>
    </w:p>
    <w:p w14:paraId="52BCA35A" w14:textId="77777777" w:rsidR="00A945E8" w:rsidRDefault="00A945E8" w:rsidP="00A945E8">
      <w:pPr>
        <w:pStyle w:val="Code-2"/>
      </w:pPr>
      <w:r>
        <w:t xml:space="preserve">        public String data;</w:t>
      </w:r>
    </w:p>
    <w:p w14:paraId="29D397E0" w14:textId="77777777" w:rsidR="00A945E8" w:rsidRDefault="00A945E8" w:rsidP="00A945E8">
      <w:pPr>
        <w:pStyle w:val="Code-2"/>
      </w:pPr>
    </w:p>
    <w:p w14:paraId="35764098" w14:textId="77777777" w:rsidR="00A945E8" w:rsidRDefault="00A945E8" w:rsidP="00A945E8">
      <w:pPr>
        <w:pStyle w:val="Code-2"/>
      </w:pPr>
      <w:r>
        <w:t xml:space="preserve">        public String </w:t>
      </w:r>
      <w:proofErr w:type="spellStart"/>
      <w:r>
        <w:t>toString</w:t>
      </w:r>
      <w:proofErr w:type="spellEnd"/>
      <w:r>
        <w:t>() {</w:t>
      </w:r>
    </w:p>
    <w:p w14:paraId="1498E75B" w14:textId="77777777" w:rsidR="00A945E8" w:rsidRDefault="00A945E8" w:rsidP="00A945E8">
      <w:pPr>
        <w:pStyle w:val="Code-2"/>
      </w:pPr>
      <w:r>
        <w:t xml:space="preserve">            return data;</w:t>
      </w:r>
    </w:p>
    <w:p w14:paraId="48F04342" w14:textId="77777777" w:rsidR="00A945E8" w:rsidRDefault="00A945E8" w:rsidP="00A945E8">
      <w:pPr>
        <w:pStyle w:val="Code-2"/>
      </w:pPr>
      <w:r>
        <w:t xml:space="preserve">        }</w:t>
      </w:r>
    </w:p>
    <w:p w14:paraId="44511378" w14:textId="77777777" w:rsidR="00A945E8" w:rsidRDefault="00A945E8" w:rsidP="00A945E8">
      <w:pPr>
        <w:pStyle w:val="Code-2"/>
      </w:pPr>
      <w:r>
        <w:t xml:space="preserve">    }</w:t>
      </w:r>
    </w:p>
    <w:p w14:paraId="73E8D209" w14:textId="7564A9EC" w:rsidR="00A945E8" w:rsidRDefault="00A945E8" w:rsidP="00A945E8">
      <w:pPr>
        <w:pStyle w:val="Code-2"/>
      </w:pPr>
      <w:r>
        <w:t>}</w:t>
      </w:r>
    </w:p>
    <w:p w14:paraId="240043AB" w14:textId="77777777" w:rsidR="00A945E8" w:rsidRDefault="00A945E8" w:rsidP="002D23DF"/>
    <w:p w14:paraId="758AA367" w14:textId="29F79E32" w:rsidR="00A945E8" w:rsidRDefault="00A945E8" w:rsidP="00A945E8">
      <w:pPr>
        <w:pStyle w:val="Titre2"/>
      </w:pPr>
      <w:bookmarkStart w:id="49" w:name="_Toc133046406"/>
      <w:r>
        <w:t>Implémentation</w:t>
      </w:r>
      <w:bookmarkEnd w:id="49"/>
    </w:p>
    <w:p w14:paraId="1B7CBC22" w14:textId="1FA9491E" w:rsidR="006B10EE" w:rsidRPr="006B10EE" w:rsidRDefault="006B10EE" w:rsidP="006B10EE">
      <w:pPr>
        <w:pStyle w:val="Titre3"/>
      </w:pPr>
      <w:bookmarkStart w:id="50" w:name="_Toc133046407"/>
      <w:r>
        <w:t>Connexion / Déconnexion</w:t>
      </w:r>
      <w:bookmarkEnd w:id="50"/>
    </w:p>
    <w:p w14:paraId="154573D8" w14:textId="2D6C55FB" w:rsidR="00A945E8" w:rsidRDefault="00A2259F" w:rsidP="00A945E8">
      <w:r>
        <w:t xml:space="preserve">Dans notre application, nous avons une classe nommée </w:t>
      </w:r>
      <w:proofErr w:type="spellStart"/>
      <w:r w:rsidRPr="00A2259F">
        <w:rPr>
          <w:rStyle w:val="Code-2Car"/>
        </w:rPr>
        <w:t>ClientWebsocket</w:t>
      </w:r>
      <w:proofErr w:type="spellEnd"/>
      <w:r>
        <w:t xml:space="preserve"> permettant d’établir la connexion avec le serveur websocket.</w:t>
      </w:r>
    </w:p>
    <w:p w14:paraId="302B4A50" w14:textId="07CEA786" w:rsidR="00D22110" w:rsidRDefault="00D22110" w:rsidP="00A945E8"/>
    <w:p w14:paraId="7469B7CC" w14:textId="77777777" w:rsidR="00D22110" w:rsidRDefault="00D22110" w:rsidP="00D22110">
      <w:pPr>
        <w:pStyle w:val="Code-2"/>
      </w:pPr>
      <w:r>
        <w:t xml:space="preserve">public class </w:t>
      </w:r>
      <w:proofErr w:type="spellStart"/>
      <w:r>
        <w:t>ClientWebsocket</w:t>
      </w:r>
      <w:proofErr w:type="spellEnd"/>
      <w:r>
        <w:t xml:space="preserve"> {</w:t>
      </w:r>
    </w:p>
    <w:p w14:paraId="16BD1375" w14:textId="77777777" w:rsidR="00D22110" w:rsidRDefault="00D22110" w:rsidP="00D22110">
      <w:pPr>
        <w:pStyle w:val="Code-2"/>
      </w:pPr>
    </w:p>
    <w:p w14:paraId="6EA03D34" w14:textId="77777777" w:rsidR="00D22110" w:rsidRDefault="00D22110" w:rsidP="00D22110">
      <w:pPr>
        <w:pStyle w:val="Code-2"/>
      </w:pPr>
      <w:r>
        <w:tab/>
      </w:r>
      <w:proofErr w:type="spellStart"/>
      <w:r>
        <w:t>private</w:t>
      </w:r>
      <w:proofErr w:type="spellEnd"/>
      <w:r>
        <w:t xml:space="preserve"> Client </w:t>
      </w:r>
      <w:proofErr w:type="spellStart"/>
      <w:r>
        <w:t>client</w:t>
      </w:r>
      <w:proofErr w:type="spellEnd"/>
      <w:r>
        <w:t xml:space="preserve"> = new Client(10000000, 10000000);</w:t>
      </w:r>
    </w:p>
    <w:p w14:paraId="1458DB98" w14:textId="77777777" w:rsidR="00D22110" w:rsidRDefault="00D22110" w:rsidP="00D22110">
      <w:pPr>
        <w:pStyle w:val="Code-2"/>
      </w:pPr>
      <w:r>
        <w:tab/>
      </w:r>
      <w:proofErr w:type="spellStart"/>
      <w:r>
        <w:t>private</w:t>
      </w:r>
      <w:proofErr w:type="spellEnd"/>
      <w:r>
        <w:t xml:space="preserve"> Controller </w:t>
      </w:r>
      <w:proofErr w:type="spellStart"/>
      <w:r>
        <w:t>monController</w:t>
      </w:r>
      <w:proofErr w:type="spellEnd"/>
      <w:r>
        <w:t>;</w:t>
      </w:r>
    </w:p>
    <w:p w14:paraId="2FED18AE" w14:textId="77777777" w:rsidR="00D22110" w:rsidRDefault="00D22110" w:rsidP="00D22110">
      <w:pPr>
        <w:pStyle w:val="Code-2"/>
      </w:pPr>
    </w:p>
    <w:p w14:paraId="35D8A979" w14:textId="77777777" w:rsidR="00D22110" w:rsidRDefault="00D22110" w:rsidP="00D22110">
      <w:pPr>
        <w:pStyle w:val="Code-2"/>
      </w:pPr>
      <w:r>
        <w:tab/>
        <w:t xml:space="preserve">public </w:t>
      </w:r>
      <w:proofErr w:type="spellStart"/>
      <w:r>
        <w:t>ClientWebsocket</w:t>
      </w:r>
      <w:proofErr w:type="spellEnd"/>
      <w:r>
        <w:t xml:space="preserve">(Controller </w:t>
      </w:r>
      <w:proofErr w:type="spellStart"/>
      <w:r>
        <w:t>unController</w:t>
      </w:r>
      <w:proofErr w:type="spellEnd"/>
      <w:r>
        <w:t xml:space="preserve">) </w:t>
      </w:r>
      <w:proofErr w:type="spellStart"/>
      <w:r>
        <w:t>throws</w:t>
      </w:r>
      <w:proofErr w:type="spellEnd"/>
      <w:r>
        <w:t xml:space="preserve"> </w:t>
      </w:r>
      <w:proofErr w:type="spellStart"/>
      <w:r>
        <w:t>IOException</w:t>
      </w:r>
      <w:proofErr w:type="spellEnd"/>
      <w:r>
        <w:t xml:space="preserve"> {</w:t>
      </w:r>
    </w:p>
    <w:p w14:paraId="53EA4DC3" w14:textId="77777777" w:rsidR="00D22110" w:rsidRDefault="00D22110" w:rsidP="00D22110">
      <w:pPr>
        <w:pStyle w:val="Code-2"/>
      </w:pPr>
      <w:r>
        <w:tab/>
      </w:r>
      <w:r>
        <w:tab/>
      </w:r>
      <w:proofErr w:type="spellStart"/>
      <w:r>
        <w:t>monController</w:t>
      </w:r>
      <w:proofErr w:type="spellEnd"/>
      <w:r>
        <w:t xml:space="preserve"> = </w:t>
      </w:r>
      <w:proofErr w:type="spellStart"/>
      <w:r>
        <w:t>unController</w:t>
      </w:r>
      <w:proofErr w:type="spellEnd"/>
      <w:r>
        <w:t>;</w:t>
      </w:r>
    </w:p>
    <w:p w14:paraId="5EB624A1" w14:textId="77777777" w:rsidR="00D22110" w:rsidRDefault="00D22110" w:rsidP="00D22110">
      <w:pPr>
        <w:pStyle w:val="Code-2"/>
      </w:pPr>
    </w:p>
    <w:p w14:paraId="0CA818D2" w14:textId="77777777" w:rsidR="00D22110" w:rsidRDefault="00D22110" w:rsidP="00D22110">
      <w:pPr>
        <w:pStyle w:val="Code-2"/>
      </w:pPr>
      <w:r>
        <w:tab/>
      </w:r>
      <w:r>
        <w:tab/>
      </w:r>
      <w:proofErr w:type="spellStart"/>
      <w:r>
        <w:t>Kryo</w:t>
      </w:r>
      <w:proofErr w:type="spellEnd"/>
      <w:r>
        <w:t xml:space="preserve"> </w:t>
      </w:r>
      <w:proofErr w:type="spellStart"/>
      <w:r>
        <w:t>kryo</w:t>
      </w:r>
      <w:proofErr w:type="spellEnd"/>
      <w:r>
        <w:t xml:space="preserve"> = </w:t>
      </w:r>
      <w:proofErr w:type="spellStart"/>
      <w:r>
        <w:t>client.getKryo</w:t>
      </w:r>
      <w:proofErr w:type="spellEnd"/>
      <w:r>
        <w:t>();</w:t>
      </w:r>
    </w:p>
    <w:p w14:paraId="27CCEC15" w14:textId="77777777" w:rsidR="00D22110" w:rsidRDefault="00D22110" w:rsidP="00D22110">
      <w:pPr>
        <w:pStyle w:val="Code-2"/>
      </w:pPr>
      <w:r>
        <w:tab/>
      </w:r>
      <w:r>
        <w:tab/>
      </w:r>
      <w:proofErr w:type="spellStart"/>
      <w:r>
        <w:t>kryo.register</w:t>
      </w:r>
      <w:proofErr w:type="spellEnd"/>
      <w:r>
        <w:t>(</w:t>
      </w:r>
      <w:proofErr w:type="spellStart"/>
      <w:r>
        <w:t>SomeRequest.class</w:t>
      </w:r>
      <w:proofErr w:type="spellEnd"/>
      <w:r>
        <w:t>);</w:t>
      </w:r>
    </w:p>
    <w:p w14:paraId="7B89B984" w14:textId="77777777" w:rsidR="00D22110" w:rsidRDefault="00D22110" w:rsidP="00D22110">
      <w:pPr>
        <w:pStyle w:val="Code-2"/>
      </w:pPr>
      <w:r>
        <w:tab/>
      </w:r>
      <w:r>
        <w:tab/>
      </w:r>
      <w:proofErr w:type="spellStart"/>
      <w:r>
        <w:t>kryo.register</w:t>
      </w:r>
      <w:proofErr w:type="spellEnd"/>
      <w:r>
        <w:t>(</w:t>
      </w:r>
      <w:proofErr w:type="spellStart"/>
      <w:r>
        <w:t>Message.class</w:t>
      </w:r>
      <w:proofErr w:type="spellEnd"/>
      <w:r>
        <w:t>);</w:t>
      </w:r>
    </w:p>
    <w:p w14:paraId="6D9EFFA0" w14:textId="77777777" w:rsidR="00D22110" w:rsidRDefault="00D22110" w:rsidP="00D22110">
      <w:pPr>
        <w:pStyle w:val="Code-2"/>
      </w:pPr>
      <w:r>
        <w:tab/>
      </w:r>
      <w:r>
        <w:tab/>
      </w:r>
      <w:proofErr w:type="spellStart"/>
      <w:r>
        <w:t>kryo.register</w:t>
      </w:r>
      <w:proofErr w:type="spellEnd"/>
      <w:r>
        <w:t>(</w:t>
      </w:r>
      <w:proofErr w:type="spellStart"/>
      <w:r>
        <w:t>ArrayList.class</w:t>
      </w:r>
      <w:proofErr w:type="spellEnd"/>
      <w:r>
        <w:t>);</w:t>
      </w:r>
    </w:p>
    <w:p w14:paraId="07C194F0" w14:textId="77777777" w:rsidR="00D22110" w:rsidRDefault="00D22110" w:rsidP="00D22110">
      <w:pPr>
        <w:pStyle w:val="Code-2"/>
      </w:pPr>
      <w:r>
        <w:tab/>
      </w:r>
      <w:r>
        <w:tab/>
      </w:r>
      <w:proofErr w:type="spellStart"/>
      <w:r>
        <w:t>kryo.register</w:t>
      </w:r>
      <w:proofErr w:type="spellEnd"/>
      <w:r>
        <w:t>(</w:t>
      </w:r>
      <w:proofErr w:type="spellStart"/>
      <w:r>
        <w:t>QuizGame.class</w:t>
      </w:r>
      <w:proofErr w:type="spellEnd"/>
      <w:r>
        <w:t>);</w:t>
      </w:r>
    </w:p>
    <w:p w14:paraId="287B7FC0" w14:textId="77777777" w:rsidR="00D22110" w:rsidRDefault="00D22110" w:rsidP="00D22110">
      <w:pPr>
        <w:pStyle w:val="Code-2"/>
      </w:pPr>
      <w:r>
        <w:tab/>
      </w:r>
      <w:r>
        <w:tab/>
      </w:r>
      <w:proofErr w:type="spellStart"/>
      <w:r>
        <w:t>kryo.register</w:t>
      </w:r>
      <w:proofErr w:type="spellEnd"/>
      <w:r>
        <w:t>(</w:t>
      </w:r>
      <w:proofErr w:type="spellStart"/>
      <w:r>
        <w:t>Answer.class</w:t>
      </w:r>
      <w:proofErr w:type="spellEnd"/>
      <w:r>
        <w:t>);</w:t>
      </w:r>
    </w:p>
    <w:p w14:paraId="24E0A3F2" w14:textId="77777777" w:rsidR="00D22110" w:rsidRDefault="00D22110" w:rsidP="00D22110">
      <w:pPr>
        <w:pStyle w:val="Code-2"/>
      </w:pPr>
      <w:r>
        <w:tab/>
      </w:r>
      <w:r>
        <w:tab/>
      </w:r>
      <w:proofErr w:type="spellStart"/>
      <w:r>
        <w:t>kryo.register</w:t>
      </w:r>
      <w:proofErr w:type="spellEnd"/>
      <w:r>
        <w:t>(</w:t>
      </w:r>
      <w:proofErr w:type="spellStart"/>
      <w:r>
        <w:t>Player.class</w:t>
      </w:r>
      <w:proofErr w:type="spellEnd"/>
      <w:r>
        <w:t>);</w:t>
      </w:r>
    </w:p>
    <w:p w14:paraId="58FE416C" w14:textId="77777777" w:rsidR="00D22110" w:rsidRDefault="00D22110" w:rsidP="00D22110">
      <w:pPr>
        <w:pStyle w:val="Code-2"/>
      </w:pPr>
      <w:r>
        <w:tab/>
      </w:r>
      <w:r>
        <w:tab/>
      </w:r>
      <w:proofErr w:type="spellStart"/>
      <w:r>
        <w:t>kryo.register</w:t>
      </w:r>
      <w:proofErr w:type="spellEnd"/>
      <w:r>
        <w:t>(</w:t>
      </w:r>
      <w:proofErr w:type="spellStart"/>
      <w:r>
        <w:t>Question.class</w:t>
      </w:r>
      <w:proofErr w:type="spellEnd"/>
      <w:r>
        <w:t>);</w:t>
      </w:r>
    </w:p>
    <w:p w14:paraId="2D20A327" w14:textId="77777777" w:rsidR="00D22110" w:rsidRDefault="00D22110" w:rsidP="00D22110">
      <w:pPr>
        <w:pStyle w:val="Code-2"/>
      </w:pPr>
      <w:r>
        <w:tab/>
      </w:r>
      <w:r>
        <w:tab/>
      </w:r>
      <w:proofErr w:type="spellStart"/>
      <w:r>
        <w:t>kryo.register</w:t>
      </w:r>
      <w:proofErr w:type="spellEnd"/>
      <w:r>
        <w:t>(</w:t>
      </w:r>
      <w:proofErr w:type="spellStart"/>
      <w:r>
        <w:t>Game.class</w:t>
      </w:r>
      <w:proofErr w:type="spellEnd"/>
      <w:r>
        <w:t>);</w:t>
      </w:r>
    </w:p>
    <w:p w14:paraId="581FDD9E" w14:textId="77777777" w:rsidR="00D22110" w:rsidRDefault="00D22110" w:rsidP="00D22110">
      <w:pPr>
        <w:pStyle w:val="Code-2"/>
      </w:pPr>
      <w:r>
        <w:tab/>
      </w:r>
      <w:r>
        <w:tab/>
      </w:r>
      <w:proofErr w:type="spellStart"/>
      <w:r>
        <w:t>kryo.register</w:t>
      </w:r>
      <w:proofErr w:type="spellEnd"/>
      <w:r>
        <w:t>(</w:t>
      </w:r>
      <w:proofErr w:type="spellStart"/>
      <w:r>
        <w:t>LesGame.class</w:t>
      </w:r>
      <w:proofErr w:type="spellEnd"/>
      <w:r>
        <w:t>);</w:t>
      </w:r>
    </w:p>
    <w:p w14:paraId="5985D70E" w14:textId="77777777" w:rsidR="00D22110" w:rsidRDefault="00D22110" w:rsidP="00D22110">
      <w:pPr>
        <w:pStyle w:val="Code-2"/>
      </w:pPr>
    </w:p>
    <w:p w14:paraId="7E981A0F" w14:textId="77777777" w:rsidR="00D22110" w:rsidRDefault="00D22110" w:rsidP="00D22110">
      <w:pPr>
        <w:pStyle w:val="Code-2"/>
      </w:pPr>
      <w:r>
        <w:tab/>
      </w:r>
      <w:r>
        <w:tab/>
      </w:r>
      <w:proofErr w:type="spellStart"/>
      <w:r>
        <w:t>client.start</w:t>
      </w:r>
      <w:proofErr w:type="spellEnd"/>
      <w:r>
        <w:t>();</w:t>
      </w:r>
    </w:p>
    <w:p w14:paraId="2C2CB9D2" w14:textId="77777777" w:rsidR="00D22110" w:rsidRDefault="00D22110" w:rsidP="00D22110">
      <w:pPr>
        <w:pStyle w:val="Code-2"/>
      </w:pPr>
    </w:p>
    <w:p w14:paraId="1DFD6599" w14:textId="1456C87F" w:rsidR="00D22110" w:rsidRDefault="00D22110" w:rsidP="00D22110">
      <w:pPr>
        <w:pStyle w:val="Code-2"/>
      </w:pPr>
      <w:r>
        <w:tab/>
      </w:r>
      <w:r>
        <w:tab/>
      </w:r>
      <w:proofErr w:type="spellStart"/>
      <w:r>
        <w:t>client.connect</w:t>
      </w:r>
      <w:proofErr w:type="spellEnd"/>
      <w:r>
        <w:t>(5000, "127.0.0.1", 54556);</w:t>
      </w:r>
    </w:p>
    <w:p w14:paraId="60566316" w14:textId="71181950" w:rsidR="00D22110" w:rsidRDefault="00D22110" w:rsidP="00D22110">
      <w:pPr>
        <w:pStyle w:val="Code-2"/>
      </w:pPr>
      <w:r>
        <w:tab/>
        <w:t>[…]</w:t>
      </w:r>
    </w:p>
    <w:p w14:paraId="4490181C" w14:textId="68280807" w:rsidR="00D22110" w:rsidRDefault="00D22110" w:rsidP="00D22110">
      <w:pPr>
        <w:pStyle w:val="Code-2"/>
      </w:pPr>
      <w:r>
        <w:tab/>
        <w:t>}</w:t>
      </w:r>
    </w:p>
    <w:p w14:paraId="68D590A2" w14:textId="2AB4EAD4" w:rsidR="00D22110" w:rsidRDefault="00D22110" w:rsidP="00D22110">
      <w:pPr>
        <w:pStyle w:val="Code-2"/>
      </w:pPr>
      <w:r>
        <w:t>}</w:t>
      </w:r>
    </w:p>
    <w:p w14:paraId="79A1A02D" w14:textId="210EC60A" w:rsidR="00B84030" w:rsidRDefault="00B84030" w:rsidP="00B84030"/>
    <w:p w14:paraId="4ED025FA" w14:textId="5B49BF80" w:rsidR="00B84030" w:rsidRDefault="00B84030" w:rsidP="00B84030">
      <w:r>
        <w:t>La connexion est créée au moment où le jouer choisi le mode de jeu et choisi le mode multijoueur.</w:t>
      </w:r>
    </w:p>
    <w:p w14:paraId="3744778E" w14:textId="58AB4532" w:rsidR="00B84030" w:rsidRDefault="00B84030" w:rsidP="00B84030"/>
    <w:p w14:paraId="3D8A7B5C" w14:textId="5480BDB8" w:rsidR="00B84030" w:rsidRDefault="00B84030" w:rsidP="00B84030">
      <w:pPr>
        <w:pStyle w:val="Code-2"/>
      </w:pPr>
      <w:r>
        <w:t>[…]</w:t>
      </w:r>
    </w:p>
    <w:p w14:paraId="51AA2B8F" w14:textId="77777777" w:rsidR="00B84030" w:rsidRDefault="00B84030" w:rsidP="00B84030">
      <w:pPr>
        <w:pStyle w:val="Code-2"/>
      </w:pPr>
      <w:r>
        <w:tab/>
      </w:r>
      <w:r>
        <w:tab/>
      </w:r>
      <w:r>
        <w:tab/>
        <w:t>if (</w:t>
      </w:r>
      <w:proofErr w:type="spellStart"/>
      <w:r>
        <w:t>isMulti</w:t>
      </w:r>
      <w:proofErr w:type="spellEnd"/>
      <w:r>
        <w:t>()) {</w:t>
      </w:r>
    </w:p>
    <w:p w14:paraId="0855E8F7" w14:textId="77777777" w:rsidR="00B84030" w:rsidRDefault="00B84030" w:rsidP="00B84030">
      <w:pPr>
        <w:pStyle w:val="Code-2"/>
      </w:pPr>
    </w:p>
    <w:p w14:paraId="62D7014D" w14:textId="77777777" w:rsidR="00B84030" w:rsidRDefault="00B84030" w:rsidP="00B84030">
      <w:pPr>
        <w:pStyle w:val="Code-2"/>
      </w:pPr>
      <w:r>
        <w:tab/>
      </w:r>
      <w:r>
        <w:tab/>
      </w:r>
      <w:r>
        <w:tab/>
      </w:r>
      <w:r>
        <w:tab/>
      </w:r>
      <w:proofErr w:type="spellStart"/>
      <w:r>
        <w:t>try</w:t>
      </w:r>
      <w:proofErr w:type="spellEnd"/>
      <w:r>
        <w:t xml:space="preserve"> {</w:t>
      </w:r>
    </w:p>
    <w:p w14:paraId="6D59E24D" w14:textId="77777777" w:rsidR="00B84030" w:rsidRDefault="00B84030" w:rsidP="00B84030">
      <w:pPr>
        <w:pStyle w:val="Code-2"/>
      </w:pPr>
      <w:r>
        <w:tab/>
      </w:r>
      <w:r>
        <w:tab/>
      </w:r>
      <w:r>
        <w:tab/>
      </w:r>
      <w:r>
        <w:tab/>
      </w:r>
      <w:r>
        <w:tab/>
      </w:r>
      <w:proofErr w:type="spellStart"/>
      <w:r>
        <w:t>setLeClient</w:t>
      </w:r>
      <w:proofErr w:type="spellEnd"/>
      <w:r>
        <w:t xml:space="preserve">(new </w:t>
      </w:r>
      <w:proofErr w:type="spellStart"/>
      <w:r>
        <w:t>ClientWebsocket</w:t>
      </w:r>
      <w:proofErr w:type="spellEnd"/>
      <w:r>
        <w:t>(</w:t>
      </w:r>
      <w:proofErr w:type="spellStart"/>
      <w:r>
        <w:t>this</w:t>
      </w:r>
      <w:proofErr w:type="spellEnd"/>
      <w:r>
        <w:t>));</w:t>
      </w:r>
    </w:p>
    <w:p w14:paraId="2C4BA36D" w14:textId="77777777" w:rsidR="00B84030" w:rsidRDefault="00B84030" w:rsidP="00B84030">
      <w:pPr>
        <w:pStyle w:val="Code-2"/>
      </w:pPr>
      <w:r>
        <w:tab/>
      </w:r>
      <w:r>
        <w:tab/>
      </w:r>
      <w:r>
        <w:tab/>
      </w:r>
      <w:r>
        <w:tab/>
      </w:r>
      <w:r>
        <w:tab/>
      </w:r>
      <w:proofErr w:type="spellStart"/>
      <w:r>
        <w:t>laConsole.setPnlMultiGameMode</w:t>
      </w:r>
      <w:proofErr w:type="spellEnd"/>
      <w:r>
        <w:t xml:space="preserve">(new </w:t>
      </w:r>
      <w:proofErr w:type="spellStart"/>
      <w:r>
        <w:t>PnlMultiGameMode</w:t>
      </w:r>
      <w:proofErr w:type="spellEnd"/>
      <w:r>
        <w:t>(</w:t>
      </w:r>
      <w:proofErr w:type="spellStart"/>
      <w:r>
        <w:t>this</w:t>
      </w:r>
      <w:proofErr w:type="spellEnd"/>
      <w:r>
        <w:t>));</w:t>
      </w:r>
    </w:p>
    <w:p w14:paraId="6CC96563" w14:textId="77777777" w:rsidR="00B84030" w:rsidRDefault="00B84030" w:rsidP="00B84030">
      <w:pPr>
        <w:pStyle w:val="Code-2"/>
      </w:pPr>
      <w:r>
        <w:tab/>
      </w:r>
      <w:r>
        <w:tab/>
      </w:r>
      <w:r>
        <w:tab/>
      </w:r>
      <w:r>
        <w:tab/>
      </w:r>
      <w:r>
        <w:tab/>
      </w:r>
      <w:proofErr w:type="spellStart"/>
      <w:r>
        <w:t>laConsole.getContentPane</w:t>
      </w:r>
      <w:proofErr w:type="spellEnd"/>
      <w:r>
        <w:t>().</w:t>
      </w:r>
      <w:proofErr w:type="spellStart"/>
      <w:r>
        <w:t>add</w:t>
      </w:r>
      <w:proofErr w:type="spellEnd"/>
      <w:r>
        <w:t>(</w:t>
      </w:r>
      <w:proofErr w:type="spellStart"/>
      <w:r>
        <w:t>laConsole.getPnlMultiGameMode</w:t>
      </w:r>
      <w:proofErr w:type="spellEnd"/>
      <w:r>
        <w:t>());</w:t>
      </w:r>
    </w:p>
    <w:p w14:paraId="05436A2C" w14:textId="77777777" w:rsidR="00B84030" w:rsidRDefault="00B84030" w:rsidP="00B84030">
      <w:pPr>
        <w:pStyle w:val="Code-2"/>
      </w:pPr>
      <w:r>
        <w:tab/>
      </w:r>
      <w:r>
        <w:tab/>
      </w:r>
      <w:r>
        <w:tab/>
      </w:r>
      <w:r>
        <w:tab/>
        <w:t>} catch (</w:t>
      </w:r>
      <w:proofErr w:type="spellStart"/>
      <w:r>
        <w:t>IOException</w:t>
      </w:r>
      <w:proofErr w:type="spellEnd"/>
      <w:r>
        <w:t xml:space="preserve"> e) {</w:t>
      </w:r>
    </w:p>
    <w:p w14:paraId="064CE059" w14:textId="77777777" w:rsidR="00B84030" w:rsidRDefault="00B84030" w:rsidP="00B84030">
      <w:pPr>
        <w:pStyle w:val="Code-2"/>
      </w:pPr>
      <w:r>
        <w:tab/>
      </w:r>
      <w:r>
        <w:tab/>
      </w:r>
      <w:r>
        <w:tab/>
      </w:r>
      <w:r>
        <w:tab/>
      </w:r>
      <w:r>
        <w:tab/>
        <w:t xml:space="preserve">// </w:t>
      </w:r>
      <w:proofErr w:type="spellStart"/>
      <w:r>
        <w:t>e.printStackTrace</w:t>
      </w:r>
      <w:proofErr w:type="spellEnd"/>
      <w:r>
        <w:t>();</w:t>
      </w:r>
    </w:p>
    <w:p w14:paraId="4E4758F3" w14:textId="77777777" w:rsidR="00B84030" w:rsidRDefault="00B84030" w:rsidP="00B84030">
      <w:pPr>
        <w:pStyle w:val="Code-2"/>
      </w:pPr>
      <w:r>
        <w:tab/>
      </w:r>
      <w:r>
        <w:tab/>
      </w:r>
      <w:r>
        <w:tab/>
      </w:r>
      <w:r>
        <w:tab/>
      </w:r>
      <w:r>
        <w:tab/>
      </w:r>
      <w:proofErr w:type="spellStart"/>
      <w:r>
        <w:t>laConsole.setPnlGameMode</w:t>
      </w:r>
      <w:proofErr w:type="spellEnd"/>
      <w:r>
        <w:t xml:space="preserve">(new </w:t>
      </w:r>
      <w:proofErr w:type="spellStart"/>
      <w:r>
        <w:t>PnlGameMode</w:t>
      </w:r>
      <w:proofErr w:type="spellEnd"/>
      <w:r>
        <w:t>(</w:t>
      </w:r>
      <w:proofErr w:type="spellStart"/>
      <w:r>
        <w:t>this</w:t>
      </w:r>
      <w:proofErr w:type="spellEnd"/>
      <w:r>
        <w:t>));</w:t>
      </w:r>
    </w:p>
    <w:p w14:paraId="222C38F9" w14:textId="77777777" w:rsidR="00B84030" w:rsidRDefault="00B84030" w:rsidP="00B84030">
      <w:pPr>
        <w:pStyle w:val="Code-2"/>
      </w:pPr>
      <w:r>
        <w:tab/>
      </w:r>
      <w:r>
        <w:tab/>
      </w:r>
      <w:r>
        <w:tab/>
      </w:r>
      <w:r>
        <w:tab/>
      </w:r>
      <w:r>
        <w:tab/>
      </w:r>
      <w:proofErr w:type="spellStart"/>
      <w:r>
        <w:t>laConsole.getContentPane</w:t>
      </w:r>
      <w:proofErr w:type="spellEnd"/>
      <w:r>
        <w:t>().</w:t>
      </w:r>
      <w:proofErr w:type="spellStart"/>
      <w:r>
        <w:t>add</w:t>
      </w:r>
      <w:proofErr w:type="spellEnd"/>
      <w:r>
        <w:t>(</w:t>
      </w:r>
      <w:proofErr w:type="spellStart"/>
      <w:r>
        <w:t>laConsole.getPnlGameMode</w:t>
      </w:r>
      <w:proofErr w:type="spellEnd"/>
      <w:r>
        <w:t>());</w:t>
      </w:r>
    </w:p>
    <w:p w14:paraId="15926201" w14:textId="77777777" w:rsidR="00B84030" w:rsidRDefault="00B84030" w:rsidP="00B84030">
      <w:pPr>
        <w:pStyle w:val="Code-2"/>
      </w:pPr>
      <w:r>
        <w:tab/>
      </w:r>
      <w:r>
        <w:tab/>
      </w:r>
      <w:r>
        <w:tab/>
      </w:r>
      <w:r>
        <w:tab/>
      </w:r>
      <w:r>
        <w:tab/>
      </w:r>
      <w:proofErr w:type="spellStart"/>
      <w:r>
        <w:t>JOptionPane.showMessageDialog</w:t>
      </w:r>
      <w:proofErr w:type="spellEnd"/>
      <w:r>
        <w:t>(</w:t>
      </w:r>
      <w:proofErr w:type="spellStart"/>
      <w:r>
        <w:t>laConsole</w:t>
      </w:r>
      <w:proofErr w:type="spellEnd"/>
      <w:r>
        <w:t>,</w:t>
      </w:r>
    </w:p>
    <w:p w14:paraId="2BC68706" w14:textId="77777777" w:rsidR="00B84030" w:rsidRDefault="00B84030" w:rsidP="00B84030">
      <w:pPr>
        <w:pStyle w:val="Code-2"/>
      </w:pPr>
      <w:r>
        <w:tab/>
      </w:r>
      <w:r>
        <w:tab/>
      </w:r>
      <w:r>
        <w:tab/>
      </w:r>
      <w:r>
        <w:tab/>
      </w:r>
      <w:r>
        <w:tab/>
      </w:r>
      <w:r>
        <w:tab/>
      </w:r>
      <w:r>
        <w:tab/>
        <w:t>"Un problème est survenue lors de la connexion au serveur.\r\</w:t>
      </w:r>
      <w:proofErr w:type="spellStart"/>
      <w:r>
        <w:t>nVeuillez</w:t>
      </w:r>
      <w:proofErr w:type="spellEnd"/>
      <w:r>
        <w:t xml:space="preserve"> réessayer.",</w:t>
      </w:r>
    </w:p>
    <w:p w14:paraId="7A36AFAB" w14:textId="77777777" w:rsidR="00B84030" w:rsidRDefault="00B84030" w:rsidP="00B84030">
      <w:pPr>
        <w:pStyle w:val="Code-2"/>
      </w:pPr>
      <w:r>
        <w:lastRenderedPageBreak/>
        <w:tab/>
      </w:r>
      <w:r>
        <w:tab/>
      </w:r>
      <w:r>
        <w:tab/>
      </w:r>
      <w:r>
        <w:tab/>
      </w:r>
      <w:r>
        <w:tab/>
      </w:r>
      <w:r>
        <w:tab/>
      </w:r>
      <w:r>
        <w:tab/>
        <w:t xml:space="preserve">"Erreur de connexion", </w:t>
      </w:r>
      <w:proofErr w:type="spellStart"/>
      <w:r>
        <w:t>JOptionPane.ERROR_MESSAGE</w:t>
      </w:r>
      <w:proofErr w:type="spellEnd"/>
      <w:r>
        <w:t>);</w:t>
      </w:r>
    </w:p>
    <w:p w14:paraId="1EFE1FB2" w14:textId="77777777" w:rsidR="00B84030" w:rsidRDefault="00B84030" w:rsidP="00B84030">
      <w:pPr>
        <w:pStyle w:val="Code-2"/>
      </w:pPr>
      <w:r>
        <w:tab/>
      </w:r>
      <w:r>
        <w:tab/>
      </w:r>
      <w:r>
        <w:tab/>
      </w:r>
      <w:r>
        <w:tab/>
        <w:t>}</w:t>
      </w:r>
    </w:p>
    <w:p w14:paraId="1612AAC9" w14:textId="77777777" w:rsidR="00B84030" w:rsidRDefault="00B84030" w:rsidP="00B84030">
      <w:pPr>
        <w:pStyle w:val="Code-2"/>
      </w:pPr>
    </w:p>
    <w:p w14:paraId="69FB305B" w14:textId="48D268FD" w:rsidR="00B84030" w:rsidRDefault="00B84030" w:rsidP="00B84030">
      <w:pPr>
        <w:pStyle w:val="Code-2"/>
      </w:pPr>
      <w:r>
        <w:tab/>
      </w:r>
      <w:r>
        <w:tab/>
      </w:r>
      <w:r>
        <w:tab/>
        <w:t>}</w:t>
      </w:r>
    </w:p>
    <w:p w14:paraId="4B127FFC" w14:textId="79DBD985" w:rsidR="00B84030" w:rsidRDefault="00B84030" w:rsidP="00B84030">
      <w:pPr>
        <w:pStyle w:val="Code-2"/>
      </w:pPr>
      <w:r>
        <w:t>[…]</w:t>
      </w:r>
    </w:p>
    <w:p w14:paraId="63D86232" w14:textId="61597075" w:rsidR="00B84030" w:rsidRDefault="00B84030" w:rsidP="00B84030"/>
    <w:p w14:paraId="3F3C2C1E" w14:textId="65035777" w:rsidR="00047313" w:rsidRDefault="00047313" w:rsidP="00B84030">
      <w:r>
        <w:t>La connexion est par la suite supprimée au moment où le joueur qui le mode multijoueur.</w:t>
      </w:r>
    </w:p>
    <w:p w14:paraId="4C3F6A23" w14:textId="37D7AEDC" w:rsidR="00047313" w:rsidRDefault="00047313" w:rsidP="00B84030"/>
    <w:p w14:paraId="685C0835" w14:textId="2A244F75" w:rsidR="00047313" w:rsidRDefault="00047313" w:rsidP="00047313">
      <w:pPr>
        <w:pStyle w:val="Code-2"/>
      </w:pPr>
      <w:r>
        <w:t>[…]</w:t>
      </w:r>
    </w:p>
    <w:p w14:paraId="7B8CB144" w14:textId="77777777" w:rsidR="00047313" w:rsidRDefault="00047313" w:rsidP="00047313">
      <w:pPr>
        <w:pStyle w:val="Code-2"/>
      </w:pPr>
      <w:r>
        <w:tab/>
      </w:r>
      <w:r>
        <w:tab/>
      </w:r>
      <w:r>
        <w:tab/>
      </w:r>
      <w:proofErr w:type="spellStart"/>
      <w:r>
        <w:t>setMulti</w:t>
      </w:r>
      <w:proofErr w:type="spellEnd"/>
      <w:r>
        <w:t>(false);</w:t>
      </w:r>
    </w:p>
    <w:p w14:paraId="4E08FE6A" w14:textId="51A3CD41" w:rsidR="00047313" w:rsidRDefault="00047313" w:rsidP="00047313">
      <w:pPr>
        <w:pStyle w:val="Code-2"/>
      </w:pPr>
      <w:r>
        <w:tab/>
      </w:r>
      <w:r>
        <w:tab/>
      </w:r>
      <w:r>
        <w:tab/>
      </w:r>
      <w:proofErr w:type="spellStart"/>
      <w:r>
        <w:t>leClient.getClient</w:t>
      </w:r>
      <w:proofErr w:type="spellEnd"/>
      <w:r>
        <w:t>().close();</w:t>
      </w:r>
    </w:p>
    <w:p w14:paraId="14060FEE" w14:textId="1E159877" w:rsidR="00047313" w:rsidRDefault="00047313" w:rsidP="00047313">
      <w:pPr>
        <w:pStyle w:val="Code-2"/>
      </w:pPr>
      <w:r>
        <w:t>[…]</w:t>
      </w:r>
    </w:p>
    <w:p w14:paraId="66F51752" w14:textId="00251CA7" w:rsidR="00047313" w:rsidRDefault="00047313" w:rsidP="00B84030"/>
    <w:p w14:paraId="2AC8E1E0" w14:textId="012D2A59" w:rsidR="00D62B58" w:rsidRDefault="00D62B58" w:rsidP="00D62B58">
      <w:pPr>
        <w:pStyle w:val="Titre3"/>
      </w:pPr>
      <w:bookmarkStart w:id="51" w:name="_Toc133046408"/>
      <w:r>
        <w:t>Envoi</w:t>
      </w:r>
      <w:r w:rsidR="0074398A">
        <w:t xml:space="preserve"> / Réception</w:t>
      </w:r>
      <w:r>
        <w:t xml:space="preserve"> d’un message</w:t>
      </w:r>
      <w:bookmarkEnd w:id="51"/>
    </w:p>
    <w:p w14:paraId="5F2235C1" w14:textId="34F5293B" w:rsidR="0074398A" w:rsidRDefault="0074398A" w:rsidP="0074398A">
      <w:r>
        <w:t xml:space="preserve">Pour communiquer avec le serveur, une classe nommé </w:t>
      </w:r>
      <w:r w:rsidRPr="0074398A">
        <w:rPr>
          <w:rStyle w:val="Code-2Car"/>
        </w:rPr>
        <w:t>Message</w:t>
      </w:r>
      <w:r>
        <w:t xml:space="preserve"> a été créée. Elle contient un </w:t>
      </w:r>
      <w:proofErr w:type="spellStart"/>
      <w:r>
        <w:t>integer</w:t>
      </w:r>
      <w:proofErr w:type="spellEnd"/>
      <w:r w:rsidRPr="0074398A">
        <w:rPr>
          <w:rStyle w:val="Code-2Car"/>
        </w:rPr>
        <w:t xml:space="preserve"> option</w:t>
      </w:r>
      <w:r>
        <w:t xml:space="preserve"> qui permet de réaliser un traitement en fonction de l’option.</w:t>
      </w:r>
      <w:r w:rsidR="009F7395">
        <w:t xml:space="preserve"> Elle contient également d’autre objet permettant le transfert de données lors d’un envoi de message.</w:t>
      </w:r>
    </w:p>
    <w:p w14:paraId="54CD14FE" w14:textId="2A6010FF" w:rsidR="0074398A" w:rsidRDefault="0074398A" w:rsidP="0074398A"/>
    <w:p w14:paraId="4BBD059A" w14:textId="77777777" w:rsidR="0074398A" w:rsidRDefault="0074398A" w:rsidP="0074398A">
      <w:pPr>
        <w:pStyle w:val="Code-2"/>
      </w:pPr>
      <w:r>
        <w:t>public class Message {</w:t>
      </w:r>
    </w:p>
    <w:p w14:paraId="2D8CD02B" w14:textId="77777777" w:rsidR="0074398A" w:rsidRDefault="0074398A" w:rsidP="0074398A">
      <w:pPr>
        <w:pStyle w:val="Code-2"/>
      </w:pPr>
      <w:r>
        <w:tab/>
      </w:r>
      <w:proofErr w:type="spellStart"/>
      <w:r>
        <w:t>private</w:t>
      </w:r>
      <w:proofErr w:type="spellEnd"/>
      <w:r>
        <w:t xml:space="preserve"> </w:t>
      </w:r>
      <w:proofErr w:type="spellStart"/>
      <w:r>
        <w:t>int</w:t>
      </w:r>
      <w:proofErr w:type="spellEnd"/>
      <w:r>
        <w:t xml:space="preserve"> option;</w:t>
      </w:r>
    </w:p>
    <w:p w14:paraId="0E1AD8B1" w14:textId="77777777" w:rsidR="0074398A" w:rsidRDefault="0074398A" w:rsidP="0074398A">
      <w:pPr>
        <w:pStyle w:val="Code-2"/>
      </w:pPr>
      <w:r>
        <w:tab/>
      </w:r>
      <w:proofErr w:type="spellStart"/>
      <w:r>
        <w:t>private</w:t>
      </w:r>
      <w:proofErr w:type="spellEnd"/>
      <w:r>
        <w:t xml:space="preserve"> </w:t>
      </w:r>
      <w:proofErr w:type="spellStart"/>
      <w:r>
        <w:t>int</w:t>
      </w:r>
      <w:proofErr w:type="spellEnd"/>
      <w:r>
        <w:t xml:space="preserve"> </w:t>
      </w:r>
      <w:proofErr w:type="spellStart"/>
      <w:r>
        <w:t>idGame</w:t>
      </w:r>
      <w:proofErr w:type="spellEnd"/>
      <w:r>
        <w:t>;</w:t>
      </w:r>
    </w:p>
    <w:p w14:paraId="36F7B453" w14:textId="77777777" w:rsidR="0074398A" w:rsidRDefault="0074398A" w:rsidP="0074398A">
      <w:pPr>
        <w:pStyle w:val="Code-2"/>
      </w:pPr>
      <w:r>
        <w:tab/>
      </w:r>
      <w:proofErr w:type="spellStart"/>
      <w:r>
        <w:t>private</w:t>
      </w:r>
      <w:proofErr w:type="spellEnd"/>
      <w:r>
        <w:t xml:space="preserve"> Player </w:t>
      </w:r>
      <w:proofErr w:type="spellStart"/>
      <w:r>
        <w:t>player</w:t>
      </w:r>
      <w:proofErr w:type="spellEnd"/>
      <w:r>
        <w:t>;</w:t>
      </w:r>
    </w:p>
    <w:p w14:paraId="57CDAC91" w14:textId="77777777" w:rsidR="0074398A" w:rsidRDefault="0074398A" w:rsidP="0074398A">
      <w:pPr>
        <w:pStyle w:val="Code-2"/>
      </w:pPr>
      <w:r>
        <w:tab/>
      </w:r>
      <w:proofErr w:type="spellStart"/>
      <w:r>
        <w:t>private</w:t>
      </w:r>
      <w:proofErr w:type="spellEnd"/>
      <w:r>
        <w:t xml:space="preserve"> </w:t>
      </w:r>
      <w:proofErr w:type="spellStart"/>
      <w:r>
        <w:t>ArrayList</w:t>
      </w:r>
      <w:proofErr w:type="spellEnd"/>
      <w:r>
        <w:t xml:space="preserve">&lt;Player&gt; </w:t>
      </w:r>
      <w:proofErr w:type="spellStart"/>
      <w:r>
        <w:t>lesPlayer</w:t>
      </w:r>
      <w:proofErr w:type="spellEnd"/>
      <w:r>
        <w:t>;</w:t>
      </w:r>
    </w:p>
    <w:p w14:paraId="08621D68" w14:textId="77777777" w:rsidR="0074398A" w:rsidRDefault="0074398A" w:rsidP="0074398A">
      <w:pPr>
        <w:pStyle w:val="Code-2"/>
      </w:pPr>
    </w:p>
    <w:p w14:paraId="370ED362" w14:textId="77777777" w:rsidR="0074398A" w:rsidRDefault="0074398A" w:rsidP="0074398A">
      <w:pPr>
        <w:pStyle w:val="Code-2"/>
      </w:pPr>
      <w:r>
        <w:tab/>
        <w:t>public Message() {</w:t>
      </w:r>
    </w:p>
    <w:p w14:paraId="4278D264" w14:textId="2110910E" w:rsidR="0074398A" w:rsidRDefault="0074398A" w:rsidP="0074398A">
      <w:pPr>
        <w:pStyle w:val="Code-2"/>
      </w:pPr>
      <w:r>
        <w:tab/>
        <w:t>}</w:t>
      </w:r>
    </w:p>
    <w:p w14:paraId="139999EF" w14:textId="58553D5D" w:rsidR="0074398A" w:rsidRDefault="0074398A" w:rsidP="0074398A">
      <w:pPr>
        <w:pStyle w:val="Code-2"/>
      </w:pPr>
      <w:r>
        <w:tab/>
        <w:t>[…]</w:t>
      </w:r>
    </w:p>
    <w:p w14:paraId="5920098D" w14:textId="3D1B4E39" w:rsidR="0074398A" w:rsidRDefault="0074398A" w:rsidP="0074398A">
      <w:pPr>
        <w:pStyle w:val="Code-2"/>
      </w:pPr>
      <w:r>
        <w:t>}</w:t>
      </w:r>
    </w:p>
    <w:p w14:paraId="25C71B38" w14:textId="77777777" w:rsidR="0074398A" w:rsidRDefault="0074398A" w:rsidP="0074398A"/>
    <w:p w14:paraId="5069CDD7" w14:textId="0D9CC859" w:rsidR="00D62B58" w:rsidRDefault="0074398A" w:rsidP="0074398A">
      <w:r>
        <w:t>Lors d’un envoi de message, on instancie</w:t>
      </w:r>
      <w:r w:rsidR="00FD3664">
        <w:t xml:space="preserve"> un objet </w:t>
      </w:r>
      <w:r w:rsidR="00FD3664" w:rsidRPr="00FD3664">
        <w:rPr>
          <w:rStyle w:val="Code-2Car"/>
        </w:rPr>
        <w:t>Message</w:t>
      </w:r>
      <w:r w:rsidR="00FD3664">
        <w:t xml:space="preserve"> en mettant un chiffre décrivant le traitement à réaliser.</w:t>
      </w:r>
    </w:p>
    <w:p w14:paraId="52BEA7B1" w14:textId="77341554" w:rsidR="00FD3664" w:rsidRDefault="00FD3664" w:rsidP="0074398A"/>
    <w:p w14:paraId="15395C56" w14:textId="77777777" w:rsidR="00FD3664" w:rsidRDefault="00FD3664" w:rsidP="00FD3664">
      <w:pPr>
        <w:pStyle w:val="Code-2"/>
      </w:pPr>
      <w:r>
        <w:tab/>
        <w:t xml:space="preserve">public </w:t>
      </w:r>
      <w:proofErr w:type="spellStart"/>
      <w:r>
        <w:t>void</w:t>
      </w:r>
      <w:proofErr w:type="spellEnd"/>
      <w:r>
        <w:t xml:space="preserve"> </w:t>
      </w:r>
      <w:proofErr w:type="spellStart"/>
      <w:r>
        <w:t>joinGame</w:t>
      </w:r>
      <w:proofErr w:type="spellEnd"/>
      <w:r>
        <w:t>(</w:t>
      </w:r>
      <w:proofErr w:type="spellStart"/>
      <w:r>
        <w:t>int</w:t>
      </w:r>
      <w:proofErr w:type="spellEnd"/>
      <w:r>
        <w:t xml:space="preserve"> </w:t>
      </w:r>
      <w:proofErr w:type="spellStart"/>
      <w:r>
        <w:t>idGame</w:t>
      </w:r>
      <w:proofErr w:type="spellEnd"/>
      <w:r>
        <w:t>) {</w:t>
      </w:r>
    </w:p>
    <w:p w14:paraId="54980783" w14:textId="77777777" w:rsidR="00FD3664" w:rsidRDefault="00FD3664" w:rsidP="00FD3664">
      <w:pPr>
        <w:pStyle w:val="Code-2"/>
      </w:pPr>
      <w:r>
        <w:tab/>
      </w:r>
      <w:r>
        <w:tab/>
      </w:r>
      <w:proofErr w:type="spellStart"/>
      <w:r>
        <w:t>client.sendTCP</w:t>
      </w:r>
      <w:proofErr w:type="spellEnd"/>
      <w:r>
        <w:t xml:space="preserve">(new Message(1, </w:t>
      </w:r>
      <w:proofErr w:type="spellStart"/>
      <w:r>
        <w:t>idGame</w:t>
      </w:r>
      <w:proofErr w:type="spellEnd"/>
      <w:r>
        <w:t xml:space="preserve">, </w:t>
      </w:r>
      <w:proofErr w:type="spellStart"/>
      <w:r>
        <w:t>monController.getMonPlayer</w:t>
      </w:r>
      <w:proofErr w:type="spellEnd"/>
      <w:r>
        <w:t>()));</w:t>
      </w:r>
    </w:p>
    <w:p w14:paraId="2423242A" w14:textId="6765163D" w:rsidR="00FD3664" w:rsidRDefault="00FD3664" w:rsidP="00FD3664">
      <w:pPr>
        <w:pStyle w:val="Code-2"/>
      </w:pPr>
      <w:r>
        <w:tab/>
        <w:t>}</w:t>
      </w:r>
    </w:p>
    <w:p w14:paraId="6C7711D2" w14:textId="2C130059" w:rsidR="00D62B58" w:rsidRDefault="00D62B58" w:rsidP="00D62B58"/>
    <w:p w14:paraId="7001162B" w14:textId="12BBB921" w:rsidR="00FD3664" w:rsidRDefault="00FD3664" w:rsidP="00D62B58">
      <w:r>
        <w:t>Lors d’une réception de message, nous récupérons l’option, et en fonction, nous choisissons une fonction à effectuer.</w:t>
      </w:r>
    </w:p>
    <w:p w14:paraId="46B9F1D7" w14:textId="667FB08D" w:rsidR="00FD3664" w:rsidRDefault="00FD3664" w:rsidP="00D62B58"/>
    <w:p w14:paraId="43B45AF8" w14:textId="77777777" w:rsidR="00FD3664" w:rsidRDefault="00FD3664" w:rsidP="00FD3664">
      <w:pPr>
        <w:pStyle w:val="Code-2"/>
      </w:pPr>
      <w:r>
        <w:tab/>
        <w:t xml:space="preserve">public </w:t>
      </w:r>
      <w:proofErr w:type="spellStart"/>
      <w:r>
        <w:t>void</w:t>
      </w:r>
      <w:proofErr w:type="spellEnd"/>
      <w:r>
        <w:t xml:space="preserve"> </w:t>
      </w:r>
      <w:proofErr w:type="spellStart"/>
      <w:r>
        <w:t>selectOption</w:t>
      </w:r>
      <w:proofErr w:type="spellEnd"/>
      <w:r>
        <w:t>(Message message) {</w:t>
      </w:r>
    </w:p>
    <w:p w14:paraId="7912BAA6" w14:textId="77777777" w:rsidR="00FD3664" w:rsidRDefault="00FD3664" w:rsidP="00FD3664">
      <w:pPr>
        <w:pStyle w:val="Code-2"/>
      </w:pPr>
      <w:r>
        <w:tab/>
      </w:r>
      <w:r>
        <w:tab/>
        <w:t>if (</w:t>
      </w:r>
      <w:proofErr w:type="spellStart"/>
      <w:r>
        <w:t>message.getOption</w:t>
      </w:r>
      <w:proofErr w:type="spellEnd"/>
      <w:r>
        <w:t xml:space="preserve">() == 2) { // Start </w:t>
      </w:r>
      <w:proofErr w:type="spellStart"/>
      <w:r>
        <w:t>game</w:t>
      </w:r>
      <w:proofErr w:type="spellEnd"/>
    </w:p>
    <w:p w14:paraId="5E8F7B59" w14:textId="77777777" w:rsidR="00FD3664" w:rsidRDefault="00FD3664" w:rsidP="00FD3664">
      <w:pPr>
        <w:pStyle w:val="Code-2"/>
      </w:pPr>
      <w:r>
        <w:tab/>
      </w:r>
      <w:r>
        <w:tab/>
      </w:r>
      <w:r>
        <w:tab/>
      </w:r>
      <w:proofErr w:type="spellStart"/>
      <w:r>
        <w:t>startGame</w:t>
      </w:r>
      <w:proofErr w:type="spellEnd"/>
      <w:r>
        <w:t>();</w:t>
      </w:r>
    </w:p>
    <w:p w14:paraId="417BE7B7" w14:textId="77777777" w:rsidR="00FD3664" w:rsidRDefault="00FD3664" w:rsidP="00FD3664">
      <w:pPr>
        <w:pStyle w:val="Code-2"/>
      </w:pPr>
      <w:r>
        <w:tab/>
      </w:r>
      <w:r>
        <w:tab/>
        <w:t xml:space="preserve">} </w:t>
      </w:r>
      <w:proofErr w:type="spellStart"/>
      <w:r>
        <w:t>else</w:t>
      </w:r>
      <w:proofErr w:type="spellEnd"/>
      <w:r>
        <w:t xml:space="preserve"> if (</w:t>
      </w:r>
      <w:proofErr w:type="spellStart"/>
      <w:r>
        <w:t>message.getOption</w:t>
      </w:r>
      <w:proofErr w:type="spellEnd"/>
      <w:r>
        <w:t xml:space="preserve">() == 3) { // Impossible de rejoindre la </w:t>
      </w:r>
      <w:proofErr w:type="spellStart"/>
      <w:r>
        <w:t>game</w:t>
      </w:r>
      <w:proofErr w:type="spellEnd"/>
    </w:p>
    <w:p w14:paraId="49751DEA" w14:textId="77777777" w:rsidR="00FD3664" w:rsidRDefault="00FD3664" w:rsidP="00FD3664">
      <w:pPr>
        <w:pStyle w:val="Code-2"/>
      </w:pPr>
      <w:r>
        <w:tab/>
      </w:r>
      <w:r>
        <w:tab/>
      </w:r>
      <w:r>
        <w:tab/>
      </w:r>
      <w:proofErr w:type="spellStart"/>
      <w:r>
        <w:t>joinGameInpossible</w:t>
      </w:r>
      <w:proofErr w:type="spellEnd"/>
      <w:r>
        <w:t>();</w:t>
      </w:r>
    </w:p>
    <w:p w14:paraId="2D0969F5" w14:textId="77777777" w:rsidR="00FD3664" w:rsidRDefault="00FD3664" w:rsidP="00FD3664">
      <w:pPr>
        <w:pStyle w:val="Code-2"/>
      </w:pPr>
      <w:r>
        <w:tab/>
      </w:r>
      <w:r>
        <w:tab/>
        <w:t xml:space="preserve">} </w:t>
      </w:r>
      <w:proofErr w:type="spellStart"/>
      <w:r>
        <w:t>else</w:t>
      </w:r>
      <w:proofErr w:type="spellEnd"/>
      <w:r>
        <w:t xml:space="preserve"> if (</w:t>
      </w:r>
      <w:proofErr w:type="spellStart"/>
      <w:r>
        <w:t>message.getOption</w:t>
      </w:r>
      <w:proofErr w:type="spellEnd"/>
      <w:r>
        <w:t>() == 4) { // Mise à jour des scores</w:t>
      </w:r>
    </w:p>
    <w:p w14:paraId="5D32AE93" w14:textId="77777777" w:rsidR="00FD3664" w:rsidRDefault="00FD3664" w:rsidP="00FD3664">
      <w:pPr>
        <w:pStyle w:val="Code-2"/>
      </w:pPr>
      <w:r>
        <w:tab/>
      </w:r>
      <w:r>
        <w:tab/>
      </w:r>
      <w:r>
        <w:tab/>
      </w:r>
      <w:proofErr w:type="spellStart"/>
      <w:r>
        <w:t>setListPlayerGame</w:t>
      </w:r>
      <w:proofErr w:type="spellEnd"/>
      <w:r>
        <w:t>(message);</w:t>
      </w:r>
    </w:p>
    <w:p w14:paraId="7C601DAF" w14:textId="77777777" w:rsidR="00FD3664" w:rsidRDefault="00FD3664" w:rsidP="00FD3664">
      <w:pPr>
        <w:pStyle w:val="Code-2"/>
      </w:pPr>
      <w:r>
        <w:tab/>
      </w:r>
      <w:r>
        <w:tab/>
        <w:t>}</w:t>
      </w:r>
    </w:p>
    <w:p w14:paraId="4BA4FD32" w14:textId="0E5FAC14" w:rsidR="00FD3664" w:rsidRDefault="00FD3664" w:rsidP="00FD3664">
      <w:pPr>
        <w:pStyle w:val="Code-2"/>
      </w:pPr>
      <w:r>
        <w:tab/>
        <w:t>}</w:t>
      </w:r>
    </w:p>
    <w:p w14:paraId="558B81FA" w14:textId="77777777" w:rsidR="00FD3664" w:rsidRPr="00D62B58" w:rsidRDefault="00FD3664" w:rsidP="00D62B58"/>
    <w:p w14:paraId="1D253A4E" w14:textId="27402ED2" w:rsidR="008E1B77" w:rsidRDefault="00B0550D" w:rsidP="00B0550D">
      <w:pPr>
        <w:pStyle w:val="Titre1"/>
      </w:pPr>
      <w:bookmarkStart w:id="52" w:name="_Toc133046409"/>
      <w:r w:rsidRPr="00B0550D">
        <w:t>JAR - archivage - déploiement et signature</w:t>
      </w:r>
      <w:r w:rsidR="00E122DC">
        <w:rPr>
          <w:rStyle w:val="Appelnotedebasdep"/>
        </w:rPr>
        <w:footnoteReference w:id="19"/>
      </w:r>
      <w:bookmarkEnd w:id="52"/>
    </w:p>
    <w:p w14:paraId="383A7510" w14:textId="77777777" w:rsidR="008E1B77" w:rsidRDefault="00B0550D" w:rsidP="00B0550D">
      <w:pPr>
        <w:pStyle w:val="Titre2"/>
      </w:pPr>
      <w:bookmarkStart w:id="53" w:name="_Toc133046410"/>
      <w:r>
        <w:t xml:space="preserve">Le </w:t>
      </w:r>
      <w:r w:rsidRPr="00B0550D">
        <w:t>package JAR archive</w:t>
      </w:r>
      <w:bookmarkEnd w:id="53"/>
    </w:p>
    <w:p w14:paraId="35A9BF87" w14:textId="053B0B92" w:rsidR="003A00DA" w:rsidRDefault="003A00DA" w:rsidP="003A00DA">
      <w:r>
        <w:t xml:space="preserve">Il s'agit d'une archive contenant des fichiers Java compilés (des fichiers .class). Le terme de Jar </w:t>
      </w:r>
      <w:r w:rsidR="0074398A">
        <w:t>signifie</w:t>
      </w:r>
      <w:r>
        <w:t xml:space="preserve"> Java </w:t>
      </w:r>
      <w:proofErr w:type="spellStart"/>
      <w:r>
        <w:t>ARchive</w:t>
      </w:r>
      <w:proofErr w:type="spellEnd"/>
      <w:r>
        <w:t xml:space="preserve">. Cette archive est au format ZIP : vous pouvez donc ouvrir un </w:t>
      </w:r>
      <w:r>
        <w:lastRenderedPageBreak/>
        <w:t xml:space="preserve">fichier JAR avec n'importe quel outil de manipulation de fichier ZIP (7-Zip, </w:t>
      </w:r>
      <w:proofErr w:type="spellStart"/>
      <w:r>
        <w:t>WinZip</w:t>
      </w:r>
      <w:proofErr w:type="spellEnd"/>
      <w:r>
        <w:t>, Gestionnaire d'archives Linux...).</w:t>
      </w:r>
    </w:p>
    <w:p w14:paraId="4C257A47" w14:textId="77777777" w:rsidR="003A00DA" w:rsidRDefault="003A00DA" w:rsidP="003A00DA"/>
    <w:p w14:paraId="54D0E6A2" w14:textId="77777777" w:rsidR="00A2551A" w:rsidRDefault="003A00DA" w:rsidP="003A00DA">
      <w:r>
        <w:t xml:space="preserve">Il est possible de créer une archive JAR avec un outil de compression ZIP quelconque. Pour autant il est vivement conseillé d'utiliser l'outil jar[.exe] proposé par votre JDK (Java </w:t>
      </w:r>
      <w:proofErr w:type="spellStart"/>
      <w:r>
        <w:t>Development</w:t>
      </w:r>
      <w:proofErr w:type="spellEnd"/>
      <w:r>
        <w:t xml:space="preserve"> Kit). Effectivement, outre les fichiers .class, un JAR doit contenir un fichier de « manifeste » : il doit être obligatoirement se nommer META-INF/MANIFEST.MF. L'outil jar gère de manière automatisée la production de ce fichier de manifeste.</w:t>
      </w:r>
    </w:p>
    <w:p w14:paraId="6D2CC3D1" w14:textId="77777777" w:rsidR="00B012D1" w:rsidRDefault="00B012D1" w:rsidP="00B012D1"/>
    <w:p w14:paraId="69612980" w14:textId="77777777" w:rsidR="00B012D1" w:rsidRPr="00B012D1" w:rsidRDefault="00B012D1" w:rsidP="00B012D1">
      <w:pPr>
        <w:pStyle w:val="Titre3"/>
      </w:pPr>
      <w:bookmarkStart w:id="54" w:name="_Toc133046411"/>
      <w:r>
        <w:t>Génération d’un jar</w:t>
      </w:r>
      <w:r w:rsidR="00FE0CE3">
        <w:t xml:space="preserve"> file</w:t>
      </w:r>
      <w:r>
        <w:t xml:space="preserve"> </w:t>
      </w:r>
      <w:r w:rsidRPr="00B012D1">
        <w:t>assistée par Eclipse</w:t>
      </w:r>
      <w:bookmarkEnd w:id="54"/>
    </w:p>
    <w:p w14:paraId="4F820803" w14:textId="77777777" w:rsidR="00E62445" w:rsidRDefault="00E62445" w:rsidP="00E62445">
      <w:r>
        <w:t xml:space="preserve">Il est possible de </w:t>
      </w:r>
      <w:r w:rsidRPr="00E62445">
        <w:t xml:space="preserve">produire un fichier Jar à partir d'Eclipse. Pour ce faire, </w:t>
      </w:r>
      <w:r>
        <w:t>il faut cliquer</w:t>
      </w:r>
      <w:r w:rsidRPr="00E62445">
        <w:t xml:space="preserve"> avec le bouton droit de la souris sur le projet, </w:t>
      </w:r>
      <w:r>
        <w:t>cliquer</w:t>
      </w:r>
      <w:r w:rsidRPr="00E62445">
        <w:t xml:space="preserve"> sur « Export... », puis sélectionne</w:t>
      </w:r>
      <w:r>
        <w:t>r</w:t>
      </w:r>
      <w:r w:rsidRPr="00E62445">
        <w:t xml:space="preserve"> l'assistant « JAR file », comme montré dans la capture d'écran ci-dessous.</w:t>
      </w:r>
    </w:p>
    <w:p w14:paraId="4A7A463D" w14:textId="77777777" w:rsidR="00E122DC" w:rsidRDefault="00E122DC" w:rsidP="00E62445"/>
    <w:p w14:paraId="4FE56242" w14:textId="0C6D33E0" w:rsidR="00E122DC" w:rsidRDefault="007E1D2B" w:rsidP="00E122DC">
      <w:pPr>
        <w:jc w:val="center"/>
        <w:rPr>
          <w:noProof/>
        </w:rPr>
      </w:pPr>
      <w:r w:rsidRPr="00781C4F">
        <w:rPr>
          <w:noProof/>
        </w:rPr>
        <w:drawing>
          <wp:inline distT="0" distB="0" distL="0" distR="0" wp14:anchorId="6ACBF896" wp14:editId="2030D522">
            <wp:extent cx="2952750" cy="2876550"/>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876550"/>
                    </a:xfrm>
                    <a:prstGeom prst="rect">
                      <a:avLst/>
                    </a:prstGeom>
                    <a:noFill/>
                    <a:ln>
                      <a:noFill/>
                    </a:ln>
                  </pic:spPr>
                </pic:pic>
              </a:graphicData>
            </a:graphic>
          </wp:inline>
        </w:drawing>
      </w:r>
    </w:p>
    <w:p w14:paraId="2DF75E7C" w14:textId="77777777" w:rsidR="00E122DC" w:rsidRDefault="00E122DC" w:rsidP="00E122DC">
      <w:pPr>
        <w:jc w:val="center"/>
        <w:rPr>
          <w:noProof/>
        </w:rPr>
      </w:pPr>
    </w:p>
    <w:p w14:paraId="05F09317" w14:textId="2788398E" w:rsidR="00B012D1" w:rsidRDefault="00E807EE" w:rsidP="00E807EE">
      <w:pPr>
        <w:pStyle w:val="Lgende"/>
        <w:jc w:val="center"/>
      </w:pPr>
      <w:bookmarkStart w:id="55" w:name="_Toc133046428"/>
      <w:r>
        <w:t xml:space="preserve">Figure </w:t>
      </w:r>
      <w:fldSimple w:instr=" SEQ Figure \* ARABIC ">
        <w:r w:rsidR="00825AA1">
          <w:rPr>
            <w:noProof/>
          </w:rPr>
          <w:t>14</w:t>
        </w:r>
      </w:fldSimple>
      <w:r>
        <w:t xml:space="preserve"> : génération d'un jar </w:t>
      </w:r>
      <w:r w:rsidR="00F53DF9">
        <w:t xml:space="preserve">file </w:t>
      </w:r>
      <w:r>
        <w:t>à l'aide d'éclipse - étape 1</w:t>
      </w:r>
      <w:bookmarkEnd w:id="55"/>
    </w:p>
    <w:p w14:paraId="79479D3D" w14:textId="77777777" w:rsidR="00E122DC" w:rsidRDefault="00E122DC" w:rsidP="003A00DA"/>
    <w:p w14:paraId="4B681CBA" w14:textId="77777777" w:rsidR="00E122DC" w:rsidRDefault="00E122DC" w:rsidP="003A00DA">
      <w:r w:rsidRPr="00E122DC">
        <w:t>Il ne reste plus qu'</w:t>
      </w:r>
      <w:r>
        <w:t>à</w:t>
      </w:r>
      <w:r w:rsidRPr="00E122DC">
        <w:t xml:space="preserve"> sélectionner les éléments à archiver et à spécifier le nom d</w:t>
      </w:r>
      <w:r>
        <w:t xml:space="preserve">u </w:t>
      </w:r>
      <w:r w:rsidRPr="00E122DC">
        <w:t>fichier Jar. Voici une capture d'écran de cet assistant</w:t>
      </w:r>
      <w:r>
        <w:t> :</w:t>
      </w:r>
    </w:p>
    <w:p w14:paraId="7422F73D" w14:textId="77777777" w:rsidR="00E122DC" w:rsidRDefault="00E122DC" w:rsidP="003A00DA"/>
    <w:p w14:paraId="7C73E009" w14:textId="504EBCDF" w:rsidR="00E122DC" w:rsidRDefault="007E1D2B" w:rsidP="00E122DC">
      <w:pPr>
        <w:jc w:val="center"/>
        <w:rPr>
          <w:noProof/>
        </w:rPr>
      </w:pPr>
      <w:r w:rsidRPr="00781C4F">
        <w:rPr>
          <w:noProof/>
        </w:rPr>
        <w:drawing>
          <wp:inline distT="0" distB="0" distL="0" distR="0" wp14:anchorId="2E0C8C8D" wp14:editId="70DC58FC">
            <wp:extent cx="2847975" cy="3371850"/>
            <wp:effectExtent l="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3371850"/>
                    </a:xfrm>
                    <a:prstGeom prst="rect">
                      <a:avLst/>
                    </a:prstGeom>
                    <a:noFill/>
                    <a:ln>
                      <a:noFill/>
                    </a:ln>
                  </pic:spPr>
                </pic:pic>
              </a:graphicData>
            </a:graphic>
          </wp:inline>
        </w:drawing>
      </w:r>
    </w:p>
    <w:p w14:paraId="0466A34C" w14:textId="77777777" w:rsidR="00E122DC" w:rsidRDefault="00E122DC" w:rsidP="003A00DA">
      <w:pPr>
        <w:rPr>
          <w:noProof/>
        </w:rPr>
      </w:pPr>
    </w:p>
    <w:p w14:paraId="70934EFB" w14:textId="513DB406" w:rsidR="00E122DC" w:rsidRDefault="00E807EE" w:rsidP="00E807EE">
      <w:pPr>
        <w:pStyle w:val="Lgende"/>
        <w:jc w:val="center"/>
      </w:pPr>
      <w:bookmarkStart w:id="56" w:name="_Toc133046429"/>
      <w:r>
        <w:lastRenderedPageBreak/>
        <w:t xml:space="preserve">Figure </w:t>
      </w:r>
      <w:fldSimple w:instr=" SEQ Figure \* ARABIC ">
        <w:r w:rsidR="00825AA1">
          <w:rPr>
            <w:noProof/>
          </w:rPr>
          <w:t>15</w:t>
        </w:r>
      </w:fldSimple>
      <w:r>
        <w:t xml:space="preserve"> : </w:t>
      </w:r>
      <w:r w:rsidRPr="00DB78DB">
        <w:t>génération d'un jar</w:t>
      </w:r>
      <w:r w:rsidR="00F53DF9">
        <w:t xml:space="preserve"> file</w:t>
      </w:r>
      <w:r w:rsidRPr="00DB78DB">
        <w:t xml:space="preserve"> à l'aide d'éclipse - étape </w:t>
      </w:r>
      <w:r>
        <w:t>2</w:t>
      </w:r>
      <w:bookmarkEnd w:id="56"/>
    </w:p>
    <w:p w14:paraId="5E49F21C" w14:textId="77777777" w:rsidR="002F2DCE" w:rsidRDefault="002F2DCE" w:rsidP="003A00DA"/>
    <w:p w14:paraId="55DA10FC" w14:textId="77777777" w:rsidR="00B0550D" w:rsidRDefault="00B0550D" w:rsidP="00B0550D">
      <w:pPr>
        <w:pStyle w:val="Titre2"/>
      </w:pPr>
      <w:bookmarkStart w:id="57" w:name="_Toc133046412"/>
      <w:r>
        <w:t>L</w:t>
      </w:r>
      <w:r w:rsidRPr="00B0550D">
        <w:t xml:space="preserve">e package JAR </w:t>
      </w:r>
      <w:proofErr w:type="spellStart"/>
      <w:r w:rsidRPr="00B0550D">
        <w:t>runnable</w:t>
      </w:r>
      <w:bookmarkEnd w:id="57"/>
      <w:proofErr w:type="spellEnd"/>
    </w:p>
    <w:p w14:paraId="29CA7435" w14:textId="77777777" w:rsidR="00B0550D" w:rsidRDefault="003A2991" w:rsidP="00B0550D">
      <w:r w:rsidRPr="003A2991">
        <w:t>L'outil jar (Java Archive) du JDK permet</w:t>
      </w:r>
      <w:r>
        <w:t xml:space="preserve"> également</w:t>
      </w:r>
      <w:r w:rsidRPr="003A2991">
        <w:t xml:space="preserve"> de créer </w:t>
      </w:r>
      <w:r w:rsidR="0089148A">
        <w:t>un</w:t>
      </w:r>
      <w:r w:rsidRPr="003A2991">
        <w:t xml:space="preserve"> fichier jar exécutable. Un fichier jar exécutable appelle la méthode principale de la classe </w:t>
      </w:r>
      <w:r w:rsidR="0089148A">
        <w:t>lors d’un</w:t>
      </w:r>
      <w:r w:rsidRPr="003A2991">
        <w:t xml:space="preserve"> double-clique dessus.</w:t>
      </w:r>
    </w:p>
    <w:p w14:paraId="56D8D4DE" w14:textId="77777777" w:rsidR="00FE0CE3" w:rsidRDefault="00FE0CE3" w:rsidP="00B0550D"/>
    <w:p w14:paraId="576B2AA7" w14:textId="77777777" w:rsidR="00FE0CE3" w:rsidRDefault="00FE0CE3" w:rsidP="00FE0CE3">
      <w:pPr>
        <w:pStyle w:val="Titre3"/>
      </w:pPr>
      <w:bookmarkStart w:id="58" w:name="_Toc133046413"/>
      <w:r>
        <w:t xml:space="preserve">Génération d’un jar file </w:t>
      </w:r>
      <w:r w:rsidRPr="00B012D1">
        <w:t>assistée par Eclipse</w:t>
      </w:r>
      <w:bookmarkEnd w:id="58"/>
    </w:p>
    <w:p w14:paraId="455038FC" w14:textId="77777777" w:rsidR="008152D3" w:rsidRDefault="008152D3" w:rsidP="008152D3">
      <w:r>
        <w:t xml:space="preserve">Il est possible de </w:t>
      </w:r>
      <w:r w:rsidRPr="00E62445">
        <w:t>produire un fichier Jar</w:t>
      </w:r>
      <w:r>
        <w:t xml:space="preserve"> </w:t>
      </w:r>
      <w:r w:rsidRPr="008152D3">
        <w:t>exécutable</w:t>
      </w:r>
      <w:r>
        <w:t xml:space="preserve"> </w:t>
      </w:r>
      <w:r w:rsidRPr="00E62445">
        <w:t xml:space="preserve">à partir d'Eclipse. Pour ce faire, </w:t>
      </w:r>
      <w:r>
        <w:t>il faut cliquer</w:t>
      </w:r>
      <w:r w:rsidRPr="00E62445">
        <w:t xml:space="preserve"> avec le bouton droit de la souris sur le projet, </w:t>
      </w:r>
      <w:r>
        <w:t>cliquer</w:t>
      </w:r>
      <w:r w:rsidRPr="00E62445">
        <w:t xml:space="preserve"> sur « Export... », puis sélectionne</w:t>
      </w:r>
      <w:r>
        <w:t>r</w:t>
      </w:r>
      <w:r w:rsidRPr="00E62445">
        <w:t xml:space="preserve"> l'assistant « JAR </w:t>
      </w:r>
      <w:proofErr w:type="spellStart"/>
      <w:r>
        <w:t>runnable</w:t>
      </w:r>
      <w:proofErr w:type="spellEnd"/>
      <w:r w:rsidRPr="00E62445">
        <w:t xml:space="preserve"> », comme montré dans la capture d'écran ci-dessous.</w:t>
      </w:r>
    </w:p>
    <w:p w14:paraId="31A7001A" w14:textId="77777777" w:rsidR="00C55A3C" w:rsidRDefault="00C55A3C" w:rsidP="008152D3"/>
    <w:p w14:paraId="6EBBB624" w14:textId="7F64BCF1" w:rsidR="00C55A3C" w:rsidRDefault="007E1D2B" w:rsidP="00C55A3C">
      <w:pPr>
        <w:jc w:val="center"/>
        <w:rPr>
          <w:noProof/>
        </w:rPr>
      </w:pPr>
      <w:r w:rsidRPr="00781C4F">
        <w:rPr>
          <w:noProof/>
        </w:rPr>
        <w:drawing>
          <wp:inline distT="0" distB="0" distL="0" distR="0" wp14:anchorId="3278D304" wp14:editId="297EC553">
            <wp:extent cx="2762250" cy="2695575"/>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2695575"/>
                    </a:xfrm>
                    <a:prstGeom prst="rect">
                      <a:avLst/>
                    </a:prstGeom>
                    <a:noFill/>
                    <a:ln>
                      <a:noFill/>
                    </a:ln>
                  </pic:spPr>
                </pic:pic>
              </a:graphicData>
            </a:graphic>
          </wp:inline>
        </w:drawing>
      </w:r>
    </w:p>
    <w:p w14:paraId="324774F8" w14:textId="77777777" w:rsidR="00C55A3C" w:rsidRDefault="00C55A3C" w:rsidP="008152D3">
      <w:pPr>
        <w:rPr>
          <w:noProof/>
        </w:rPr>
      </w:pPr>
    </w:p>
    <w:p w14:paraId="7A5F2B87" w14:textId="006A93A6" w:rsidR="00C55A3C" w:rsidRDefault="00C55A3C" w:rsidP="00C55A3C">
      <w:pPr>
        <w:pStyle w:val="Lgende"/>
        <w:jc w:val="center"/>
        <w:rPr>
          <w:noProof/>
        </w:rPr>
      </w:pPr>
      <w:bookmarkStart w:id="59" w:name="_Toc133046430"/>
      <w:r>
        <w:t xml:space="preserve">Figure </w:t>
      </w:r>
      <w:fldSimple w:instr=" SEQ Figure \* ARABIC ">
        <w:r w:rsidR="00825AA1">
          <w:rPr>
            <w:noProof/>
          </w:rPr>
          <w:t>16</w:t>
        </w:r>
      </w:fldSimple>
      <w:r>
        <w:t xml:space="preserve"> : </w:t>
      </w:r>
      <w:r w:rsidRPr="009D290F">
        <w:t xml:space="preserve">génération d'un jar </w:t>
      </w:r>
      <w:proofErr w:type="spellStart"/>
      <w:r>
        <w:t>runnable</w:t>
      </w:r>
      <w:proofErr w:type="spellEnd"/>
      <w:r w:rsidRPr="009D290F">
        <w:t xml:space="preserve"> à l'aide d'éclipse - étape </w:t>
      </w:r>
      <w:r>
        <w:t>1</w:t>
      </w:r>
      <w:bookmarkEnd w:id="59"/>
    </w:p>
    <w:p w14:paraId="3015C74A" w14:textId="77777777" w:rsidR="00C55A3C" w:rsidRDefault="00C55A3C" w:rsidP="008152D3"/>
    <w:p w14:paraId="4E8B356D" w14:textId="77777777" w:rsidR="00C55A3C" w:rsidRDefault="00C55A3C" w:rsidP="00C55A3C">
      <w:r w:rsidRPr="00E122DC">
        <w:t xml:space="preserve">Il </w:t>
      </w:r>
      <w:r>
        <w:t>faut par la suite</w:t>
      </w:r>
      <w:r w:rsidRPr="00E122DC">
        <w:t xml:space="preserve"> sélectionner les éléments à archiver et à spécifier le nom d</w:t>
      </w:r>
      <w:r>
        <w:t xml:space="preserve">u </w:t>
      </w:r>
      <w:r w:rsidRPr="00E122DC">
        <w:t>fichier Jar</w:t>
      </w:r>
      <w:r>
        <w:t xml:space="preserve"> ainsi que sélectionner la configuration de lancement de l’application.</w:t>
      </w:r>
      <w:r w:rsidRPr="00E122DC">
        <w:t xml:space="preserve"> Voici une capture d'écran de cet assistant</w:t>
      </w:r>
      <w:r>
        <w:t> :</w:t>
      </w:r>
    </w:p>
    <w:p w14:paraId="4D8D84BE" w14:textId="77777777" w:rsidR="00C55A3C" w:rsidRDefault="00C55A3C" w:rsidP="00C55A3C"/>
    <w:p w14:paraId="492A4750" w14:textId="281BEE60" w:rsidR="00C55A3C" w:rsidRDefault="007E1D2B" w:rsidP="00C55A3C">
      <w:pPr>
        <w:jc w:val="center"/>
        <w:rPr>
          <w:noProof/>
        </w:rPr>
      </w:pPr>
      <w:r w:rsidRPr="00781C4F">
        <w:rPr>
          <w:noProof/>
        </w:rPr>
        <w:drawing>
          <wp:inline distT="0" distB="0" distL="0" distR="0" wp14:anchorId="60441977" wp14:editId="3B362AFD">
            <wp:extent cx="2705100" cy="262890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2628900"/>
                    </a:xfrm>
                    <a:prstGeom prst="rect">
                      <a:avLst/>
                    </a:prstGeom>
                    <a:noFill/>
                    <a:ln>
                      <a:noFill/>
                    </a:ln>
                  </pic:spPr>
                </pic:pic>
              </a:graphicData>
            </a:graphic>
          </wp:inline>
        </w:drawing>
      </w:r>
    </w:p>
    <w:p w14:paraId="75FE9D2E" w14:textId="77777777" w:rsidR="00C55A3C" w:rsidRDefault="00C55A3C" w:rsidP="00C55A3C">
      <w:pPr>
        <w:rPr>
          <w:noProof/>
        </w:rPr>
      </w:pPr>
    </w:p>
    <w:p w14:paraId="43E0D4BD" w14:textId="0000668B" w:rsidR="00C55A3C" w:rsidRDefault="00C55A3C" w:rsidP="00C55A3C">
      <w:pPr>
        <w:pStyle w:val="Lgende"/>
        <w:jc w:val="center"/>
        <w:rPr>
          <w:noProof/>
        </w:rPr>
      </w:pPr>
      <w:bookmarkStart w:id="60" w:name="_Toc133046431"/>
      <w:r>
        <w:t xml:space="preserve">Figure </w:t>
      </w:r>
      <w:fldSimple w:instr=" SEQ Figure \* ARABIC ">
        <w:r w:rsidR="00825AA1">
          <w:rPr>
            <w:noProof/>
          </w:rPr>
          <w:t>17</w:t>
        </w:r>
      </w:fldSimple>
      <w:r>
        <w:t xml:space="preserve"> : </w:t>
      </w:r>
      <w:r w:rsidRPr="00801377">
        <w:t xml:space="preserve">génération d'un jar </w:t>
      </w:r>
      <w:proofErr w:type="spellStart"/>
      <w:r w:rsidRPr="00801377">
        <w:t>runnable</w:t>
      </w:r>
      <w:proofErr w:type="spellEnd"/>
      <w:r w:rsidRPr="00801377">
        <w:t xml:space="preserve"> à l'aide d'éclipse - étape </w:t>
      </w:r>
      <w:r>
        <w:t>2</w:t>
      </w:r>
      <w:bookmarkEnd w:id="60"/>
    </w:p>
    <w:p w14:paraId="234E2736" w14:textId="77777777" w:rsidR="00A2551A" w:rsidRDefault="00A2551A" w:rsidP="00B0550D"/>
    <w:p w14:paraId="08430036" w14:textId="77777777" w:rsidR="008E1B77" w:rsidRDefault="00D90CEB" w:rsidP="008E1B77">
      <w:pPr>
        <w:pStyle w:val="Titre1"/>
      </w:pPr>
      <w:bookmarkStart w:id="61" w:name="_Toc133046414"/>
      <w:r w:rsidRPr="00D90CEB">
        <w:t>TABLE DES ILLUSTRATIONS</w:t>
      </w:r>
      <w:bookmarkEnd w:id="61"/>
    </w:p>
    <w:p w14:paraId="46B160E7" w14:textId="3D8E85AA" w:rsidR="00010648" w:rsidRDefault="00D90CEB">
      <w:pPr>
        <w:pStyle w:val="Tabledesillustrations"/>
        <w:tabs>
          <w:tab w:val="right" w:leader="dot" w:pos="10195"/>
        </w:tabs>
        <w:rPr>
          <w:rFonts w:asciiTheme="minorHAnsi" w:eastAsiaTheme="minorEastAsia" w:hAnsiTheme="minorHAnsi" w:cstheme="minorBidi"/>
          <w:noProof/>
          <w:sz w:val="22"/>
          <w:szCs w:val="22"/>
          <w:lang w:eastAsia="fr-FR"/>
        </w:rPr>
      </w:pPr>
      <w:r w:rsidRPr="00D90CEB">
        <w:fldChar w:fldCharType="begin"/>
      </w:r>
      <w:r w:rsidRPr="00D90CEB">
        <w:instrText xml:space="preserve"> TOC \h \z \c "Figure" </w:instrText>
      </w:r>
      <w:r w:rsidRPr="00D90CEB">
        <w:fldChar w:fldCharType="separate"/>
      </w:r>
      <w:hyperlink w:anchor="_Toc133046415" w:history="1">
        <w:r w:rsidR="00010648" w:rsidRPr="00C43652">
          <w:rPr>
            <w:rStyle w:val="Lienhypertexte"/>
            <w:noProof/>
          </w:rPr>
          <w:t>Figure 1 : principe de fonctionnement du modèle MVC</w:t>
        </w:r>
        <w:r w:rsidR="00010648">
          <w:rPr>
            <w:noProof/>
            <w:webHidden/>
          </w:rPr>
          <w:tab/>
        </w:r>
        <w:r w:rsidR="00010648">
          <w:rPr>
            <w:noProof/>
            <w:webHidden/>
          </w:rPr>
          <w:fldChar w:fldCharType="begin"/>
        </w:r>
        <w:r w:rsidR="00010648">
          <w:rPr>
            <w:noProof/>
            <w:webHidden/>
          </w:rPr>
          <w:instrText xml:space="preserve"> PAGEREF _Toc133046415 \h </w:instrText>
        </w:r>
        <w:r w:rsidR="00010648">
          <w:rPr>
            <w:noProof/>
            <w:webHidden/>
          </w:rPr>
        </w:r>
        <w:r w:rsidR="00010648">
          <w:rPr>
            <w:noProof/>
            <w:webHidden/>
          </w:rPr>
          <w:fldChar w:fldCharType="separate"/>
        </w:r>
        <w:r w:rsidR="00010648">
          <w:rPr>
            <w:noProof/>
            <w:webHidden/>
          </w:rPr>
          <w:t>2</w:t>
        </w:r>
        <w:r w:rsidR="00010648">
          <w:rPr>
            <w:noProof/>
            <w:webHidden/>
          </w:rPr>
          <w:fldChar w:fldCharType="end"/>
        </w:r>
      </w:hyperlink>
    </w:p>
    <w:p w14:paraId="1DDF46D3" w14:textId="7BDF167E"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16" w:history="1">
        <w:r w:rsidRPr="00C43652">
          <w:rPr>
            <w:rStyle w:val="Lienhypertexte"/>
            <w:noProof/>
          </w:rPr>
          <w:t>Figure 2 : diagramme des composants de l’application</w:t>
        </w:r>
        <w:r>
          <w:rPr>
            <w:noProof/>
            <w:webHidden/>
          </w:rPr>
          <w:tab/>
        </w:r>
        <w:r>
          <w:rPr>
            <w:noProof/>
            <w:webHidden/>
          </w:rPr>
          <w:fldChar w:fldCharType="begin"/>
        </w:r>
        <w:r>
          <w:rPr>
            <w:noProof/>
            <w:webHidden/>
          </w:rPr>
          <w:instrText xml:space="preserve"> PAGEREF _Toc133046416 \h </w:instrText>
        </w:r>
        <w:r>
          <w:rPr>
            <w:noProof/>
            <w:webHidden/>
          </w:rPr>
        </w:r>
        <w:r>
          <w:rPr>
            <w:noProof/>
            <w:webHidden/>
          </w:rPr>
          <w:fldChar w:fldCharType="separate"/>
        </w:r>
        <w:r>
          <w:rPr>
            <w:noProof/>
            <w:webHidden/>
          </w:rPr>
          <w:t>3</w:t>
        </w:r>
        <w:r>
          <w:rPr>
            <w:noProof/>
            <w:webHidden/>
          </w:rPr>
          <w:fldChar w:fldCharType="end"/>
        </w:r>
      </w:hyperlink>
    </w:p>
    <w:p w14:paraId="19ACDC61" w14:textId="4D03715E"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17" w:history="1">
        <w:r w:rsidRPr="00C43652">
          <w:rPr>
            <w:rStyle w:val="Lienhypertexte"/>
            <w:noProof/>
          </w:rPr>
          <w:t>Figure 3 : dossiers essentiels du Build</w:t>
        </w:r>
        <w:r>
          <w:rPr>
            <w:noProof/>
            <w:webHidden/>
          </w:rPr>
          <w:tab/>
        </w:r>
        <w:r>
          <w:rPr>
            <w:noProof/>
            <w:webHidden/>
          </w:rPr>
          <w:fldChar w:fldCharType="begin"/>
        </w:r>
        <w:r>
          <w:rPr>
            <w:noProof/>
            <w:webHidden/>
          </w:rPr>
          <w:instrText xml:space="preserve"> PAGEREF _Toc133046417 \h </w:instrText>
        </w:r>
        <w:r>
          <w:rPr>
            <w:noProof/>
            <w:webHidden/>
          </w:rPr>
        </w:r>
        <w:r>
          <w:rPr>
            <w:noProof/>
            <w:webHidden/>
          </w:rPr>
          <w:fldChar w:fldCharType="separate"/>
        </w:r>
        <w:r>
          <w:rPr>
            <w:noProof/>
            <w:webHidden/>
          </w:rPr>
          <w:t>4</w:t>
        </w:r>
        <w:r>
          <w:rPr>
            <w:noProof/>
            <w:webHidden/>
          </w:rPr>
          <w:fldChar w:fldCharType="end"/>
        </w:r>
      </w:hyperlink>
    </w:p>
    <w:p w14:paraId="178F32E8" w14:textId="112C6836"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18" w:history="1">
        <w:r w:rsidRPr="00C43652">
          <w:rPr>
            <w:rStyle w:val="Lienhypertexte"/>
            <w:noProof/>
          </w:rPr>
          <w:t>Figure 4 : diagramme des classes métiers</w:t>
        </w:r>
        <w:r>
          <w:rPr>
            <w:noProof/>
            <w:webHidden/>
          </w:rPr>
          <w:tab/>
        </w:r>
        <w:r>
          <w:rPr>
            <w:noProof/>
            <w:webHidden/>
          </w:rPr>
          <w:fldChar w:fldCharType="begin"/>
        </w:r>
        <w:r>
          <w:rPr>
            <w:noProof/>
            <w:webHidden/>
          </w:rPr>
          <w:instrText xml:space="preserve"> PAGEREF _Toc133046418 \h </w:instrText>
        </w:r>
        <w:r>
          <w:rPr>
            <w:noProof/>
            <w:webHidden/>
          </w:rPr>
        </w:r>
        <w:r>
          <w:rPr>
            <w:noProof/>
            <w:webHidden/>
          </w:rPr>
          <w:fldChar w:fldCharType="separate"/>
        </w:r>
        <w:r>
          <w:rPr>
            <w:noProof/>
            <w:webHidden/>
          </w:rPr>
          <w:t>4</w:t>
        </w:r>
        <w:r>
          <w:rPr>
            <w:noProof/>
            <w:webHidden/>
          </w:rPr>
          <w:fldChar w:fldCharType="end"/>
        </w:r>
      </w:hyperlink>
    </w:p>
    <w:p w14:paraId="6BA0B490" w14:textId="1D01D432"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19" w:history="1">
        <w:r w:rsidRPr="00C43652">
          <w:rPr>
            <w:rStyle w:val="Lienhypertexte"/>
            <w:noProof/>
          </w:rPr>
          <w:t>Figure 5 : principe de fonctionnement de l'API JDBC</w:t>
        </w:r>
        <w:r>
          <w:rPr>
            <w:noProof/>
            <w:webHidden/>
          </w:rPr>
          <w:tab/>
        </w:r>
        <w:r>
          <w:rPr>
            <w:noProof/>
            <w:webHidden/>
          </w:rPr>
          <w:fldChar w:fldCharType="begin"/>
        </w:r>
        <w:r>
          <w:rPr>
            <w:noProof/>
            <w:webHidden/>
          </w:rPr>
          <w:instrText xml:space="preserve"> PAGEREF _Toc133046419 \h </w:instrText>
        </w:r>
        <w:r>
          <w:rPr>
            <w:noProof/>
            <w:webHidden/>
          </w:rPr>
        </w:r>
        <w:r>
          <w:rPr>
            <w:noProof/>
            <w:webHidden/>
          </w:rPr>
          <w:fldChar w:fldCharType="separate"/>
        </w:r>
        <w:r>
          <w:rPr>
            <w:noProof/>
            <w:webHidden/>
          </w:rPr>
          <w:t>6</w:t>
        </w:r>
        <w:r>
          <w:rPr>
            <w:noProof/>
            <w:webHidden/>
          </w:rPr>
          <w:fldChar w:fldCharType="end"/>
        </w:r>
      </w:hyperlink>
    </w:p>
    <w:p w14:paraId="0F3BE0B1" w14:textId="4614E060"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0" w:history="1">
        <w:r w:rsidRPr="00C43652">
          <w:rPr>
            <w:rStyle w:val="Lienhypertexte"/>
            <w:noProof/>
          </w:rPr>
          <w:t>Figure 6 : les différentes méthodes de connexion avec JDBC</w:t>
        </w:r>
        <w:r>
          <w:rPr>
            <w:noProof/>
            <w:webHidden/>
          </w:rPr>
          <w:tab/>
        </w:r>
        <w:r>
          <w:rPr>
            <w:noProof/>
            <w:webHidden/>
          </w:rPr>
          <w:fldChar w:fldCharType="begin"/>
        </w:r>
        <w:r>
          <w:rPr>
            <w:noProof/>
            <w:webHidden/>
          </w:rPr>
          <w:instrText xml:space="preserve"> PAGEREF _Toc133046420 \h </w:instrText>
        </w:r>
        <w:r>
          <w:rPr>
            <w:noProof/>
            <w:webHidden/>
          </w:rPr>
        </w:r>
        <w:r>
          <w:rPr>
            <w:noProof/>
            <w:webHidden/>
          </w:rPr>
          <w:fldChar w:fldCharType="separate"/>
        </w:r>
        <w:r>
          <w:rPr>
            <w:noProof/>
            <w:webHidden/>
          </w:rPr>
          <w:t>7</w:t>
        </w:r>
        <w:r>
          <w:rPr>
            <w:noProof/>
            <w:webHidden/>
          </w:rPr>
          <w:fldChar w:fldCharType="end"/>
        </w:r>
      </w:hyperlink>
    </w:p>
    <w:p w14:paraId="07279AD4" w14:textId="21FC3F30"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1" w:history="1">
        <w:r w:rsidRPr="00C43652">
          <w:rPr>
            <w:rStyle w:val="Lienhypertexte"/>
            <w:noProof/>
          </w:rPr>
          <w:t>Figure 7 : JPanel permettant de se connecter</w:t>
        </w:r>
        <w:r>
          <w:rPr>
            <w:noProof/>
            <w:webHidden/>
          </w:rPr>
          <w:tab/>
        </w:r>
        <w:r>
          <w:rPr>
            <w:noProof/>
            <w:webHidden/>
          </w:rPr>
          <w:fldChar w:fldCharType="begin"/>
        </w:r>
        <w:r>
          <w:rPr>
            <w:noProof/>
            <w:webHidden/>
          </w:rPr>
          <w:instrText xml:space="preserve"> PAGEREF _Toc133046421 \h </w:instrText>
        </w:r>
        <w:r>
          <w:rPr>
            <w:noProof/>
            <w:webHidden/>
          </w:rPr>
        </w:r>
        <w:r>
          <w:rPr>
            <w:noProof/>
            <w:webHidden/>
          </w:rPr>
          <w:fldChar w:fldCharType="separate"/>
        </w:r>
        <w:r>
          <w:rPr>
            <w:noProof/>
            <w:webHidden/>
          </w:rPr>
          <w:t>12</w:t>
        </w:r>
        <w:r>
          <w:rPr>
            <w:noProof/>
            <w:webHidden/>
          </w:rPr>
          <w:fldChar w:fldCharType="end"/>
        </w:r>
      </w:hyperlink>
    </w:p>
    <w:p w14:paraId="156B7728" w14:textId="2F8FE2AE"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2" w:history="1">
        <w:r w:rsidRPr="00C43652">
          <w:rPr>
            <w:rStyle w:val="Lienhypertexte"/>
            <w:noProof/>
          </w:rPr>
          <w:t>Figure 8 : JPanel permettant de choisir le mode de jeu</w:t>
        </w:r>
        <w:r>
          <w:rPr>
            <w:noProof/>
            <w:webHidden/>
          </w:rPr>
          <w:tab/>
        </w:r>
        <w:r>
          <w:rPr>
            <w:noProof/>
            <w:webHidden/>
          </w:rPr>
          <w:fldChar w:fldCharType="begin"/>
        </w:r>
        <w:r>
          <w:rPr>
            <w:noProof/>
            <w:webHidden/>
          </w:rPr>
          <w:instrText xml:space="preserve"> PAGEREF _Toc133046422 \h </w:instrText>
        </w:r>
        <w:r>
          <w:rPr>
            <w:noProof/>
            <w:webHidden/>
          </w:rPr>
        </w:r>
        <w:r>
          <w:rPr>
            <w:noProof/>
            <w:webHidden/>
          </w:rPr>
          <w:fldChar w:fldCharType="separate"/>
        </w:r>
        <w:r>
          <w:rPr>
            <w:noProof/>
            <w:webHidden/>
          </w:rPr>
          <w:t>12</w:t>
        </w:r>
        <w:r>
          <w:rPr>
            <w:noProof/>
            <w:webHidden/>
          </w:rPr>
          <w:fldChar w:fldCharType="end"/>
        </w:r>
      </w:hyperlink>
    </w:p>
    <w:p w14:paraId="56C6FF97" w14:textId="45BAA36D"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3" w:history="1">
        <w:r w:rsidRPr="00C43652">
          <w:rPr>
            <w:rStyle w:val="Lienhypertexte"/>
            <w:noProof/>
          </w:rPr>
          <w:t>Figure 9 : Affichage d'un bouton lorsque la souris n'est pas dessus</w:t>
        </w:r>
        <w:r>
          <w:rPr>
            <w:noProof/>
            <w:webHidden/>
          </w:rPr>
          <w:tab/>
        </w:r>
        <w:r>
          <w:rPr>
            <w:noProof/>
            <w:webHidden/>
          </w:rPr>
          <w:fldChar w:fldCharType="begin"/>
        </w:r>
        <w:r>
          <w:rPr>
            <w:noProof/>
            <w:webHidden/>
          </w:rPr>
          <w:instrText xml:space="preserve"> PAGEREF _Toc133046423 \h </w:instrText>
        </w:r>
        <w:r>
          <w:rPr>
            <w:noProof/>
            <w:webHidden/>
          </w:rPr>
        </w:r>
        <w:r>
          <w:rPr>
            <w:noProof/>
            <w:webHidden/>
          </w:rPr>
          <w:fldChar w:fldCharType="separate"/>
        </w:r>
        <w:r>
          <w:rPr>
            <w:noProof/>
            <w:webHidden/>
          </w:rPr>
          <w:t>16</w:t>
        </w:r>
        <w:r>
          <w:rPr>
            <w:noProof/>
            <w:webHidden/>
          </w:rPr>
          <w:fldChar w:fldCharType="end"/>
        </w:r>
      </w:hyperlink>
    </w:p>
    <w:p w14:paraId="2B481754" w14:textId="333ABD62"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4" w:history="1">
        <w:r w:rsidRPr="00C43652">
          <w:rPr>
            <w:rStyle w:val="Lienhypertexte"/>
            <w:noProof/>
          </w:rPr>
          <w:t>Figure 10 : Affichage d'un bouton lorsque la souris passe dessus</w:t>
        </w:r>
        <w:r>
          <w:rPr>
            <w:noProof/>
            <w:webHidden/>
          </w:rPr>
          <w:tab/>
        </w:r>
        <w:r>
          <w:rPr>
            <w:noProof/>
            <w:webHidden/>
          </w:rPr>
          <w:fldChar w:fldCharType="begin"/>
        </w:r>
        <w:r>
          <w:rPr>
            <w:noProof/>
            <w:webHidden/>
          </w:rPr>
          <w:instrText xml:space="preserve"> PAGEREF _Toc133046424 \h </w:instrText>
        </w:r>
        <w:r>
          <w:rPr>
            <w:noProof/>
            <w:webHidden/>
          </w:rPr>
        </w:r>
        <w:r>
          <w:rPr>
            <w:noProof/>
            <w:webHidden/>
          </w:rPr>
          <w:fldChar w:fldCharType="separate"/>
        </w:r>
        <w:r>
          <w:rPr>
            <w:noProof/>
            <w:webHidden/>
          </w:rPr>
          <w:t>16</w:t>
        </w:r>
        <w:r>
          <w:rPr>
            <w:noProof/>
            <w:webHidden/>
          </w:rPr>
          <w:fldChar w:fldCharType="end"/>
        </w:r>
      </w:hyperlink>
    </w:p>
    <w:p w14:paraId="07B3B255" w14:textId="1392AE40"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5" w:history="1">
        <w:r w:rsidRPr="00C43652">
          <w:rPr>
            <w:rStyle w:val="Lienhypertexte"/>
            <w:noProof/>
          </w:rPr>
          <w:t>Figure 11 : liste déroulante déterminant le nombre de question du quiz</w:t>
        </w:r>
        <w:r>
          <w:rPr>
            <w:noProof/>
            <w:webHidden/>
          </w:rPr>
          <w:tab/>
        </w:r>
        <w:r>
          <w:rPr>
            <w:noProof/>
            <w:webHidden/>
          </w:rPr>
          <w:fldChar w:fldCharType="begin"/>
        </w:r>
        <w:r>
          <w:rPr>
            <w:noProof/>
            <w:webHidden/>
          </w:rPr>
          <w:instrText xml:space="preserve"> PAGEREF _Toc133046425 \h </w:instrText>
        </w:r>
        <w:r>
          <w:rPr>
            <w:noProof/>
            <w:webHidden/>
          </w:rPr>
        </w:r>
        <w:r>
          <w:rPr>
            <w:noProof/>
            <w:webHidden/>
          </w:rPr>
          <w:fldChar w:fldCharType="separate"/>
        </w:r>
        <w:r>
          <w:rPr>
            <w:noProof/>
            <w:webHidden/>
          </w:rPr>
          <w:t>18</w:t>
        </w:r>
        <w:r>
          <w:rPr>
            <w:noProof/>
            <w:webHidden/>
          </w:rPr>
          <w:fldChar w:fldCharType="end"/>
        </w:r>
      </w:hyperlink>
    </w:p>
    <w:p w14:paraId="13CD1EEE" w14:textId="36CBE438"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6" w:history="1">
        <w:r w:rsidRPr="00C43652">
          <w:rPr>
            <w:rStyle w:val="Lienhypertexte"/>
            <w:noProof/>
          </w:rPr>
          <w:t>Figure 12 : algorithme de Hachage</w:t>
        </w:r>
        <w:r>
          <w:rPr>
            <w:noProof/>
            <w:webHidden/>
          </w:rPr>
          <w:tab/>
        </w:r>
        <w:r>
          <w:rPr>
            <w:noProof/>
            <w:webHidden/>
          </w:rPr>
          <w:fldChar w:fldCharType="begin"/>
        </w:r>
        <w:r>
          <w:rPr>
            <w:noProof/>
            <w:webHidden/>
          </w:rPr>
          <w:instrText xml:space="preserve"> PAGEREF _Toc133046426 \h </w:instrText>
        </w:r>
        <w:r>
          <w:rPr>
            <w:noProof/>
            <w:webHidden/>
          </w:rPr>
        </w:r>
        <w:r>
          <w:rPr>
            <w:noProof/>
            <w:webHidden/>
          </w:rPr>
          <w:fldChar w:fldCharType="separate"/>
        </w:r>
        <w:r>
          <w:rPr>
            <w:noProof/>
            <w:webHidden/>
          </w:rPr>
          <w:t>19</w:t>
        </w:r>
        <w:r>
          <w:rPr>
            <w:noProof/>
            <w:webHidden/>
          </w:rPr>
          <w:fldChar w:fldCharType="end"/>
        </w:r>
      </w:hyperlink>
    </w:p>
    <w:p w14:paraId="3F283ED8" w14:textId="1BF569BA"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7" w:history="1">
        <w:r w:rsidRPr="00C43652">
          <w:rPr>
            <w:rStyle w:val="Lienhypertexte"/>
            <w:noProof/>
          </w:rPr>
          <w:t>Figure 13 : définition du cryptage</w:t>
        </w:r>
        <w:r>
          <w:rPr>
            <w:noProof/>
            <w:webHidden/>
          </w:rPr>
          <w:tab/>
        </w:r>
        <w:r>
          <w:rPr>
            <w:noProof/>
            <w:webHidden/>
          </w:rPr>
          <w:fldChar w:fldCharType="begin"/>
        </w:r>
        <w:r>
          <w:rPr>
            <w:noProof/>
            <w:webHidden/>
          </w:rPr>
          <w:instrText xml:space="preserve"> PAGEREF _Toc133046427 \h </w:instrText>
        </w:r>
        <w:r>
          <w:rPr>
            <w:noProof/>
            <w:webHidden/>
          </w:rPr>
        </w:r>
        <w:r>
          <w:rPr>
            <w:noProof/>
            <w:webHidden/>
          </w:rPr>
          <w:fldChar w:fldCharType="separate"/>
        </w:r>
        <w:r>
          <w:rPr>
            <w:noProof/>
            <w:webHidden/>
          </w:rPr>
          <w:t>19</w:t>
        </w:r>
        <w:r>
          <w:rPr>
            <w:noProof/>
            <w:webHidden/>
          </w:rPr>
          <w:fldChar w:fldCharType="end"/>
        </w:r>
      </w:hyperlink>
    </w:p>
    <w:p w14:paraId="05FFA8A8" w14:textId="5DE1CC04"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8" w:history="1">
        <w:r w:rsidRPr="00C43652">
          <w:rPr>
            <w:rStyle w:val="Lienhypertexte"/>
            <w:noProof/>
          </w:rPr>
          <w:t>Figure 14 : génération d'un jar file à l'aide d'éclipse - étape 1</w:t>
        </w:r>
        <w:r>
          <w:rPr>
            <w:noProof/>
            <w:webHidden/>
          </w:rPr>
          <w:tab/>
        </w:r>
        <w:r>
          <w:rPr>
            <w:noProof/>
            <w:webHidden/>
          </w:rPr>
          <w:fldChar w:fldCharType="begin"/>
        </w:r>
        <w:r>
          <w:rPr>
            <w:noProof/>
            <w:webHidden/>
          </w:rPr>
          <w:instrText xml:space="preserve"> PAGEREF _Toc133046428 \h </w:instrText>
        </w:r>
        <w:r>
          <w:rPr>
            <w:noProof/>
            <w:webHidden/>
          </w:rPr>
        </w:r>
        <w:r>
          <w:rPr>
            <w:noProof/>
            <w:webHidden/>
          </w:rPr>
          <w:fldChar w:fldCharType="separate"/>
        </w:r>
        <w:r>
          <w:rPr>
            <w:noProof/>
            <w:webHidden/>
          </w:rPr>
          <w:t>26</w:t>
        </w:r>
        <w:r>
          <w:rPr>
            <w:noProof/>
            <w:webHidden/>
          </w:rPr>
          <w:fldChar w:fldCharType="end"/>
        </w:r>
      </w:hyperlink>
    </w:p>
    <w:p w14:paraId="3BF5F3BF" w14:textId="7D2B2335"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29" w:history="1">
        <w:r w:rsidRPr="00C43652">
          <w:rPr>
            <w:rStyle w:val="Lienhypertexte"/>
            <w:noProof/>
          </w:rPr>
          <w:t>Figure 15 : génération d'un jar file à l'aide d'éclipse - étape 2</w:t>
        </w:r>
        <w:r>
          <w:rPr>
            <w:noProof/>
            <w:webHidden/>
          </w:rPr>
          <w:tab/>
        </w:r>
        <w:r>
          <w:rPr>
            <w:noProof/>
            <w:webHidden/>
          </w:rPr>
          <w:fldChar w:fldCharType="begin"/>
        </w:r>
        <w:r>
          <w:rPr>
            <w:noProof/>
            <w:webHidden/>
          </w:rPr>
          <w:instrText xml:space="preserve"> PAGEREF _Toc133046429 \h </w:instrText>
        </w:r>
        <w:r>
          <w:rPr>
            <w:noProof/>
            <w:webHidden/>
          </w:rPr>
        </w:r>
        <w:r>
          <w:rPr>
            <w:noProof/>
            <w:webHidden/>
          </w:rPr>
          <w:fldChar w:fldCharType="separate"/>
        </w:r>
        <w:r>
          <w:rPr>
            <w:noProof/>
            <w:webHidden/>
          </w:rPr>
          <w:t>27</w:t>
        </w:r>
        <w:r>
          <w:rPr>
            <w:noProof/>
            <w:webHidden/>
          </w:rPr>
          <w:fldChar w:fldCharType="end"/>
        </w:r>
      </w:hyperlink>
    </w:p>
    <w:p w14:paraId="6594C17F" w14:textId="2C7C47F3"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30" w:history="1">
        <w:r w:rsidRPr="00C43652">
          <w:rPr>
            <w:rStyle w:val="Lienhypertexte"/>
            <w:noProof/>
          </w:rPr>
          <w:t>Figure 16 : génération d'un jar runnable à l'aide d'éclipse - étape 1</w:t>
        </w:r>
        <w:r>
          <w:rPr>
            <w:noProof/>
            <w:webHidden/>
          </w:rPr>
          <w:tab/>
        </w:r>
        <w:r>
          <w:rPr>
            <w:noProof/>
            <w:webHidden/>
          </w:rPr>
          <w:fldChar w:fldCharType="begin"/>
        </w:r>
        <w:r>
          <w:rPr>
            <w:noProof/>
            <w:webHidden/>
          </w:rPr>
          <w:instrText xml:space="preserve"> PAGEREF _Toc133046430 \h </w:instrText>
        </w:r>
        <w:r>
          <w:rPr>
            <w:noProof/>
            <w:webHidden/>
          </w:rPr>
        </w:r>
        <w:r>
          <w:rPr>
            <w:noProof/>
            <w:webHidden/>
          </w:rPr>
          <w:fldChar w:fldCharType="separate"/>
        </w:r>
        <w:r>
          <w:rPr>
            <w:noProof/>
            <w:webHidden/>
          </w:rPr>
          <w:t>27</w:t>
        </w:r>
        <w:r>
          <w:rPr>
            <w:noProof/>
            <w:webHidden/>
          </w:rPr>
          <w:fldChar w:fldCharType="end"/>
        </w:r>
      </w:hyperlink>
    </w:p>
    <w:p w14:paraId="16D0208C" w14:textId="373322E9" w:rsidR="00010648" w:rsidRDefault="00010648">
      <w:pPr>
        <w:pStyle w:val="Tabledesillustrations"/>
        <w:tabs>
          <w:tab w:val="right" w:leader="dot" w:pos="10195"/>
        </w:tabs>
        <w:rPr>
          <w:rFonts w:asciiTheme="minorHAnsi" w:eastAsiaTheme="minorEastAsia" w:hAnsiTheme="minorHAnsi" w:cstheme="minorBidi"/>
          <w:noProof/>
          <w:sz w:val="22"/>
          <w:szCs w:val="22"/>
          <w:lang w:eastAsia="fr-FR"/>
        </w:rPr>
      </w:pPr>
      <w:hyperlink w:anchor="_Toc133046431" w:history="1">
        <w:r w:rsidRPr="00C43652">
          <w:rPr>
            <w:rStyle w:val="Lienhypertexte"/>
            <w:noProof/>
          </w:rPr>
          <w:t>Figure 17 : génération d'un jar runnable à l'aide d'éclipse - étape 2</w:t>
        </w:r>
        <w:r>
          <w:rPr>
            <w:noProof/>
            <w:webHidden/>
          </w:rPr>
          <w:tab/>
        </w:r>
        <w:r>
          <w:rPr>
            <w:noProof/>
            <w:webHidden/>
          </w:rPr>
          <w:fldChar w:fldCharType="begin"/>
        </w:r>
        <w:r>
          <w:rPr>
            <w:noProof/>
            <w:webHidden/>
          </w:rPr>
          <w:instrText xml:space="preserve"> PAGEREF _Toc133046431 \h </w:instrText>
        </w:r>
        <w:r>
          <w:rPr>
            <w:noProof/>
            <w:webHidden/>
          </w:rPr>
        </w:r>
        <w:r>
          <w:rPr>
            <w:noProof/>
            <w:webHidden/>
          </w:rPr>
          <w:fldChar w:fldCharType="separate"/>
        </w:r>
        <w:r>
          <w:rPr>
            <w:noProof/>
            <w:webHidden/>
          </w:rPr>
          <w:t>27</w:t>
        </w:r>
        <w:r>
          <w:rPr>
            <w:noProof/>
            <w:webHidden/>
          </w:rPr>
          <w:fldChar w:fldCharType="end"/>
        </w:r>
      </w:hyperlink>
    </w:p>
    <w:p w14:paraId="06AD0C3D" w14:textId="497D548E" w:rsidR="00D90CEB" w:rsidRPr="00D90CEB" w:rsidRDefault="00D90CEB" w:rsidP="00D90CEB">
      <w:r w:rsidRPr="00D90CEB">
        <w:fldChar w:fldCharType="end"/>
      </w:r>
    </w:p>
    <w:sectPr w:rsidR="00D90CEB" w:rsidRPr="00D90CEB" w:rsidSect="00561035">
      <w:headerReference w:type="default" r:id="rId32"/>
      <w:footerReference w:type="even" r:id="rId33"/>
      <w:footerReference w:type="default" r:id="rId34"/>
      <w:headerReference w:type="first" r:id="rId35"/>
      <w:pgSz w:w="11907" w:h="16839" w:code="1"/>
      <w:pgMar w:top="851" w:right="851" w:bottom="851" w:left="851" w:header="425"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C8078" w14:textId="77777777" w:rsidR="00B502B1" w:rsidRDefault="00B502B1" w:rsidP="00550E37">
      <w:r>
        <w:separator/>
      </w:r>
    </w:p>
  </w:endnote>
  <w:endnote w:type="continuationSeparator" w:id="0">
    <w:p w14:paraId="32770C68" w14:textId="77777777" w:rsidR="00B502B1" w:rsidRDefault="00B502B1" w:rsidP="005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242B3" w14:textId="71F720E7" w:rsidR="001C6490" w:rsidRDefault="007E1D2B" w:rsidP="00550E37">
    <w:r>
      <w:rPr>
        <w:noProof/>
        <w:lang w:eastAsia="fr-FR"/>
      </w:rPr>
      <mc:AlternateContent>
        <mc:Choice Requires="wps">
          <w:drawing>
            <wp:anchor distT="0" distB="0" distL="114300" distR="114300" simplePos="0" relativeHeight="251656704" behindDoc="0" locked="0" layoutInCell="0" allowOverlap="1" wp14:anchorId="76CCE841" wp14:editId="329DFCC7">
              <wp:simplePos x="0" y="0"/>
              <wp:positionH relativeFrom="page">
                <wp:posOffset>6487795</wp:posOffset>
              </wp:positionH>
              <wp:positionV relativeFrom="margin">
                <wp:align>bottom</wp:align>
              </wp:positionV>
              <wp:extent cx="2703830" cy="9543415"/>
              <wp:effectExtent l="1270" t="0" r="0" b="63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3830" cy="954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5DEAF" w14:textId="77777777" w:rsidR="001C6490" w:rsidRPr="00780493" w:rsidRDefault="001C6490" w:rsidP="00550E37">
                          <w:r w:rsidRPr="00780493">
                            <w:t xml:space="preserve">E5-SISR : CHRU de Brest | 17/10/2012 </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CCE841" id="Rectangle 2" o:spid="_x0000_s1027" style="position:absolute;left:0;text-align:left;margin-left:510.85pt;margin-top:0;width:212.9pt;height:751.45pt;z-index:25165670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" o:allowincell="f" filled="f" stroked="f">
              <v:textbox style="layout-flow:vertical;mso-layout-flow-alt:bottom-to-top" inset=",,8.64pt,10.8pt">
                <w:txbxContent>
                  <w:p w14:paraId="4A35DEAF" w14:textId="77777777" w:rsidR="001C6490" w:rsidRPr="00780493" w:rsidRDefault="001C6490" w:rsidP="00550E37">
                    <w:r w:rsidRPr="00780493">
                      <w:t xml:space="preserve">E5-SISR : CHRU de Brest | 17/10/2012 </w:t>
                    </w:r>
                  </w:p>
                </w:txbxContent>
              </v:textbox>
              <w10:wrap anchorx="page" anchory="margin"/>
            </v:rect>
          </w:pict>
        </mc:Fallback>
      </mc:AlternateContent>
    </w:r>
    <w:r>
      <w:rPr>
        <w:noProof/>
        <w:lang w:eastAsia="fr-FR"/>
      </w:rPr>
      <mc:AlternateContent>
        <mc:Choice Requires="wps">
          <w:drawing>
            <wp:anchor distT="0" distB="0" distL="114300" distR="114300" simplePos="0" relativeHeight="251657728" behindDoc="0" locked="0" layoutInCell="0" allowOverlap="1" wp14:anchorId="2DF6FF39" wp14:editId="18D5C087">
              <wp:simplePos x="0" y="0"/>
              <wp:positionH relativeFrom="page">
                <wp:align>center</wp:align>
              </wp:positionH>
              <wp:positionV relativeFrom="page">
                <wp:align>center</wp:align>
              </wp:positionV>
              <wp:extent cx="6937375" cy="10043160"/>
              <wp:effectExtent l="9525" t="9525" r="6350" b="57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7375" cy="1004316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3B359A" id="AutoShape 3" o:spid="_x0000_s1026" style="position:absolute;margin-left:0;margin-top:0;width:546.25pt;height:790.8pt;z-index:25165772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" o:allowincell="f" filled="f" fillcolor="black" strokeweight="1pt">
              <w10:wrap anchorx="page" anchory="page"/>
            </v:roundrect>
          </w:pict>
        </mc:Fallback>
      </mc:AlternateContent>
    </w:r>
    <w:r>
      <w:rPr>
        <w:noProof/>
        <w:lang w:eastAsia="fr-FR"/>
      </w:rPr>
      <mc:AlternateContent>
        <mc:Choice Requires="wps">
          <w:drawing>
            <wp:anchor distT="0" distB="0" distL="114300" distR="114300" simplePos="0" relativeHeight="251655680" behindDoc="0" locked="0" layoutInCell="0" allowOverlap="1" wp14:anchorId="77AA000D" wp14:editId="1981178B">
              <wp:simplePos x="0" y="0"/>
              <wp:positionH relativeFrom="page">
                <wp:posOffset>6487795</wp:posOffset>
              </wp:positionH>
              <wp:positionV relativeFrom="page">
                <wp:posOffset>9982200</wp:posOffset>
              </wp:positionV>
              <wp:extent cx="520700" cy="520700"/>
              <wp:effectExtent l="1270" t="0" r="1905" b="3175"/>
              <wp:wrapNone/>
              <wp:docPr id="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231F394" w14:textId="77777777" w:rsidR="001C6490" w:rsidRPr="00780493" w:rsidRDefault="001C6490"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AA000D" id="Oval 4" o:spid="_x0000_s1028" style="position:absolute;left:0;text-align:left;margin-left:510.85pt;margin-top:786pt;width:41pt;height:4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" o:allowincell="f" fillcolor="#d34817" stroked="f">
              <v:textbox inset="0,0,0,0">
                <w:txbxContent>
                  <w:p w14:paraId="7231F394" w14:textId="77777777" w:rsidR="001C6490" w:rsidRPr="00780493" w:rsidRDefault="001C6490"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v:textbox>
              <w10:wrap anchorx="page" anchory="page"/>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2D6E" w14:textId="30AFE733" w:rsidR="001C6490" w:rsidRPr="00CD3F58" w:rsidRDefault="007E1D2B" w:rsidP="00CD3F58">
    <w:pPr>
      <w:rPr>
        <w:sz w:val="10"/>
        <w:szCs w:val="10"/>
      </w:rPr>
    </w:pPr>
    <w:r>
      <w:rPr>
        <w:noProof/>
        <w:lang w:eastAsia="fr-FR"/>
      </w:rPr>
      <w:drawing>
        <wp:anchor distT="0" distB="0" distL="114300" distR="114300" simplePos="0" relativeHeight="251660800" behindDoc="0" locked="0" layoutInCell="1" allowOverlap="1" wp14:anchorId="4FD0E477" wp14:editId="082C907E">
          <wp:simplePos x="0" y="0"/>
          <wp:positionH relativeFrom="column">
            <wp:posOffset>5262880</wp:posOffset>
          </wp:positionH>
          <wp:positionV relativeFrom="paragraph">
            <wp:posOffset>-164465</wp:posOffset>
          </wp:positionV>
          <wp:extent cx="1101725" cy="359410"/>
          <wp:effectExtent l="0" t="0" r="0" b="0"/>
          <wp:wrapSquare wrapText="bothSides"/>
          <wp:docPr id="12"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01725" cy="359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4656" behindDoc="0" locked="0" layoutInCell="1" allowOverlap="1" wp14:anchorId="1BD978E2" wp14:editId="74E9DADE">
              <wp:simplePos x="0" y="0"/>
              <wp:positionH relativeFrom="page">
                <wp:posOffset>494665</wp:posOffset>
              </wp:positionH>
              <wp:positionV relativeFrom="page">
                <wp:posOffset>9858375</wp:posOffset>
              </wp:positionV>
              <wp:extent cx="520700" cy="520700"/>
              <wp:effectExtent l="0" t="0" r="3810" b="3175"/>
              <wp:wrapNone/>
              <wp:docPr id="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8DFC89" w14:textId="77777777" w:rsidR="001C6490" w:rsidRPr="00780493" w:rsidRDefault="001C6490" w:rsidP="00550E37">
                          <w:pPr>
                            <w:rPr>
                              <w:color w:val="FFFFFF"/>
                              <w:sz w:val="40"/>
                              <w:szCs w:val="40"/>
                            </w:rPr>
                          </w:pPr>
                          <w:r>
                            <w:fldChar w:fldCharType="begin"/>
                          </w:r>
                          <w:r>
                            <w:instrText xml:space="preserve"> PAGE  \* Arabic  \* MERGEFORMAT </w:instrText>
                          </w:r>
                          <w:r>
                            <w:fldChar w:fldCharType="separate"/>
                          </w:r>
                          <w:r w:rsidR="00A91F96" w:rsidRPr="00A91F96">
                            <w:rPr>
                              <w:noProof/>
                              <w:color w:val="FFFFFF"/>
                              <w:sz w:val="40"/>
                              <w:szCs w:val="40"/>
                            </w:rPr>
                            <w:t>18</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D978E2" id="Oval 5" o:spid="_x0000_s1029" style="position:absolute;left:0;text-align:left;margin-left:38.95pt;margin-top:776.25pt;width:41pt;height:4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" fillcolor="#d34817" stroked="f">
              <v:textbox inset="0,0,0,0">
                <w:txbxContent>
                  <w:p w14:paraId="068DFC89" w14:textId="77777777" w:rsidR="001C6490" w:rsidRPr="00780493" w:rsidRDefault="001C6490" w:rsidP="00550E37">
                    <w:pPr>
                      <w:rPr>
                        <w:color w:val="FFFFFF"/>
                        <w:sz w:val="40"/>
                        <w:szCs w:val="40"/>
                      </w:rPr>
                    </w:pPr>
                    <w:r>
                      <w:fldChar w:fldCharType="begin"/>
                    </w:r>
                    <w:r>
                      <w:instrText xml:space="preserve"> PAGE  \* Arabic  \* MERGEFORMAT </w:instrText>
                    </w:r>
                    <w:r>
                      <w:fldChar w:fldCharType="separate"/>
                    </w:r>
                    <w:r w:rsidR="00A91F96" w:rsidRPr="00A91F96">
                      <w:rPr>
                        <w:noProof/>
                        <w:color w:val="FFFFFF"/>
                        <w:sz w:val="40"/>
                        <w:szCs w:val="40"/>
                      </w:rPr>
                      <w:t>18</w:t>
                    </w:r>
                    <w:r>
                      <w:fldChar w:fldCharType="end"/>
                    </w:r>
                  </w:p>
                </w:txbxContent>
              </v:textbox>
              <w10:wrap anchorx="page" anchory="page"/>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1E258" w14:textId="77777777" w:rsidR="00B502B1" w:rsidRDefault="00B502B1" w:rsidP="00550E37">
      <w:r>
        <w:separator/>
      </w:r>
    </w:p>
  </w:footnote>
  <w:footnote w:type="continuationSeparator" w:id="0">
    <w:p w14:paraId="7795E4D5" w14:textId="77777777" w:rsidR="00B502B1" w:rsidRDefault="00B502B1" w:rsidP="00550E37">
      <w:r>
        <w:continuationSeparator/>
      </w:r>
    </w:p>
  </w:footnote>
  <w:footnote w:id="1">
    <w:p w14:paraId="00FF2CCE" w14:textId="77777777" w:rsidR="00FC2F6F" w:rsidRPr="00473E5C" w:rsidRDefault="001C6490">
      <w:pPr>
        <w:pStyle w:val="Notedebasdepage"/>
      </w:pPr>
      <w:r>
        <w:rPr>
          <w:rStyle w:val="Appelnotedebasdep"/>
        </w:rPr>
        <w:footnoteRef/>
      </w:r>
      <w:r>
        <w:t xml:space="preserve"> </w:t>
      </w:r>
      <w:hyperlink r:id="rId1" w:history="1">
        <w:r w:rsidR="00FC2F6F" w:rsidRPr="006F0547">
          <w:rPr>
            <w:rStyle w:val="Lienhypertexte"/>
            <w:rFonts w:ascii="Consolas" w:hAnsi="Consolas" w:cs="Arial"/>
          </w:rPr>
          <w:t>http://www.infres.enst.fr/~hudry/coursJava/interSwing/boutons5.html</w:t>
        </w:r>
      </w:hyperlink>
    </w:p>
  </w:footnote>
  <w:footnote w:id="2">
    <w:p w14:paraId="58667EE0" w14:textId="77777777" w:rsidR="00FC2F6F" w:rsidRPr="00045A6C" w:rsidRDefault="001C6490">
      <w:pPr>
        <w:pStyle w:val="Notedebasdepage"/>
      </w:pPr>
      <w:r>
        <w:rPr>
          <w:rStyle w:val="Appelnotedebasdep"/>
        </w:rPr>
        <w:footnoteRef/>
      </w:r>
      <w:r>
        <w:t xml:space="preserve"> </w:t>
      </w:r>
      <w:hyperlink r:id="rId2" w:history="1">
        <w:r w:rsidR="00FC2F6F" w:rsidRPr="006F0547">
          <w:rPr>
            <w:rStyle w:val="Lienhypertexte"/>
            <w:rFonts w:ascii="Consolas" w:hAnsi="Consolas" w:cs="Arial"/>
          </w:rPr>
          <w:t>https://fr.wikipedia.org/wiki/Objet_d'acc%C3%A8s_aux_donn%C3%A9es</w:t>
        </w:r>
      </w:hyperlink>
    </w:p>
  </w:footnote>
  <w:footnote w:id="3">
    <w:p w14:paraId="6F1E3F60" w14:textId="77777777" w:rsidR="00BE311B" w:rsidRDefault="00BE311B">
      <w:pPr>
        <w:pStyle w:val="Notedebasdepage"/>
      </w:pPr>
      <w:r>
        <w:rPr>
          <w:rStyle w:val="Appelnotedebasdep"/>
        </w:rPr>
        <w:footnoteRef/>
      </w:r>
      <w:r>
        <w:t xml:space="preserve"> </w:t>
      </w:r>
      <w:hyperlink r:id="rId3" w:history="1">
        <w:r w:rsidRPr="00F82BC0">
          <w:rPr>
            <w:rStyle w:val="Lienhypertexte"/>
            <w:rFonts w:ascii="Consolas" w:hAnsi="Consolas" w:cs="Arial"/>
          </w:rPr>
          <w:t>https://fr.wikipedia.org/wiki/.properties</w:t>
        </w:r>
      </w:hyperlink>
    </w:p>
    <w:p w14:paraId="76722FAC" w14:textId="77777777" w:rsidR="00BE311B" w:rsidRDefault="00010648">
      <w:pPr>
        <w:pStyle w:val="Notedebasdepage"/>
      </w:pPr>
      <w:hyperlink r:id="rId4" w:history="1">
        <w:r w:rsidR="00BE311B" w:rsidRPr="00F82BC0">
          <w:rPr>
            <w:rStyle w:val="Lienhypertexte"/>
            <w:rFonts w:ascii="Consolas" w:hAnsi="Consolas" w:cs="Arial"/>
          </w:rPr>
          <w:t>https://www.techiedelight.com/fr/read-properties-files-java/</w:t>
        </w:r>
      </w:hyperlink>
    </w:p>
  </w:footnote>
  <w:footnote w:id="4">
    <w:p w14:paraId="159BC59C" w14:textId="77777777" w:rsidR="007069FE" w:rsidRDefault="00785E68">
      <w:pPr>
        <w:pStyle w:val="Notedebasdepage"/>
      </w:pPr>
      <w:r>
        <w:rPr>
          <w:rStyle w:val="Appelnotedebasdep"/>
        </w:rPr>
        <w:footnoteRef/>
      </w:r>
      <w:r>
        <w:t xml:space="preserve"> </w:t>
      </w:r>
      <w:hyperlink r:id="rId5" w:anchor="a12649" w:history="1">
        <w:r w:rsidR="007069FE" w:rsidRPr="00CC476C">
          <w:rPr>
            <w:rStyle w:val="Lienhypertexte"/>
            <w:rFonts w:ascii="Consolas" w:hAnsi="Consolas" w:cs="Arial"/>
          </w:rPr>
          <w:t>https://devstory.net/10167/java-jdbc#a12649</w:t>
        </w:r>
      </w:hyperlink>
    </w:p>
  </w:footnote>
  <w:footnote w:id="5">
    <w:p w14:paraId="13F8A959" w14:textId="77777777" w:rsidR="00E555B0" w:rsidRDefault="001C6490">
      <w:pPr>
        <w:pStyle w:val="Notedebasdepage"/>
      </w:pPr>
      <w:r>
        <w:rPr>
          <w:rStyle w:val="Appelnotedebasdep"/>
        </w:rPr>
        <w:footnoteRef/>
      </w:r>
      <w:r>
        <w:t xml:space="preserve"> </w:t>
      </w:r>
      <w:hyperlink r:id="rId6" w:history="1">
        <w:r w:rsidR="00E555B0" w:rsidRPr="00EC0186">
          <w:rPr>
            <w:rStyle w:val="Lienhypertexte"/>
            <w:rFonts w:ascii="Consolas" w:hAnsi="Consolas" w:cs="Arial"/>
          </w:rPr>
          <w:t>https://openclassrooms.com/courses/apprenez-a-programmer-en-java/les-collections-d-objets</w:t>
        </w:r>
      </w:hyperlink>
    </w:p>
    <w:p w14:paraId="45856D3C" w14:textId="77777777" w:rsidR="00E555B0" w:rsidRDefault="00010648">
      <w:pPr>
        <w:pStyle w:val="Notedebasdepage"/>
      </w:pPr>
      <w:hyperlink r:id="rId7" w:history="1">
        <w:r w:rsidR="00E555B0" w:rsidRPr="00EC0186">
          <w:rPr>
            <w:rStyle w:val="Lienhypertexte"/>
            <w:rFonts w:ascii="Consolas" w:hAnsi="Consolas" w:cs="Arial"/>
          </w:rPr>
          <w:t>http://www.jmdoudoux.fr/java/dej/chap-collections.html</w:t>
        </w:r>
      </w:hyperlink>
      <w:r w:rsidR="001C6490">
        <w:t xml:space="preserve"> </w:t>
      </w:r>
    </w:p>
    <w:p w14:paraId="2ABC6F97" w14:textId="77777777" w:rsidR="001C6490" w:rsidRPr="00587CFD" w:rsidRDefault="001C6490">
      <w:pPr>
        <w:pStyle w:val="Notedebasdepage"/>
      </w:pPr>
    </w:p>
  </w:footnote>
  <w:footnote w:id="6">
    <w:p w14:paraId="1A11B0B3" w14:textId="77777777" w:rsidR="001C6490" w:rsidRPr="0090484E" w:rsidRDefault="001C6490" w:rsidP="00542333">
      <w:pPr>
        <w:pStyle w:val="Notedebasdepage"/>
      </w:pPr>
      <w:r>
        <w:rPr>
          <w:rStyle w:val="Appelnotedebasdep"/>
        </w:rPr>
        <w:footnoteRef/>
      </w:r>
      <w:r>
        <w:t xml:space="preserve"> </w:t>
      </w:r>
      <w:r w:rsidRPr="0090484E">
        <w:t>http://blog.lecacheur.com/2006/04/01/stringequals-ou-stringcompareto/</w:t>
      </w:r>
    </w:p>
    <w:p w14:paraId="33B48963" w14:textId="77777777" w:rsidR="001C6490" w:rsidRDefault="001C6490" w:rsidP="00542333">
      <w:pPr>
        <w:pStyle w:val="Notedebasdepage"/>
      </w:pPr>
      <w:r w:rsidRPr="00533DE1">
        <w:t>http://thecodersbreakfast.net/index.php?post/2008/02/22/24-comparaison-des-chaines-accentuees-en-java</w:t>
      </w:r>
    </w:p>
    <w:p w14:paraId="300763F2" w14:textId="77777777" w:rsidR="001C6490" w:rsidRPr="00533DE1" w:rsidRDefault="001C6490" w:rsidP="00542333">
      <w:pPr>
        <w:pStyle w:val="Notedebasdepage"/>
      </w:pPr>
      <w:r w:rsidRPr="00533DE1">
        <w:t>http://imss-www.upmf-grenoble.fr/prevert/Prog/Java/CoursJava/ChainesDeCaracteres.html</w:t>
      </w:r>
    </w:p>
  </w:footnote>
  <w:footnote w:id="7">
    <w:p w14:paraId="2692119C" w14:textId="77777777" w:rsidR="001C6490" w:rsidRDefault="001C6490">
      <w:pPr>
        <w:pStyle w:val="Notedebasdepage"/>
      </w:pPr>
      <w:r>
        <w:rPr>
          <w:rStyle w:val="Appelnotedebasdep"/>
        </w:rPr>
        <w:footnoteRef/>
      </w:r>
      <w:r>
        <w:t xml:space="preserve"> </w:t>
      </w:r>
      <w:hyperlink r:id="rId8" w:history="1">
        <w:r w:rsidR="00E555B0" w:rsidRPr="00EC0186">
          <w:rPr>
            <w:rStyle w:val="Lienhypertexte"/>
            <w:rFonts w:ascii="Consolas" w:hAnsi="Consolas" w:cs="Arial"/>
          </w:rPr>
          <w:t>http://icps.u-strasbg.fr/~bastoul/teaching/java/docs/Swing.pdf</w:t>
        </w:r>
      </w:hyperlink>
      <w:r>
        <w:t xml:space="preserve"> </w:t>
      </w:r>
    </w:p>
    <w:p w14:paraId="4CBA4737" w14:textId="77777777" w:rsidR="001C6490" w:rsidRDefault="00010648">
      <w:pPr>
        <w:pStyle w:val="Notedebasdepage"/>
      </w:pPr>
      <w:hyperlink r:id="rId9" w:history="1">
        <w:r w:rsidR="00E555B0" w:rsidRPr="00EC0186">
          <w:rPr>
            <w:rStyle w:val="Lienhypertexte"/>
            <w:rFonts w:ascii="Consolas" w:hAnsi="Consolas" w:cs="Arial"/>
          </w:rPr>
          <w:t>http://www.jmdoudoux.fr/java/dej/chap-swing.html</w:t>
        </w:r>
      </w:hyperlink>
    </w:p>
    <w:p w14:paraId="214AF601" w14:textId="77777777" w:rsidR="00E555B0" w:rsidRPr="00EB1937" w:rsidRDefault="00010648">
      <w:pPr>
        <w:pStyle w:val="Notedebasdepage"/>
      </w:pPr>
      <w:hyperlink r:id="rId10" w:history="1">
        <w:r w:rsidR="00E555B0" w:rsidRPr="00EC0186">
          <w:rPr>
            <w:rStyle w:val="Lienhypertexte"/>
            <w:rFonts w:ascii="Consolas" w:hAnsi="Consolas" w:cs="Arial"/>
          </w:rPr>
          <w:t>http://codes-sources.commentcamarche.net/faq/360-swinguez-jframe-jpanel-jcomponent-layoutmanager-borderlayout</w:t>
        </w:r>
      </w:hyperlink>
    </w:p>
  </w:footnote>
  <w:footnote w:id="8">
    <w:p w14:paraId="53CC42DA" w14:textId="77777777" w:rsidR="001C6490" w:rsidRPr="006421F5" w:rsidRDefault="001C6490">
      <w:pPr>
        <w:pStyle w:val="Notedebasdepage"/>
      </w:pPr>
      <w:r>
        <w:rPr>
          <w:rStyle w:val="Appelnotedebasdep"/>
        </w:rPr>
        <w:footnoteRef/>
      </w:r>
      <w:r>
        <w:t xml:space="preserve"> </w:t>
      </w:r>
      <w:r w:rsidRPr="006421F5">
        <w:t>http://docs.oracle.com/javase/tutorial/uiswing/layout/index.html</w:t>
      </w:r>
    </w:p>
  </w:footnote>
  <w:footnote w:id="9">
    <w:p w14:paraId="5E2D91C4" w14:textId="77777777" w:rsidR="001C6490" w:rsidRDefault="001C6490">
      <w:pPr>
        <w:pStyle w:val="Notedebasdepage"/>
      </w:pPr>
      <w:r>
        <w:rPr>
          <w:rStyle w:val="Appelnotedebasdep"/>
        </w:rPr>
        <w:footnoteRef/>
      </w:r>
      <w:r>
        <w:t xml:space="preserve"> </w:t>
      </w:r>
      <w:r w:rsidRPr="00DA66B0">
        <w:t>http://java.developpez.com/faq/gui?page=Les-listeners</w:t>
      </w:r>
    </w:p>
    <w:p w14:paraId="153DED9D" w14:textId="77777777" w:rsidR="001C6490" w:rsidRPr="00DA66B0" w:rsidRDefault="001C6490">
      <w:pPr>
        <w:pStyle w:val="Notedebasdepage"/>
      </w:pPr>
      <w:r w:rsidRPr="00DA66B0">
        <w:t>http://codes-sources.commentcamarche.net/faq/369-swing-partie-2-actionlistener-listener-jbutton</w:t>
      </w:r>
    </w:p>
  </w:footnote>
  <w:footnote w:id="10">
    <w:p w14:paraId="03D1589C" w14:textId="77777777" w:rsidR="001C6490" w:rsidRPr="009D2319" w:rsidRDefault="001C6490">
      <w:pPr>
        <w:pStyle w:val="Notedebasdepage"/>
      </w:pPr>
      <w:r>
        <w:rPr>
          <w:rStyle w:val="Appelnotedebasdep"/>
        </w:rPr>
        <w:footnoteRef/>
      </w:r>
      <w:r>
        <w:t xml:space="preserve"> </w:t>
      </w:r>
      <w:r w:rsidRPr="009D2319">
        <w:t>https://en.wikipedia.org/wiki/Interface_%28Java%29</w:t>
      </w:r>
    </w:p>
    <w:p w14:paraId="11411178" w14:textId="77777777" w:rsidR="001C6490" w:rsidRDefault="001C6490">
      <w:pPr>
        <w:pStyle w:val="Notedebasdepage"/>
      </w:pPr>
      <w:r w:rsidRPr="009D2319">
        <w:t>https://openclassrooms.com/courses/apprenez-a-programmer-en-java/les-classes-abstraites-et-les-interfaces</w:t>
      </w:r>
    </w:p>
    <w:p w14:paraId="0847F64C" w14:textId="77777777" w:rsidR="001C6490" w:rsidRDefault="001C6490">
      <w:pPr>
        <w:pStyle w:val="Notedebasdepage"/>
      </w:pPr>
      <w:r w:rsidRPr="009D2319">
        <w:t>https://fr.wikibooks.org/wiki/Programmation_Java/Interfaces</w:t>
      </w:r>
    </w:p>
    <w:p w14:paraId="4BC082F2" w14:textId="77777777" w:rsidR="001C6490" w:rsidRPr="009D2319" w:rsidRDefault="001C6490">
      <w:pPr>
        <w:pStyle w:val="Notedebasdepage"/>
      </w:pPr>
      <w:r w:rsidRPr="009D2319">
        <w:t>https://docs.oracle.com/javase/tutorial/java/concepts/interface.html</w:t>
      </w:r>
    </w:p>
    <w:p w14:paraId="336C66BD" w14:textId="77777777" w:rsidR="001C6490" w:rsidRDefault="001C6490">
      <w:pPr>
        <w:pStyle w:val="Notedebasdepage"/>
      </w:pPr>
      <w:r w:rsidRPr="009D2319">
        <w:t>https://docs.oracle.com/javase/tutorial/java/IandI/usinginterface.html</w:t>
      </w:r>
    </w:p>
    <w:p w14:paraId="60AE3EEB" w14:textId="77777777" w:rsidR="001C6490" w:rsidRPr="009D2319" w:rsidRDefault="001C6490">
      <w:pPr>
        <w:pStyle w:val="Notedebasdepage"/>
      </w:pPr>
      <w:r w:rsidRPr="009D2319">
        <w:t>http://blog.paumard.org/cours/java/chap07-heritage-interface-interface.html</w:t>
      </w:r>
    </w:p>
  </w:footnote>
  <w:footnote w:id="11">
    <w:p w14:paraId="17B0AA8B" w14:textId="77777777" w:rsidR="001C6490" w:rsidRDefault="001C6490">
      <w:pPr>
        <w:pStyle w:val="Notedebasdepage"/>
      </w:pPr>
      <w:r>
        <w:rPr>
          <w:rStyle w:val="Appelnotedebasdep"/>
        </w:rPr>
        <w:footnoteRef/>
      </w:r>
      <w:r>
        <w:t xml:space="preserve"> </w:t>
      </w:r>
      <w:r w:rsidRPr="00473D9A">
        <w:t>https://fr.wikipedia.org/wiki/Classe_interne</w:t>
      </w:r>
    </w:p>
    <w:p w14:paraId="6F8B62EC" w14:textId="77777777" w:rsidR="001C6490" w:rsidRPr="001618C8" w:rsidRDefault="001C6490">
      <w:pPr>
        <w:pStyle w:val="Notedebasdepage"/>
      </w:pPr>
      <w:r w:rsidRPr="001618C8">
        <w:t>https://fr.wikibooks.org/wiki/Programmation_Java/Classes_internes</w:t>
      </w:r>
    </w:p>
    <w:p w14:paraId="515EDC10" w14:textId="77777777" w:rsidR="001C6490" w:rsidRPr="00473D9A" w:rsidRDefault="001C6490">
      <w:pPr>
        <w:pStyle w:val="Notedebasdepage"/>
      </w:pPr>
      <w:r w:rsidRPr="00473D9A">
        <w:t>http://imss-www.upmf-grenoble.fr/prevert/Prog/Java/CoursJava/classes3.html#locale</w:t>
      </w:r>
    </w:p>
  </w:footnote>
  <w:footnote w:id="12">
    <w:p w14:paraId="3F2D340B" w14:textId="77777777" w:rsidR="001C6490" w:rsidRPr="00E65931" w:rsidRDefault="001C6490">
      <w:pPr>
        <w:pStyle w:val="Notedebasdepage"/>
      </w:pPr>
      <w:r>
        <w:rPr>
          <w:rStyle w:val="Appelnotedebasdep"/>
        </w:rPr>
        <w:footnoteRef/>
      </w:r>
      <w:r>
        <w:t xml:space="preserve"> </w:t>
      </w:r>
      <w:r w:rsidRPr="00E65931">
        <w:t>https://docs.oracle.com/javase/tutorial/uiswing/components/button.html#radiobutton</w:t>
      </w:r>
    </w:p>
  </w:footnote>
  <w:footnote w:id="13">
    <w:p w14:paraId="443268DB" w14:textId="77777777" w:rsidR="001C6490" w:rsidRDefault="001C6490">
      <w:pPr>
        <w:pStyle w:val="Notedebasdepage"/>
      </w:pPr>
      <w:r>
        <w:rPr>
          <w:rStyle w:val="Appelnotedebasdep"/>
        </w:rPr>
        <w:footnoteRef/>
      </w:r>
      <w:r>
        <w:t xml:space="preserve"> </w:t>
      </w:r>
      <w:hyperlink r:id="rId11" w:history="1">
        <w:r w:rsidR="005321C5" w:rsidRPr="00B94B70">
          <w:rPr>
            <w:rStyle w:val="Lienhypertexte"/>
            <w:rFonts w:ascii="Consolas" w:hAnsi="Consolas" w:cs="Arial"/>
          </w:rPr>
          <w:t>https://docs.oracle.com/javase/tutorial/uiswing/components/combobox.html</w:t>
        </w:r>
      </w:hyperlink>
    </w:p>
    <w:p w14:paraId="5CED71BF" w14:textId="77777777" w:rsidR="001C6490" w:rsidRDefault="00010648">
      <w:pPr>
        <w:pStyle w:val="Notedebasdepage"/>
      </w:pPr>
      <w:hyperlink r:id="rId12" w:history="1">
        <w:r w:rsidR="005321C5" w:rsidRPr="00B94B70">
          <w:rPr>
            <w:rStyle w:val="Lienhypertexte"/>
            <w:rFonts w:ascii="Consolas" w:hAnsi="Consolas" w:cs="Arial"/>
          </w:rPr>
          <w:t>http://baptiste-wicht.developpez.com/tutoriels/java/swing/debutant/?page=listes</w:t>
        </w:r>
      </w:hyperlink>
    </w:p>
    <w:p w14:paraId="1C31A493" w14:textId="77777777" w:rsidR="005321C5" w:rsidRPr="00606D14" w:rsidRDefault="00010648">
      <w:pPr>
        <w:pStyle w:val="Notedebasdepage"/>
      </w:pPr>
      <w:hyperlink r:id="rId13" w:history="1">
        <w:r w:rsidR="005321C5" w:rsidRPr="00B94B70">
          <w:rPr>
            <w:rStyle w:val="Lienhypertexte"/>
            <w:rFonts w:ascii="Consolas" w:hAnsi="Consolas" w:cs="Arial"/>
          </w:rPr>
          <w:t>https://openclassrooms.com/courses/apprenez-a-programmer-en-java/les-champs-de-formulaire</w:t>
        </w:r>
      </w:hyperlink>
    </w:p>
  </w:footnote>
  <w:footnote w:id="14">
    <w:p w14:paraId="1C8E3B1A" w14:textId="74973E6B" w:rsidR="00885BB6" w:rsidRDefault="00885BB6">
      <w:pPr>
        <w:pStyle w:val="Notedebasdepage"/>
      </w:pPr>
      <w:r>
        <w:rPr>
          <w:rStyle w:val="Appelnotedebasdep"/>
        </w:rPr>
        <w:footnoteRef/>
      </w:r>
      <w:r>
        <w:t xml:space="preserve"> </w:t>
      </w:r>
      <w:hyperlink r:id="rId14" w:history="1">
        <w:r w:rsidRPr="00EC0186">
          <w:rPr>
            <w:rStyle w:val="Lienhypertexte"/>
            <w:rFonts w:ascii="Consolas" w:hAnsi="Consolas" w:cs="Arial"/>
          </w:rPr>
          <w:t>https://www.cnil.fr/fr/comprendre-les-grands-principes-de-la-cryptologie-et-du-chiffrement</w:t>
        </w:r>
      </w:hyperlink>
    </w:p>
  </w:footnote>
  <w:footnote w:id="15">
    <w:p w14:paraId="56DFF1C8" w14:textId="77777777" w:rsidR="00522DF9" w:rsidRDefault="00522DF9" w:rsidP="00522DF9">
      <w:pPr>
        <w:pStyle w:val="Notedebasdepage"/>
      </w:pPr>
      <w:r>
        <w:rPr>
          <w:rStyle w:val="Appelnotedebasdep"/>
        </w:rPr>
        <w:footnoteRef/>
      </w:r>
      <w:r>
        <w:t xml:space="preserve"> </w:t>
      </w:r>
      <w:hyperlink r:id="rId15" w:history="1">
        <w:r w:rsidRPr="007767E2">
          <w:rPr>
            <w:rStyle w:val="Lienhypertexte"/>
            <w:rFonts w:ascii="Consolas" w:hAnsi="Consolas" w:cs="Arial"/>
          </w:rPr>
          <w:t>https://waytolearnx.com/2018/07/difference-entre-cryptage-et-hachage.html</w:t>
        </w:r>
      </w:hyperlink>
    </w:p>
  </w:footnote>
  <w:footnote w:id="16">
    <w:p w14:paraId="684B7419" w14:textId="77777777" w:rsidR="00522DF9" w:rsidRDefault="00522DF9" w:rsidP="00522DF9">
      <w:pPr>
        <w:pStyle w:val="Notedebasdepage"/>
      </w:pPr>
      <w:r>
        <w:rPr>
          <w:rStyle w:val="Appelnotedebasdep"/>
        </w:rPr>
        <w:footnoteRef/>
      </w:r>
      <w:r>
        <w:t xml:space="preserve"> </w:t>
      </w:r>
      <w:hyperlink r:id="rId16" w:history="1">
        <w:r w:rsidRPr="00EC0186">
          <w:rPr>
            <w:rStyle w:val="Lienhypertexte"/>
            <w:rFonts w:ascii="Consolas" w:hAnsi="Consolas" w:cs="Arial"/>
          </w:rPr>
          <w:t>https://www.javadoc.io/doc/org.mindrot/jbcrypt/0.4/org/mindrot/jbcrypt/BCrypt.html</w:t>
        </w:r>
      </w:hyperlink>
    </w:p>
    <w:p w14:paraId="31B1D93F" w14:textId="77777777" w:rsidR="00522DF9" w:rsidRDefault="00010648" w:rsidP="00522DF9">
      <w:pPr>
        <w:pStyle w:val="Notedebasdepage"/>
      </w:pPr>
      <w:hyperlink r:id="rId17" w:history="1">
        <w:r w:rsidR="00522DF9" w:rsidRPr="00B94B70">
          <w:rPr>
            <w:rStyle w:val="Lienhypertexte"/>
            <w:rFonts w:ascii="Consolas" w:hAnsi="Consolas" w:cs="Arial"/>
          </w:rPr>
          <w:t>https://fr.wikipedia.org/wiki/Bcrypt</w:t>
        </w:r>
      </w:hyperlink>
    </w:p>
  </w:footnote>
  <w:footnote w:id="17">
    <w:p w14:paraId="0EE80A86" w14:textId="77777777" w:rsidR="00522DF9" w:rsidRDefault="00522DF9" w:rsidP="00522DF9">
      <w:pPr>
        <w:pStyle w:val="Notedebasdepage"/>
      </w:pPr>
      <w:r>
        <w:rPr>
          <w:rStyle w:val="Appelnotedebasdep"/>
        </w:rPr>
        <w:footnoteRef/>
      </w:r>
      <w:r>
        <w:t xml:space="preserve"> </w:t>
      </w:r>
      <w:hyperlink r:id="rId18" w:history="1">
        <w:r w:rsidRPr="00B94B70">
          <w:rPr>
            <w:rStyle w:val="Lienhypertexte"/>
            <w:rFonts w:ascii="Consolas" w:hAnsi="Consolas" w:cs="Arial"/>
          </w:rPr>
          <w:t>https://harrymoreno.com/assets/greatPapersInCompSci/A_Future-Adaptable_Password_Scheme_-_provos_(1999).pdf</w:t>
        </w:r>
      </w:hyperlink>
    </w:p>
  </w:footnote>
  <w:footnote w:id="18">
    <w:p w14:paraId="76E878D7" w14:textId="77777777" w:rsidR="00522DF9" w:rsidRDefault="00522DF9" w:rsidP="00522DF9">
      <w:pPr>
        <w:pStyle w:val="Notedebasdepage"/>
      </w:pPr>
      <w:r>
        <w:rPr>
          <w:rStyle w:val="Appelnotedebasdep"/>
        </w:rPr>
        <w:footnoteRef/>
      </w:r>
      <w:r>
        <w:t xml:space="preserve"> </w:t>
      </w:r>
      <w:hyperlink r:id="rId19" w:history="1">
        <w:r w:rsidRPr="007767E2">
          <w:rPr>
            <w:rStyle w:val="Lienhypertexte"/>
            <w:rFonts w:ascii="Consolas" w:hAnsi="Consolas" w:cs="Arial"/>
          </w:rPr>
          <w:t>http://www.jasypt.org/</w:t>
        </w:r>
      </w:hyperlink>
    </w:p>
    <w:p w14:paraId="4F70B8DB" w14:textId="77777777" w:rsidR="00522DF9" w:rsidRDefault="00010648" w:rsidP="00522DF9">
      <w:pPr>
        <w:pStyle w:val="Notedebasdepage"/>
      </w:pPr>
      <w:hyperlink r:id="rId20" w:history="1">
        <w:r w:rsidR="00522DF9" w:rsidRPr="007767E2">
          <w:rPr>
            <w:rStyle w:val="Lienhypertexte"/>
            <w:rFonts w:ascii="Consolas" w:hAnsi="Consolas" w:cs="Arial"/>
          </w:rPr>
          <w:t>https://www.devglan.com/online-tools/jasypt-online-encryption-decryption</w:t>
        </w:r>
      </w:hyperlink>
    </w:p>
  </w:footnote>
  <w:footnote w:id="19">
    <w:p w14:paraId="37835C5E" w14:textId="77777777" w:rsidR="00E122DC" w:rsidRDefault="00E122DC">
      <w:pPr>
        <w:pStyle w:val="Notedebasdepage"/>
      </w:pPr>
      <w:r>
        <w:rPr>
          <w:rStyle w:val="Appelnotedebasdep"/>
        </w:rPr>
        <w:footnoteRef/>
      </w:r>
      <w:r>
        <w:t xml:space="preserve"> </w:t>
      </w:r>
      <w:hyperlink r:id="rId21" w:history="1">
        <w:r w:rsidRPr="001946DE">
          <w:rPr>
            <w:rStyle w:val="Lienhypertexte"/>
            <w:rFonts w:ascii="Consolas" w:hAnsi="Consolas" w:cs="Arial"/>
          </w:rPr>
          <w:t>https://en.wikipedia.org/wiki/JAR_%28file_format%29</w:t>
        </w:r>
      </w:hyperlink>
    </w:p>
    <w:p w14:paraId="457B4822" w14:textId="77777777" w:rsidR="00E122DC" w:rsidRDefault="00010648">
      <w:pPr>
        <w:pStyle w:val="Notedebasdepage"/>
      </w:pPr>
      <w:hyperlink r:id="rId22" w:anchor="create_command_line" w:history="1">
        <w:r w:rsidR="00E122DC" w:rsidRPr="001946DE">
          <w:rPr>
            <w:rStyle w:val="Lienhypertexte"/>
            <w:rFonts w:ascii="Consolas" w:hAnsi="Consolas" w:cs="Arial"/>
          </w:rPr>
          <w:t>https://koor.fr/Java/Tutorial/java_archive_jar.wp#create_command_line</w:t>
        </w:r>
      </w:hyperlink>
    </w:p>
    <w:p w14:paraId="258B0CDB" w14:textId="77777777" w:rsidR="009763D1" w:rsidRDefault="00010648">
      <w:pPr>
        <w:pStyle w:val="Notedebasdepage"/>
      </w:pPr>
      <w:hyperlink r:id="rId23" w:history="1">
        <w:r w:rsidR="009763D1" w:rsidRPr="00500666">
          <w:rPr>
            <w:rStyle w:val="Lienhypertexte"/>
            <w:rFonts w:ascii="Consolas" w:hAnsi="Consolas" w:cs="Arial"/>
          </w:rPr>
          <w:t>https://docs.oracle.com/javase/tutorial/deployment/jar/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2EA12" w14:textId="6F53CEE0" w:rsidR="001C6490" w:rsidRDefault="007E1D2B" w:rsidP="00214FAD">
    <w:pPr>
      <w:jc w:val="right"/>
    </w:pPr>
    <w:r>
      <w:rPr>
        <w:noProof/>
        <w:lang w:eastAsia="fr-FR"/>
      </w:rPr>
      <w:drawing>
        <wp:anchor distT="0" distB="0" distL="114300" distR="114300" simplePos="0" relativeHeight="251659776" behindDoc="0" locked="0" layoutInCell="1" allowOverlap="1" wp14:anchorId="61A38F43" wp14:editId="45F551E6">
          <wp:simplePos x="0" y="0"/>
          <wp:positionH relativeFrom="column">
            <wp:posOffset>6540500</wp:posOffset>
          </wp:positionH>
          <wp:positionV relativeFrom="paragraph">
            <wp:posOffset>-186690</wp:posOffset>
          </wp:positionV>
          <wp:extent cx="414020" cy="1143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402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8752" behindDoc="0" locked="0" layoutInCell="1" allowOverlap="1" wp14:anchorId="5ABBEF01" wp14:editId="613A0411">
              <wp:simplePos x="0" y="0"/>
              <wp:positionH relativeFrom="page">
                <wp:posOffset>492125</wp:posOffset>
              </wp:positionH>
              <wp:positionV relativeFrom="page">
                <wp:posOffset>426085</wp:posOffset>
              </wp:positionV>
              <wp:extent cx="6583680" cy="9944100"/>
              <wp:effectExtent l="6350" t="6985" r="1270" b="254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3680" cy="9944100"/>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04D261" id="AutoShape 6" o:spid="_x0000_s1026" style="position:absolute;margin-left:38.75pt;margin-top:33.55pt;width:518.4pt;height:78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" filled="f" fillcolor="black">
              <w10:wrap anchorx="page" anchory="page"/>
            </v:round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461D4" w14:textId="77777777" w:rsidR="001C6490" w:rsidRDefault="001C6490" w:rsidP="00214FA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405C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01E1E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32443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E1CD8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4BEA9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AC9D34"/>
    <w:lvl w:ilvl="0">
      <w:start w:val="1"/>
      <w:numFmt w:val="bullet"/>
      <w:pStyle w:val="Listepuces2"/>
      <w:lvlText w:val=""/>
      <w:lvlJc w:val="left"/>
      <w:pPr>
        <w:ind w:left="1440" w:hanging="360"/>
      </w:pPr>
      <w:rPr>
        <w:rFonts w:ascii="Symbol" w:hAnsi="Symbol" w:hint="default"/>
        <w:color w:val="A28E6A"/>
      </w:rPr>
    </w:lvl>
  </w:abstractNum>
  <w:abstractNum w:abstractNumId="6" w15:restartNumberingAfterBreak="0">
    <w:nsid w:val="FFFFFF82"/>
    <w:multiLevelType w:val="singleLevel"/>
    <w:tmpl w:val="AC6E7B80"/>
    <w:lvl w:ilvl="0">
      <w:start w:val="1"/>
      <w:numFmt w:val="bullet"/>
      <w:pStyle w:val="Listepuces"/>
      <w:lvlText w:val=""/>
      <w:lvlJc w:val="left"/>
      <w:pPr>
        <w:ind w:left="1080" w:hanging="360"/>
      </w:pPr>
      <w:rPr>
        <w:rFonts w:ascii="Symbol" w:hAnsi="Symbol" w:hint="default"/>
        <w:color w:val="EE8C69"/>
      </w:rPr>
    </w:lvl>
  </w:abstractNum>
  <w:abstractNum w:abstractNumId="7" w15:restartNumberingAfterBreak="0">
    <w:nsid w:val="FFFFFF88"/>
    <w:multiLevelType w:val="singleLevel"/>
    <w:tmpl w:val="837E197E"/>
    <w:lvl w:ilvl="0">
      <w:start w:val="1"/>
      <w:numFmt w:val="decimal"/>
      <w:lvlText w:val="%1."/>
      <w:lvlJc w:val="left"/>
      <w:pPr>
        <w:tabs>
          <w:tab w:val="num" w:pos="360"/>
        </w:tabs>
        <w:ind w:left="360" w:hanging="360"/>
      </w:pPr>
    </w:lvl>
  </w:abstractNum>
  <w:abstractNum w:abstractNumId="8" w15:restartNumberingAfterBreak="0">
    <w:nsid w:val="00000006"/>
    <w:multiLevelType w:val="singleLevel"/>
    <w:tmpl w:val="00000006"/>
    <w:name w:val="WW8Num38"/>
    <w:lvl w:ilvl="0">
      <w:numFmt w:val="bullet"/>
      <w:lvlText w:val="-"/>
      <w:lvlJc w:val="left"/>
      <w:pPr>
        <w:tabs>
          <w:tab w:val="num" w:pos="720"/>
        </w:tabs>
        <w:ind w:left="720" w:hanging="360"/>
      </w:pPr>
      <w:rPr>
        <w:rFonts w:ascii="Times New Roman" w:hAnsi="Times New Roman"/>
      </w:rPr>
    </w:lvl>
  </w:abstractNum>
  <w:abstractNum w:abstractNumId="9" w15:restartNumberingAfterBreak="0">
    <w:nsid w:val="00000009"/>
    <w:multiLevelType w:val="singleLevel"/>
    <w:tmpl w:val="00000009"/>
    <w:name w:val="WW8Num9"/>
    <w:lvl w:ilvl="0">
      <w:start w:val="1"/>
      <w:numFmt w:val="decimal"/>
      <w:lvlText w:val="%1."/>
      <w:lvlJc w:val="left"/>
      <w:pPr>
        <w:tabs>
          <w:tab w:val="num" w:pos="360"/>
        </w:tabs>
        <w:ind w:left="360" w:hanging="360"/>
      </w:pPr>
      <w:rPr>
        <w:rFonts w:cs="Times New Roman"/>
      </w:rPr>
    </w:lvl>
  </w:abstractNum>
  <w:abstractNum w:abstractNumId="10" w15:restartNumberingAfterBreak="0">
    <w:nsid w:val="038B16CB"/>
    <w:multiLevelType w:val="hybridMultilevel"/>
    <w:tmpl w:val="29B212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1E799E"/>
    <w:multiLevelType w:val="hybridMultilevel"/>
    <w:tmpl w:val="009E146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7F7B92"/>
    <w:multiLevelType w:val="hybridMultilevel"/>
    <w:tmpl w:val="AC862B3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DE0214"/>
    <w:multiLevelType w:val="hybridMultilevel"/>
    <w:tmpl w:val="ED8E16E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17250D32"/>
    <w:multiLevelType w:val="hybridMultilevel"/>
    <w:tmpl w:val="C090C5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923784B"/>
    <w:multiLevelType w:val="multilevel"/>
    <w:tmpl w:val="9CFAD2C4"/>
    <w:lvl w:ilvl="0">
      <w:start w:val="1"/>
      <w:numFmt w:val="decimal"/>
      <w:pStyle w:val="Titre1"/>
      <w:lvlText w:val="%1"/>
      <w:lvlJc w:val="left"/>
      <w:pPr>
        <w:tabs>
          <w:tab w:val="num" w:pos="432"/>
        </w:tabs>
        <w:ind w:left="432" w:hanging="432"/>
      </w:pPr>
      <w:rPr>
        <w:rFonts w:cs="Times New Roman"/>
      </w:rPr>
    </w:lvl>
    <w:lvl w:ilvl="1">
      <w:start w:val="1"/>
      <w:numFmt w:val="decimal"/>
      <w:pStyle w:val="Titre2"/>
      <w:lvlText w:val="%1.%2"/>
      <w:lvlJc w:val="left"/>
      <w:pPr>
        <w:tabs>
          <w:tab w:val="num" w:pos="576"/>
        </w:tabs>
        <w:ind w:left="576" w:hanging="576"/>
      </w:pPr>
      <w:rPr>
        <w:rFonts w:cs="Times New Roman"/>
      </w:rPr>
    </w:lvl>
    <w:lvl w:ilvl="2">
      <w:start w:val="1"/>
      <w:numFmt w:val="decimal"/>
      <w:pStyle w:val="Titre3"/>
      <w:lvlText w:val="%1.%2.%3"/>
      <w:lvlJc w:val="left"/>
      <w:pPr>
        <w:tabs>
          <w:tab w:val="num" w:pos="720"/>
        </w:tabs>
        <w:ind w:left="720" w:hanging="720"/>
      </w:pPr>
      <w:rPr>
        <w:rFonts w:cs="Times New Roman"/>
      </w:rPr>
    </w:lvl>
    <w:lvl w:ilvl="3">
      <w:start w:val="1"/>
      <w:numFmt w:val="decimal"/>
      <w:pStyle w:val="Titre4"/>
      <w:lvlText w:val="%1.%2.%3.%4"/>
      <w:lvlJc w:val="left"/>
      <w:pPr>
        <w:tabs>
          <w:tab w:val="num" w:pos="864"/>
        </w:tabs>
        <w:ind w:left="864" w:hanging="864"/>
      </w:pPr>
      <w:rPr>
        <w:rFonts w:cs="Times New Roman"/>
      </w:rPr>
    </w:lvl>
    <w:lvl w:ilvl="4">
      <w:start w:val="1"/>
      <w:numFmt w:val="decimal"/>
      <w:pStyle w:val="Titre5"/>
      <w:lvlText w:val="%1.%2.%3.%4.%5"/>
      <w:lvlJc w:val="left"/>
      <w:pPr>
        <w:tabs>
          <w:tab w:val="num" w:pos="1008"/>
        </w:tabs>
        <w:ind w:left="1008" w:hanging="1008"/>
      </w:pPr>
      <w:rPr>
        <w:rFonts w:cs="Times New Roman"/>
      </w:rPr>
    </w:lvl>
    <w:lvl w:ilvl="5">
      <w:start w:val="1"/>
      <w:numFmt w:val="decimal"/>
      <w:pStyle w:val="Titre6"/>
      <w:lvlText w:val="%1.%2.%3.%4.%5.%6"/>
      <w:lvlJc w:val="left"/>
      <w:pPr>
        <w:tabs>
          <w:tab w:val="num" w:pos="1152"/>
        </w:tabs>
        <w:ind w:left="1152" w:hanging="1152"/>
      </w:pPr>
      <w:rPr>
        <w:rFonts w:cs="Times New Roman"/>
      </w:rPr>
    </w:lvl>
    <w:lvl w:ilvl="6">
      <w:start w:val="1"/>
      <w:numFmt w:val="decimal"/>
      <w:pStyle w:val="Titre7"/>
      <w:lvlText w:val="%1.%2.%3.%4.%5.%6.%7"/>
      <w:lvlJc w:val="left"/>
      <w:pPr>
        <w:tabs>
          <w:tab w:val="num" w:pos="1296"/>
        </w:tabs>
        <w:ind w:left="1296" w:hanging="1296"/>
      </w:pPr>
      <w:rPr>
        <w:rFonts w:cs="Times New Roman"/>
      </w:rPr>
    </w:lvl>
    <w:lvl w:ilvl="7">
      <w:start w:val="1"/>
      <w:numFmt w:val="decimal"/>
      <w:pStyle w:val="Titre8"/>
      <w:lvlText w:val="%1.%2.%3.%4.%5.%6.%7.%8"/>
      <w:lvlJc w:val="left"/>
      <w:pPr>
        <w:tabs>
          <w:tab w:val="num" w:pos="1440"/>
        </w:tabs>
        <w:ind w:left="1440" w:hanging="1440"/>
      </w:pPr>
      <w:rPr>
        <w:rFonts w:cs="Times New Roman"/>
      </w:rPr>
    </w:lvl>
    <w:lvl w:ilvl="8">
      <w:start w:val="1"/>
      <w:numFmt w:val="decimal"/>
      <w:pStyle w:val="Titre9"/>
      <w:lvlText w:val="%1.%2.%3.%4.%5.%6.%7.%8.%9"/>
      <w:lvlJc w:val="left"/>
      <w:pPr>
        <w:tabs>
          <w:tab w:val="num" w:pos="1584"/>
        </w:tabs>
        <w:ind w:left="1584" w:hanging="1584"/>
      </w:pPr>
      <w:rPr>
        <w:rFonts w:cs="Times New Roman"/>
      </w:rPr>
    </w:lvl>
  </w:abstractNum>
  <w:abstractNum w:abstractNumId="16" w15:restartNumberingAfterBreak="0">
    <w:nsid w:val="1D836AB8"/>
    <w:multiLevelType w:val="hybridMultilevel"/>
    <w:tmpl w:val="A42A7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ED92D6C"/>
    <w:multiLevelType w:val="hybridMultilevel"/>
    <w:tmpl w:val="83D89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3443C4"/>
    <w:multiLevelType w:val="hybridMultilevel"/>
    <w:tmpl w:val="DF568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FC2E0F"/>
    <w:multiLevelType w:val="hybridMultilevel"/>
    <w:tmpl w:val="800CA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C311D9"/>
    <w:multiLevelType w:val="hybridMultilevel"/>
    <w:tmpl w:val="E69CB67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2E66899"/>
    <w:multiLevelType w:val="hybridMultilevel"/>
    <w:tmpl w:val="0F904E7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15:restartNumberingAfterBreak="0">
    <w:nsid w:val="33AC089C"/>
    <w:multiLevelType w:val="hybridMultilevel"/>
    <w:tmpl w:val="1262AB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F27CB5"/>
    <w:multiLevelType w:val="hybridMultilevel"/>
    <w:tmpl w:val="D9227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CB15AF"/>
    <w:multiLevelType w:val="hybridMultilevel"/>
    <w:tmpl w:val="402AF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9A34F07"/>
    <w:multiLevelType w:val="hybridMultilevel"/>
    <w:tmpl w:val="F3905C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F136C73"/>
    <w:multiLevelType w:val="hybridMultilevel"/>
    <w:tmpl w:val="78E672C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F4D22C4"/>
    <w:multiLevelType w:val="hybridMultilevel"/>
    <w:tmpl w:val="F232F7B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026CCD"/>
    <w:multiLevelType w:val="hybridMultilevel"/>
    <w:tmpl w:val="78F00AD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4DD650C0"/>
    <w:multiLevelType w:val="hybridMultilevel"/>
    <w:tmpl w:val="15C20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B6589C"/>
    <w:multiLevelType w:val="hybridMultilevel"/>
    <w:tmpl w:val="3434F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2442C3"/>
    <w:multiLevelType w:val="hybridMultilevel"/>
    <w:tmpl w:val="051424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4C24C13"/>
    <w:multiLevelType w:val="hybridMultilevel"/>
    <w:tmpl w:val="8DE895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725980"/>
    <w:multiLevelType w:val="hybridMultilevel"/>
    <w:tmpl w:val="98CC4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CE1BEC"/>
    <w:multiLevelType w:val="hybridMultilevel"/>
    <w:tmpl w:val="EA5ED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5711FF"/>
    <w:multiLevelType w:val="hybridMultilevel"/>
    <w:tmpl w:val="270AF2A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136BB7"/>
    <w:multiLevelType w:val="hybridMultilevel"/>
    <w:tmpl w:val="42229E2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9676DF2"/>
    <w:multiLevelType w:val="hybridMultilevel"/>
    <w:tmpl w:val="7BF00D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416AF7"/>
    <w:multiLevelType w:val="hybridMultilevel"/>
    <w:tmpl w:val="AF10743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EA2CF4"/>
    <w:multiLevelType w:val="hybridMultilevel"/>
    <w:tmpl w:val="B0A06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124CBF"/>
    <w:multiLevelType w:val="hybridMultilevel"/>
    <w:tmpl w:val="F0E63F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EEC28BB"/>
    <w:multiLevelType w:val="hybridMultilevel"/>
    <w:tmpl w:val="7270A9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EC360F"/>
    <w:multiLevelType w:val="hybridMultilevel"/>
    <w:tmpl w:val="3A0AED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78192B"/>
    <w:multiLevelType w:val="hybridMultilevel"/>
    <w:tmpl w:val="615A3A5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DF7868"/>
    <w:multiLevelType w:val="hybridMultilevel"/>
    <w:tmpl w:val="1730EF3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1E1227"/>
    <w:multiLevelType w:val="hybridMultilevel"/>
    <w:tmpl w:val="3AFAF92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66613696">
    <w:abstractNumId w:val="6"/>
  </w:num>
  <w:num w:numId="2" w16cid:durableId="703987953">
    <w:abstractNumId w:val="5"/>
  </w:num>
  <w:num w:numId="3" w16cid:durableId="1005135135">
    <w:abstractNumId w:val="15"/>
  </w:num>
  <w:num w:numId="4" w16cid:durableId="1561596981">
    <w:abstractNumId w:val="22"/>
  </w:num>
  <w:num w:numId="5" w16cid:durableId="1740900048">
    <w:abstractNumId w:val="41"/>
  </w:num>
  <w:num w:numId="6" w16cid:durableId="307787407">
    <w:abstractNumId w:val="35"/>
  </w:num>
  <w:num w:numId="7" w16cid:durableId="419446064">
    <w:abstractNumId w:val="31"/>
  </w:num>
  <w:num w:numId="8" w16cid:durableId="326906757">
    <w:abstractNumId w:val="14"/>
  </w:num>
  <w:num w:numId="9" w16cid:durableId="944506272">
    <w:abstractNumId w:val="39"/>
  </w:num>
  <w:num w:numId="10" w16cid:durableId="49884222">
    <w:abstractNumId w:val="7"/>
  </w:num>
  <w:num w:numId="11" w16cid:durableId="1892692608">
    <w:abstractNumId w:val="3"/>
  </w:num>
  <w:num w:numId="12" w16cid:durableId="290286478">
    <w:abstractNumId w:val="2"/>
  </w:num>
  <w:num w:numId="13" w16cid:durableId="101653953">
    <w:abstractNumId w:val="1"/>
  </w:num>
  <w:num w:numId="14" w16cid:durableId="511185624">
    <w:abstractNumId w:val="0"/>
  </w:num>
  <w:num w:numId="15" w16cid:durableId="312758191">
    <w:abstractNumId w:val="4"/>
  </w:num>
  <w:num w:numId="16" w16cid:durableId="1011295367">
    <w:abstractNumId w:val="42"/>
  </w:num>
  <w:num w:numId="17" w16cid:durableId="45296486">
    <w:abstractNumId w:val="38"/>
  </w:num>
  <w:num w:numId="18" w16cid:durableId="723942835">
    <w:abstractNumId w:val="21"/>
  </w:num>
  <w:num w:numId="19" w16cid:durableId="19358548">
    <w:abstractNumId w:val="12"/>
  </w:num>
  <w:num w:numId="20" w16cid:durableId="1522165651">
    <w:abstractNumId w:val="11"/>
  </w:num>
  <w:num w:numId="21" w16cid:durableId="788430433">
    <w:abstractNumId w:val="27"/>
  </w:num>
  <w:num w:numId="22" w16cid:durableId="543055535">
    <w:abstractNumId w:val="36"/>
  </w:num>
  <w:num w:numId="23" w16cid:durableId="924873995">
    <w:abstractNumId w:val="28"/>
  </w:num>
  <w:num w:numId="24" w16cid:durableId="183979547">
    <w:abstractNumId w:val="20"/>
  </w:num>
  <w:num w:numId="25" w16cid:durableId="580794193">
    <w:abstractNumId w:val="26"/>
  </w:num>
  <w:num w:numId="26" w16cid:durableId="1497266816">
    <w:abstractNumId w:val="43"/>
  </w:num>
  <w:num w:numId="27" w16cid:durableId="1310282656">
    <w:abstractNumId w:val="44"/>
  </w:num>
  <w:num w:numId="28" w16cid:durableId="1500073695">
    <w:abstractNumId w:val="25"/>
  </w:num>
  <w:num w:numId="29" w16cid:durableId="252203175">
    <w:abstractNumId w:val="10"/>
  </w:num>
  <w:num w:numId="30" w16cid:durableId="1796023732">
    <w:abstractNumId w:val="13"/>
  </w:num>
  <w:num w:numId="31" w16cid:durableId="569583053">
    <w:abstractNumId w:val="45"/>
  </w:num>
  <w:num w:numId="32" w16cid:durableId="1441147633">
    <w:abstractNumId w:val="37"/>
  </w:num>
  <w:num w:numId="33" w16cid:durableId="164324093">
    <w:abstractNumId w:val="16"/>
  </w:num>
  <w:num w:numId="34" w16cid:durableId="1435587914">
    <w:abstractNumId w:val="17"/>
  </w:num>
  <w:num w:numId="35" w16cid:durableId="1314605293">
    <w:abstractNumId w:val="40"/>
  </w:num>
  <w:num w:numId="36" w16cid:durableId="1930969315">
    <w:abstractNumId w:val="18"/>
  </w:num>
  <w:num w:numId="37" w16cid:durableId="1931232210">
    <w:abstractNumId w:val="30"/>
  </w:num>
  <w:num w:numId="38" w16cid:durableId="202210240">
    <w:abstractNumId w:val="24"/>
  </w:num>
  <w:num w:numId="39" w16cid:durableId="1529220707">
    <w:abstractNumId w:val="29"/>
  </w:num>
  <w:num w:numId="40" w16cid:durableId="675033067">
    <w:abstractNumId w:val="23"/>
  </w:num>
  <w:num w:numId="41" w16cid:durableId="1988317801">
    <w:abstractNumId w:val="32"/>
  </w:num>
  <w:num w:numId="42" w16cid:durableId="1199931059">
    <w:abstractNumId w:val="19"/>
  </w:num>
  <w:num w:numId="43" w16cid:durableId="1979412320">
    <w:abstractNumId w:val="33"/>
  </w:num>
  <w:num w:numId="44" w16cid:durableId="117770185">
    <w:abstractNumId w:val="34"/>
  </w:num>
  <w:num w:numId="45" w16cid:durableId="15266741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0"/>
  <w:drawingGridHorizontalSpacing w:val="10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FAB"/>
    <w:rsid w:val="00000BE6"/>
    <w:rsid w:val="00004D7D"/>
    <w:rsid w:val="00006E53"/>
    <w:rsid w:val="00010631"/>
    <w:rsid w:val="00010648"/>
    <w:rsid w:val="00010BD9"/>
    <w:rsid w:val="00011E51"/>
    <w:rsid w:val="00016E7E"/>
    <w:rsid w:val="0001710E"/>
    <w:rsid w:val="00020E88"/>
    <w:rsid w:val="000220FE"/>
    <w:rsid w:val="00024760"/>
    <w:rsid w:val="00025661"/>
    <w:rsid w:val="000312E8"/>
    <w:rsid w:val="000317EB"/>
    <w:rsid w:val="0003271D"/>
    <w:rsid w:val="000339C6"/>
    <w:rsid w:val="00035910"/>
    <w:rsid w:val="0003599D"/>
    <w:rsid w:val="000362B1"/>
    <w:rsid w:val="00036972"/>
    <w:rsid w:val="00037E7F"/>
    <w:rsid w:val="000405BC"/>
    <w:rsid w:val="000405D0"/>
    <w:rsid w:val="00041A1F"/>
    <w:rsid w:val="00045A6C"/>
    <w:rsid w:val="00045D74"/>
    <w:rsid w:val="0004615B"/>
    <w:rsid w:val="00046486"/>
    <w:rsid w:val="00047313"/>
    <w:rsid w:val="00051921"/>
    <w:rsid w:val="000520A2"/>
    <w:rsid w:val="000523F7"/>
    <w:rsid w:val="00053A61"/>
    <w:rsid w:val="00054A72"/>
    <w:rsid w:val="00060067"/>
    <w:rsid w:val="000606B5"/>
    <w:rsid w:val="00065017"/>
    <w:rsid w:val="00067187"/>
    <w:rsid w:val="000700BD"/>
    <w:rsid w:val="00070BA4"/>
    <w:rsid w:val="000712F9"/>
    <w:rsid w:val="00071834"/>
    <w:rsid w:val="0007196D"/>
    <w:rsid w:val="00072E24"/>
    <w:rsid w:val="00075AF9"/>
    <w:rsid w:val="000772D1"/>
    <w:rsid w:val="0007747A"/>
    <w:rsid w:val="00080062"/>
    <w:rsid w:val="0008092B"/>
    <w:rsid w:val="00081629"/>
    <w:rsid w:val="000850C5"/>
    <w:rsid w:val="0008726B"/>
    <w:rsid w:val="0009077B"/>
    <w:rsid w:val="0009500D"/>
    <w:rsid w:val="000A13AB"/>
    <w:rsid w:val="000A1603"/>
    <w:rsid w:val="000A1921"/>
    <w:rsid w:val="000A194E"/>
    <w:rsid w:val="000A34E0"/>
    <w:rsid w:val="000A3BE2"/>
    <w:rsid w:val="000A604E"/>
    <w:rsid w:val="000A6C87"/>
    <w:rsid w:val="000B165C"/>
    <w:rsid w:val="000B1E35"/>
    <w:rsid w:val="000B2688"/>
    <w:rsid w:val="000B3420"/>
    <w:rsid w:val="000B3514"/>
    <w:rsid w:val="000B437A"/>
    <w:rsid w:val="000B4D08"/>
    <w:rsid w:val="000B5BF8"/>
    <w:rsid w:val="000C370E"/>
    <w:rsid w:val="000C38A8"/>
    <w:rsid w:val="000C45C4"/>
    <w:rsid w:val="000C47B3"/>
    <w:rsid w:val="000C6A20"/>
    <w:rsid w:val="000C7FAA"/>
    <w:rsid w:val="000D22B0"/>
    <w:rsid w:val="000D2650"/>
    <w:rsid w:val="000D3817"/>
    <w:rsid w:val="000D3DD7"/>
    <w:rsid w:val="000D4E6C"/>
    <w:rsid w:val="000D7A62"/>
    <w:rsid w:val="000E03C9"/>
    <w:rsid w:val="000E0AD3"/>
    <w:rsid w:val="000E3824"/>
    <w:rsid w:val="000E3A97"/>
    <w:rsid w:val="000E4754"/>
    <w:rsid w:val="000F01E3"/>
    <w:rsid w:val="000F2BD5"/>
    <w:rsid w:val="000F396A"/>
    <w:rsid w:val="000F7CA1"/>
    <w:rsid w:val="001021AF"/>
    <w:rsid w:val="00103815"/>
    <w:rsid w:val="00106562"/>
    <w:rsid w:val="0010665C"/>
    <w:rsid w:val="00110416"/>
    <w:rsid w:val="001120A1"/>
    <w:rsid w:val="0011265F"/>
    <w:rsid w:val="00112AD3"/>
    <w:rsid w:val="00115933"/>
    <w:rsid w:val="00123AAF"/>
    <w:rsid w:val="0012542F"/>
    <w:rsid w:val="0013111F"/>
    <w:rsid w:val="00133400"/>
    <w:rsid w:val="001365F3"/>
    <w:rsid w:val="0014198D"/>
    <w:rsid w:val="00142E80"/>
    <w:rsid w:val="0014381C"/>
    <w:rsid w:val="0014474E"/>
    <w:rsid w:val="00144B2A"/>
    <w:rsid w:val="0014564E"/>
    <w:rsid w:val="001504CD"/>
    <w:rsid w:val="00150F3B"/>
    <w:rsid w:val="001511F1"/>
    <w:rsid w:val="00151840"/>
    <w:rsid w:val="00154227"/>
    <w:rsid w:val="001557D8"/>
    <w:rsid w:val="00156AEC"/>
    <w:rsid w:val="001618C8"/>
    <w:rsid w:val="00161DD0"/>
    <w:rsid w:val="0016293D"/>
    <w:rsid w:val="00163C64"/>
    <w:rsid w:val="00165CC7"/>
    <w:rsid w:val="0017359A"/>
    <w:rsid w:val="00173A49"/>
    <w:rsid w:val="00180E25"/>
    <w:rsid w:val="0018122D"/>
    <w:rsid w:val="00182D98"/>
    <w:rsid w:val="00183811"/>
    <w:rsid w:val="00185A4C"/>
    <w:rsid w:val="00185A51"/>
    <w:rsid w:val="0018685A"/>
    <w:rsid w:val="00186B17"/>
    <w:rsid w:val="00186E3B"/>
    <w:rsid w:val="00191B90"/>
    <w:rsid w:val="00193513"/>
    <w:rsid w:val="00194EE7"/>
    <w:rsid w:val="00195275"/>
    <w:rsid w:val="001967C5"/>
    <w:rsid w:val="001A0AB7"/>
    <w:rsid w:val="001A0FF2"/>
    <w:rsid w:val="001A131B"/>
    <w:rsid w:val="001A2335"/>
    <w:rsid w:val="001A3BD2"/>
    <w:rsid w:val="001A3FC8"/>
    <w:rsid w:val="001A49E1"/>
    <w:rsid w:val="001A568F"/>
    <w:rsid w:val="001A5CFB"/>
    <w:rsid w:val="001B0BD0"/>
    <w:rsid w:val="001B134F"/>
    <w:rsid w:val="001B14A7"/>
    <w:rsid w:val="001B1F6A"/>
    <w:rsid w:val="001B51DA"/>
    <w:rsid w:val="001B671C"/>
    <w:rsid w:val="001B67C7"/>
    <w:rsid w:val="001B7A2C"/>
    <w:rsid w:val="001C044C"/>
    <w:rsid w:val="001C4DD4"/>
    <w:rsid w:val="001C6205"/>
    <w:rsid w:val="001C6490"/>
    <w:rsid w:val="001C747A"/>
    <w:rsid w:val="001D01F6"/>
    <w:rsid w:val="001D12AB"/>
    <w:rsid w:val="001D2363"/>
    <w:rsid w:val="001D5D6C"/>
    <w:rsid w:val="001D776C"/>
    <w:rsid w:val="001D7867"/>
    <w:rsid w:val="001E4382"/>
    <w:rsid w:val="001E46B3"/>
    <w:rsid w:val="001F34FF"/>
    <w:rsid w:val="001F61B8"/>
    <w:rsid w:val="001F7354"/>
    <w:rsid w:val="002019B6"/>
    <w:rsid w:val="00201E28"/>
    <w:rsid w:val="002064B0"/>
    <w:rsid w:val="00207AD2"/>
    <w:rsid w:val="002119F1"/>
    <w:rsid w:val="002122DD"/>
    <w:rsid w:val="00212E56"/>
    <w:rsid w:val="00214FAD"/>
    <w:rsid w:val="00217A8D"/>
    <w:rsid w:val="0022065D"/>
    <w:rsid w:val="00221BF4"/>
    <w:rsid w:val="00223B05"/>
    <w:rsid w:val="002242F1"/>
    <w:rsid w:val="0022529A"/>
    <w:rsid w:val="002258FE"/>
    <w:rsid w:val="00226698"/>
    <w:rsid w:val="00232731"/>
    <w:rsid w:val="0023455C"/>
    <w:rsid w:val="002373FD"/>
    <w:rsid w:val="00237598"/>
    <w:rsid w:val="002405E0"/>
    <w:rsid w:val="00241225"/>
    <w:rsid w:val="00245486"/>
    <w:rsid w:val="00247A93"/>
    <w:rsid w:val="002511E2"/>
    <w:rsid w:val="002537F5"/>
    <w:rsid w:val="00253E71"/>
    <w:rsid w:val="00255E66"/>
    <w:rsid w:val="002573E5"/>
    <w:rsid w:val="002576E4"/>
    <w:rsid w:val="002627C7"/>
    <w:rsid w:val="00263876"/>
    <w:rsid w:val="00263CC6"/>
    <w:rsid w:val="00264452"/>
    <w:rsid w:val="00265E76"/>
    <w:rsid w:val="00275709"/>
    <w:rsid w:val="00277254"/>
    <w:rsid w:val="00280183"/>
    <w:rsid w:val="00282D56"/>
    <w:rsid w:val="00282E9F"/>
    <w:rsid w:val="00285DA7"/>
    <w:rsid w:val="0029127E"/>
    <w:rsid w:val="0029223D"/>
    <w:rsid w:val="00295CE9"/>
    <w:rsid w:val="0029733B"/>
    <w:rsid w:val="00297C42"/>
    <w:rsid w:val="002A0E48"/>
    <w:rsid w:val="002A1B13"/>
    <w:rsid w:val="002A43A6"/>
    <w:rsid w:val="002A54CB"/>
    <w:rsid w:val="002A7DEF"/>
    <w:rsid w:val="002B10CF"/>
    <w:rsid w:val="002C18FC"/>
    <w:rsid w:val="002C20D4"/>
    <w:rsid w:val="002C2937"/>
    <w:rsid w:val="002C2A5F"/>
    <w:rsid w:val="002C39D1"/>
    <w:rsid w:val="002C4256"/>
    <w:rsid w:val="002C6F61"/>
    <w:rsid w:val="002C7941"/>
    <w:rsid w:val="002D23DF"/>
    <w:rsid w:val="002D274D"/>
    <w:rsid w:val="002D379C"/>
    <w:rsid w:val="002D428A"/>
    <w:rsid w:val="002D537E"/>
    <w:rsid w:val="002E0C84"/>
    <w:rsid w:val="002E0F92"/>
    <w:rsid w:val="002E1164"/>
    <w:rsid w:val="002E1D93"/>
    <w:rsid w:val="002E224C"/>
    <w:rsid w:val="002E37F0"/>
    <w:rsid w:val="002E595E"/>
    <w:rsid w:val="002E695E"/>
    <w:rsid w:val="002E74E7"/>
    <w:rsid w:val="002E7E9E"/>
    <w:rsid w:val="002F2DCE"/>
    <w:rsid w:val="002F3B6F"/>
    <w:rsid w:val="002F3BDE"/>
    <w:rsid w:val="002F4BD3"/>
    <w:rsid w:val="002F6FB0"/>
    <w:rsid w:val="002F7369"/>
    <w:rsid w:val="002F7404"/>
    <w:rsid w:val="002F78A7"/>
    <w:rsid w:val="0030273E"/>
    <w:rsid w:val="003034FA"/>
    <w:rsid w:val="00305FA9"/>
    <w:rsid w:val="00312470"/>
    <w:rsid w:val="00314C2E"/>
    <w:rsid w:val="00314E8E"/>
    <w:rsid w:val="00315DFE"/>
    <w:rsid w:val="00320DE8"/>
    <w:rsid w:val="003213BE"/>
    <w:rsid w:val="00326862"/>
    <w:rsid w:val="003305FA"/>
    <w:rsid w:val="00332040"/>
    <w:rsid w:val="00334C95"/>
    <w:rsid w:val="00334D4A"/>
    <w:rsid w:val="00335A28"/>
    <w:rsid w:val="00336ED7"/>
    <w:rsid w:val="003379E1"/>
    <w:rsid w:val="0034147D"/>
    <w:rsid w:val="00341785"/>
    <w:rsid w:val="00343C68"/>
    <w:rsid w:val="003440B3"/>
    <w:rsid w:val="00344578"/>
    <w:rsid w:val="0035062E"/>
    <w:rsid w:val="003511C5"/>
    <w:rsid w:val="00351FB6"/>
    <w:rsid w:val="003520AA"/>
    <w:rsid w:val="00352E79"/>
    <w:rsid w:val="003537F5"/>
    <w:rsid w:val="00354E35"/>
    <w:rsid w:val="00355F16"/>
    <w:rsid w:val="00356B15"/>
    <w:rsid w:val="00361A72"/>
    <w:rsid w:val="003649A6"/>
    <w:rsid w:val="003652A6"/>
    <w:rsid w:val="003724A2"/>
    <w:rsid w:val="0037263D"/>
    <w:rsid w:val="00373915"/>
    <w:rsid w:val="003811F8"/>
    <w:rsid w:val="00383F28"/>
    <w:rsid w:val="00385037"/>
    <w:rsid w:val="003915E3"/>
    <w:rsid w:val="0039240D"/>
    <w:rsid w:val="003934BB"/>
    <w:rsid w:val="003943F2"/>
    <w:rsid w:val="003952AB"/>
    <w:rsid w:val="003A00DA"/>
    <w:rsid w:val="003A147D"/>
    <w:rsid w:val="003A227D"/>
    <w:rsid w:val="003A2852"/>
    <w:rsid w:val="003A2991"/>
    <w:rsid w:val="003A4161"/>
    <w:rsid w:val="003A6DAE"/>
    <w:rsid w:val="003A7E72"/>
    <w:rsid w:val="003B3837"/>
    <w:rsid w:val="003B4FA2"/>
    <w:rsid w:val="003B7B21"/>
    <w:rsid w:val="003B7E66"/>
    <w:rsid w:val="003C0A42"/>
    <w:rsid w:val="003C2955"/>
    <w:rsid w:val="003C76E9"/>
    <w:rsid w:val="003D19CF"/>
    <w:rsid w:val="003D46D0"/>
    <w:rsid w:val="003D491E"/>
    <w:rsid w:val="003D51AE"/>
    <w:rsid w:val="003D62DF"/>
    <w:rsid w:val="003D709C"/>
    <w:rsid w:val="003D7406"/>
    <w:rsid w:val="003E1C4C"/>
    <w:rsid w:val="003E596B"/>
    <w:rsid w:val="003E7144"/>
    <w:rsid w:val="003F173F"/>
    <w:rsid w:val="003F3A19"/>
    <w:rsid w:val="003F7B23"/>
    <w:rsid w:val="004017CD"/>
    <w:rsid w:val="0040256E"/>
    <w:rsid w:val="00403263"/>
    <w:rsid w:val="0040588E"/>
    <w:rsid w:val="004067B2"/>
    <w:rsid w:val="00407E67"/>
    <w:rsid w:val="00410C9D"/>
    <w:rsid w:val="004116A5"/>
    <w:rsid w:val="00412817"/>
    <w:rsid w:val="00414300"/>
    <w:rsid w:val="0041547B"/>
    <w:rsid w:val="00421796"/>
    <w:rsid w:val="00421E48"/>
    <w:rsid w:val="004242FA"/>
    <w:rsid w:val="004246B5"/>
    <w:rsid w:val="00425B28"/>
    <w:rsid w:val="0042727B"/>
    <w:rsid w:val="00433DD9"/>
    <w:rsid w:val="00436B94"/>
    <w:rsid w:val="004373D5"/>
    <w:rsid w:val="00437D78"/>
    <w:rsid w:val="00437F16"/>
    <w:rsid w:val="00442B16"/>
    <w:rsid w:val="00445FA9"/>
    <w:rsid w:val="00446239"/>
    <w:rsid w:val="004500DD"/>
    <w:rsid w:val="004501D2"/>
    <w:rsid w:val="0045100E"/>
    <w:rsid w:val="004557A7"/>
    <w:rsid w:val="004563D0"/>
    <w:rsid w:val="00456925"/>
    <w:rsid w:val="00460777"/>
    <w:rsid w:val="00464CF0"/>
    <w:rsid w:val="0046795E"/>
    <w:rsid w:val="00472929"/>
    <w:rsid w:val="00473D9A"/>
    <w:rsid w:val="00473E5C"/>
    <w:rsid w:val="00475E2B"/>
    <w:rsid w:val="004817FB"/>
    <w:rsid w:val="00481E98"/>
    <w:rsid w:val="00484012"/>
    <w:rsid w:val="00494481"/>
    <w:rsid w:val="004950CE"/>
    <w:rsid w:val="00495A43"/>
    <w:rsid w:val="004963E0"/>
    <w:rsid w:val="004A0C8B"/>
    <w:rsid w:val="004A246A"/>
    <w:rsid w:val="004A257A"/>
    <w:rsid w:val="004A65AB"/>
    <w:rsid w:val="004A6D51"/>
    <w:rsid w:val="004B39E9"/>
    <w:rsid w:val="004B6142"/>
    <w:rsid w:val="004B6B72"/>
    <w:rsid w:val="004C187A"/>
    <w:rsid w:val="004C26F4"/>
    <w:rsid w:val="004C44B0"/>
    <w:rsid w:val="004C7498"/>
    <w:rsid w:val="004C76EB"/>
    <w:rsid w:val="004D0FA2"/>
    <w:rsid w:val="004D1625"/>
    <w:rsid w:val="004D4A8A"/>
    <w:rsid w:val="004D68FF"/>
    <w:rsid w:val="004D74A9"/>
    <w:rsid w:val="004E254A"/>
    <w:rsid w:val="004E2A3E"/>
    <w:rsid w:val="004E331D"/>
    <w:rsid w:val="004E564A"/>
    <w:rsid w:val="004E5920"/>
    <w:rsid w:val="004E782F"/>
    <w:rsid w:val="004F1A6A"/>
    <w:rsid w:val="004F2231"/>
    <w:rsid w:val="004F309E"/>
    <w:rsid w:val="004F42A2"/>
    <w:rsid w:val="004F4E3F"/>
    <w:rsid w:val="0050064B"/>
    <w:rsid w:val="00500E5F"/>
    <w:rsid w:val="00501066"/>
    <w:rsid w:val="00503D03"/>
    <w:rsid w:val="00505860"/>
    <w:rsid w:val="0051241C"/>
    <w:rsid w:val="00513162"/>
    <w:rsid w:val="005212AA"/>
    <w:rsid w:val="0052215A"/>
    <w:rsid w:val="00522767"/>
    <w:rsid w:val="00522C62"/>
    <w:rsid w:val="00522DF9"/>
    <w:rsid w:val="00523744"/>
    <w:rsid w:val="005259DE"/>
    <w:rsid w:val="005318D7"/>
    <w:rsid w:val="005318DA"/>
    <w:rsid w:val="00531986"/>
    <w:rsid w:val="005321C5"/>
    <w:rsid w:val="00532509"/>
    <w:rsid w:val="00533803"/>
    <w:rsid w:val="00533DE1"/>
    <w:rsid w:val="00533F63"/>
    <w:rsid w:val="00535152"/>
    <w:rsid w:val="00535B30"/>
    <w:rsid w:val="00535BC1"/>
    <w:rsid w:val="00537D08"/>
    <w:rsid w:val="00540C17"/>
    <w:rsid w:val="00541576"/>
    <w:rsid w:val="00542333"/>
    <w:rsid w:val="00542C22"/>
    <w:rsid w:val="00543E81"/>
    <w:rsid w:val="00544613"/>
    <w:rsid w:val="00545615"/>
    <w:rsid w:val="00545964"/>
    <w:rsid w:val="00550E37"/>
    <w:rsid w:val="005528C0"/>
    <w:rsid w:val="005535E5"/>
    <w:rsid w:val="005535FC"/>
    <w:rsid w:val="00553B44"/>
    <w:rsid w:val="005566B0"/>
    <w:rsid w:val="005573C6"/>
    <w:rsid w:val="00557EBD"/>
    <w:rsid w:val="00557EE1"/>
    <w:rsid w:val="005606A5"/>
    <w:rsid w:val="00561035"/>
    <w:rsid w:val="00561085"/>
    <w:rsid w:val="00565BF6"/>
    <w:rsid w:val="0057096F"/>
    <w:rsid w:val="00570B32"/>
    <w:rsid w:val="005716BD"/>
    <w:rsid w:val="005722A1"/>
    <w:rsid w:val="0057275B"/>
    <w:rsid w:val="00574081"/>
    <w:rsid w:val="00574FAB"/>
    <w:rsid w:val="00575E4C"/>
    <w:rsid w:val="00582E3D"/>
    <w:rsid w:val="00584FC8"/>
    <w:rsid w:val="005878FA"/>
    <w:rsid w:val="00587B0D"/>
    <w:rsid w:val="00587CFD"/>
    <w:rsid w:val="00590DCC"/>
    <w:rsid w:val="00593164"/>
    <w:rsid w:val="00594505"/>
    <w:rsid w:val="00595756"/>
    <w:rsid w:val="005A1F6D"/>
    <w:rsid w:val="005A25D6"/>
    <w:rsid w:val="005A2610"/>
    <w:rsid w:val="005A2FDE"/>
    <w:rsid w:val="005A427F"/>
    <w:rsid w:val="005A60C5"/>
    <w:rsid w:val="005A682E"/>
    <w:rsid w:val="005A6C19"/>
    <w:rsid w:val="005A6C4B"/>
    <w:rsid w:val="005A6DF3"/>
    <w:rsid w:val="005B012D"/>
    <w:rsid w:val="005B12C1"/>
    <w:rsid w:val="005B32CB"/>
    <w:rsid w:val="005B42EE"/>
    <w:rsid w:val="005C26D7"/>
    <w:rsid w:val="005C439E"/>
    <w:rsid w:val="005C522B"/>
    <w:rsid w:val="005C6C18"/>
    <w:rsid w:val="005C7214"/>
    <w:rsid w:val="005D2934"/>
    <w:rsid w:val="005D6077"/>
    <w:rsid w:val="005D6AA9"/>
    <w:rsid w:val="005D7EE8"/>
    <w:rsid w:val="005E0207"/>
    <w:rsid w:val="005E0E7E"/>
    <w:rsid w:val="005E145A"/>
    <w:rsid w:val="005E2417"/>
    <w:rsid w:val="005E46EA"/>
    <w:rsid w:val="005E4AA3"/>
    <w:rsid w:val="005E7BD2"/>
    <w:rsid w:val="005F065B"/>
    <w:rsid w:val="005F1E85"/>
    <w:rsid w:val="005F206E"/>
    <w:rsid w:val="005F3CEC"/>
    <w:rsid w:val="005F4EB9"/>
    <w:rsid w:val="005F4EFD"/>
    <w:rsid w:val="005F5CAB"/>
    <w:rsid w:val="005F633C"/>
    <w:rsid w:val="005F6C52"/>
    <w:rsid w:val="006013C2"/>
    <w:rsid w:val="00603CF5"/>
    <w:rsid w:val="0060450E"/>
    <w:rsid w:val="006052DD"/>
    <w:rsid w:val="00606A91"/>
    <w:rsid w:val="00606D14"/>
    <w:rsid w:val="00615D4E"/>
    <w:rsid w:val="0061688B"/>
    <w:rsid w:val="00617EF4"/>
    <w:rsid w:val="00620884"/>
    <w:rsid w:val="00620B9F"/>
    <w:rsid w:val="00623896"/>
    <w:rsid w:val="006256CD"/>
    <w:rsid w:val="006277D1"/>
    <w:rsid w:val="00630DBD"/>
    <w:rsid w:val="00631C6D"/>
    <w:rsid w:val="00632869"/>
    <w:rsid w:val="006328FC"/>
    <w:rsid w:val="00632AD8"/>
    <w:rsid w:val="0063545B"/>
    <w:rsid w:val="006359A4"/>
    <w:rsid w:val="006370AF"/>
    <w:rsid w:val="0063789B"/>
    <w:rsid w:val="006421F5"/>
    <w:rsid w:val="0064324A"/>
    <w:rsid w:val="006433D3"/>
    <w:rsid w:val="00645303"/>
    <w:rsid w:val="00647A72"/>
    <w:rsid w:val="00652239"/>
    <w:rsid w:val="006535A9"/>
    <w:rsid w:val="0065533D"/>
    <w:rsid w:val="00655D29"/>
    <w:rsid w:val="0065631B"/>
    <w:rsid w:val="006565B2"/>
    <w:rsid w:val="0066071C"/>
    <w:rsid w:val="006609A5"/>
    <w:rsid w:val="00660E67"/>
    <w:rsid w:val="00661571"/>
    <w:rsid w:val="00664A96"/>
    <w:rsid w:val="00670374"/>
    <w:rsid w:val="00670A08"/>
    <w:rsid w:val="006716B4"/>
    <w:rsid w:val="00672535"/>
    <w:rsid w:val="00672D6B"/>
    <w:rsid w:val="00672DD5"/>
    <w:rsid w:val="006743A8"/>
    <w:rsid w:val="00677D89"/>
    <w:rsid w:val="00681244"/>
    <w:rsid w:val="0068367F"/>
    <w:rsid w:val="006843D8"/>
    <w:rsid w:val="00684A2C"/>
    <w:rsid w:val="00686B9B"/>
    <w:rsid w:val="006920C8"/>
    <w:rsid w:val="0069306D"/>
    <w:rsid w:val="0069429A"/>
    <w:rsid w:val="006951BE"/>
    <w:rsid w:val="00695765"/>
    <w:rsid w:val="006A0CFA"/>
    <w:rsid w:val="006A1608"/>
    <w:rsid w:val="006A1D4E"/>
    <w:rsid w:val="006A4B6F"/>
    <w:rsid w:val="006A58E7"/>
    <w:rsid w:val="006A661B"/>
    <w:rsid w:val="006A6A65"/>
    <w:rsid w:val="006A747E"/>
    <w:rsid w:val="006A7666"/>
    <w:rsid w:val="006B01B2"/>
    <w:rsid w:val="006B10EE"/>
    <w:rsid w:val="006B160D"/>
    <w:rsid w:val="006B22FF"/>
    <w:rsid w:val="006B3B8A"/>
    <w:rsid w:val="006C2A68"/>
    <w:rsid w:val="006C330E"/>
    <w:rsid w:val="006C3C32"/>
    <w:rsid w:val="006C40C5"/>
    <w:rsid w:val="006C69A6"/>
    <w:rsid w:val="006D107E"/>
    <w:rsid w:val="006D1342"/>
    <w:rsid w:val="006D1873"/>
    <w:rsid w:val="006D2130"/>
    <w:rsid w:val="006D455E"/>
    <w:rsid w:val="006D4FDE"/>
    <w:rsid w:val="006D6581"/>
    <w:rsid w:val="006D6BBE"/>
    <w:rsid w:val="006D6EC9"/>
    <w:rsid w:val="006E13B0"/>
    <w:rsid w:val="006E3AEB"/>
    <w:rsid w:val="006E59D9"/>
    <w:rsid w:val="006E66B7"/>
    <w:rsid w:val="006F5562"/>
    <w:rsid w:val="006F65F8"/>
    <w:rsid w:val="006F74FA"/>
    <w:rsid w:val="006F7EA0"/>
    <w:rsid w:val="00700005"/>
    <w:rsid w:val="0070068B"/>
    <w:rsid w:val="00701880"/>
    <w:rsid w:val="0070298F"/>
    <w:rsid w:val="007069FE"/>
    <w:rsid w:val="007078A0"/>
    <w:rsid w:val="00707EE1"/>
    <w:rsid w:val="0071257F"/>
    <w:rsid w:val="007145C7"/>
    <w:rsid w:val="0071493D"/>
    <w:rsid w:val="00716AF3"/>
    <w:rsid w:val="0071714F"/>
    <w:rsid w:val="00720106"/>
    <w:rsid w:val="007204BC"/>
    <w:rsid w:val="0072230F"/>
    <w:rsid w:val="00724169"/>
    <w:rsid w:val="00726472"/>
    <w:rsid w:val="0072695D"/>
    <w:rsid w:val="0072706A"/>
    <w:rsid w:val="00737B7E"/>
    <w:rsid w:val="007400A1"/>
    <w:rsid w:val="007426C7"/>
    <w:rsid w:val="00742947"/>
    <w:rsid w:val="0074398A"/>
    <w:rsid w:val="007444F4"/>
    <w:rsid w:val="00747814"/>
    <w:rsid w:val="00751E47"/>
    <w:rsid w:val="00753724"/>
    <w:rsid w:val="00755AE4"/>
    <w:rsid w:val="00755B2B"/>
    <w:rsid w:val="00755C35"/>
    <w:rsid w:val="007600C7"/>
    <w:rsid w:val="007615A0"/>
    <w:rsid w:val="007622AC"/>
    <w:rsid w:val="0076681B"/>
    <w:rsid w:val="00766E87"/>
    <w:rsid w:val="007715E6"/>
    <w:rsid w:val="00773173"/>
    <w:rsid w:val="007742E0"/>
    <w:rsid w:val="00775933"/>
    <w:rsid w:val="00780493"/>
    <w:rsid w:val="00780ADE"/>
    <w:rsid w:val="00780CC6"/>
    <w:rsid w:val="00781090"/>
    <w:rsid w:val="00781574"/>
    <w:rsid w:val="007819F6"/>
    <w:rsid w:val="00782AC7"/>
    <w:rsid w:val="007833CF"/>
    <w:rsid w:val="00784ABF"/>
    <w:rsid w:val="00784FBA"/>
    <w:rsid w:val="00785E68"/>
    <w:rsid w:val="00785E7B"/>
    <w:rsid w:val="00786470"/>
    <w:rsid w:val="007907F1"/>
    <w:rsid w:val="007916F1"/>
    <w:rsid w:val="00791863"/>
    <w:rsid w:val="00793CE1"/>
    <w:rsid w:val="007950CC"/>
    <w:rsid w:val="00795F43"/>
    <w:rsid w:val="00796948"/>
    <w:rsid w:val="007975E2"/>
    <w:rsid w:val="007A06F5"/>
    <w:rsid w:val="007A2B41"/>
    <w:rsid w:val="007A332E"/>
    <w:rsid w:val="007A586E"/>
    <w:rsid w:val="007A7E5B"/>
    <w:rsid w:val="007B577C"/>
    <w:rsid w:val="007B653B"/>
    <w:rsid w:val="007B6D23"/>
    <w:rsid w:val="007C1981"/>
    <w:rsid w:val="007C1A74"/>
    <w:rsid w:val="007C2040"/>
    <w:rsid w:val="007C21D7"/>
    <w:rsid w:val="007C4B67"/>
    <w:rsid w:val="007C6DEA"/>
    <w:rsid w:val="007C74FE"/>
    <w:rsid w:val="007D17AF"/>
    <w:rsid w:val="007D2141"/>
    <w:rsid w:val="007D3A1D"/>
    <w:rsid w:val="007D551A"/>
    <w:rsid w:val="007D5C99"/>
    <w:rsid w:val="007D5CC8"/>
    <w:rsid w:val="007D7467"/>
    <w:rsid w:val="007D7AF3"/>
    <w:rsid w:val="007E1D2B"/>
    <w:rsid w:val="007E34FD"/>
    <w:rsid w:val="007E3DE6"/>
    <w:rsid w:val="007E41AF"/>
    <w:rsid w:val="007E6FCF"/>
    <w:rsid w:val="007F04B5"/>
    <w:rsid w:val="007F1650"/>
    <w:rsid w:val="007F1770"/>
    <w:rsid w:val="007F1C12"/>
    <w:rsid w:val="007F44D2"/>
    <w:rsid w:val="007F4E1E"/>
    <w:rsid w:val="007F73A0"/>
    <w:rsid w:val="00803E87"/>
    <w:rsid w:val="008067FF"/>
    <w:rsid w:val="00806809"/>
    <w:rsid w:val="00807649"/>
    <w:rsid w:val="00807ABB"/>
    <w:rsid w:val="00813C0F"/>
    <w:rsid w:val="00814B78"/>
    <w:rsid w:val="00814BAC"/>
    <w:rsid w:val="008152D3"/>
    <w:rsid w:val="008168A5"/>
    <w:rsid w:val="0081726A"/>
    <w:rsid w:val="008204CF"/>
    <w:rsid w:val="00820921"/>
    <w:rsid w:val="008226C0"/>
    <w:rsid w:val="008239BB"/>
    <w:rsid w:val="00825AA1"/>
    <w:rsid w:val="008352B5"/>
    <w:rsid w:val="00835771"/>
    <w:rsid w:val="00841326"/>
    <w:rsid w:val="00841806"/>
    <w:rsid w:val="0084295B"/>
    <w:rsid w:val="00843319"/>
    <w:rsid w:val="00845147"/>
    <w:rsid w:val="00845FC5"/>
    <w:rsid w:val="00847B45"/>
    <w:rsid w:val="0085180C"/>
    <w:rsid w:val="008523F7"/>
    <w:rsid w:val="0085351A"/>
    <w:rsid w:val="0085379D"/>
    <w:rsid w:val="00854470"/>
    <w:rsid w:val="00855A4D"/>
    <w:rsid w:val="00860042"/>
    <w:rsid w:val="00861AA8"/>
    <w:rsid w:val="008630FA"/>
    <w:rsid w:val="008646B5"/>
    <w:rsid w:val="008669F8"/>
    <w:rsid w:val="00867C67"/>
    <w:rsid w:val="008709B7"/>
    <w:rsid w:val="00872454"/>
    <w:rsid w:val="00873F37"/>
    <w:rsid w:val="00874B59"/>
    <w:rsid w:val="008769E4"/>
    <w:rsid w:val="00876A2E"/>
    <w:rsid w:val="0087752C"/>
    <w:rsid w:val="008813EE"/>
    <w:rsid w:val="008830D8"/>
    <w:rsid w:val="00884BD0"/>
    <w:rsid w:val="00885BB6"/>
    <w:rsid w:val="00885FDC"/>
    <w:rsid w:val="0088755B"/>
    <w:rsid w:val="00887C23"/>
    <w:rsid w:val="0089123E"/>
    <w:rsid w:val="00891291"/>
    <w:rsid w:val="0089148A"/>
    <w:rsid w:val="0089177E"/>
    <w:rsid w:val="00892320"/>
    <w:rsid w:val="0089302F"/>
    <w:rsid w:val="008952B1"/>
    <w:rsid w:val="00895B02"/>
    <w:rsid w:val="008A26F2"/>
    <w:rsid w:val="008A314F"/>
    <w:rsid w:val="008A619E"/>
    <w:rsid w:val="008A6711"/>
    <w:rsid w:val="008B253D"/>
    <w:rsid w:val="008B4AA0"/>
    <w:rsid w:val="008B68D9"/>
    <w:rsid w:val="008B7106"/>
    <w:rsid w:val="008C0E4E"/>
    <w:rsid w:val="008C2396"/>
    <w:rsid w:val="008C42C7"/>
    <w:rsid w:val="008C5B7E"/>
    <w:rsid w:val="008C5C23"/>
    <w:rsid w:val="008C77FB"/>
    <w:rsid w:val="008C7A70"/>
    <w:rsid w:val="008C7CA9"/>
    <w:rsid w:val="008D4603"/>
    <w:rsid w:val="008D4A1F"/>
    <w:rsid w:val="008D6525"/>
    <w:rsid w:val="008D6783"/>
    <w:rsid w:val="008D6F06"/>
    <w:rsid w:val="008E1296"/>
    <w:rsid w:val="008E1B77"/>
    <w:rsid w:val="008E42FD"/>
    <w:rsid w:val="008F066A"/>
    <w:rsid w:val="008F2C06"/>
    <w:rsid w:val="008F4380"/>
    <w:rsid w:val="008F593B"/>
    <w:rsid w:val="008F6159"/>
    <w:rsid w:val="008F7268"/>
    <w:rsid w:val="008F7350"/>
    <w:rsid w:val="008F7B0F"/>
    <w:rsid w:val="00901BEC"/>
    <w:rsid w:val="0090269F"/>
    <w:rsid w:val="0090484E"/>
    <w:rsid w:val="00907896"/>
    <w:rsid w:val="0091037B"/>
    <w:rsid w:val="009106F6"/>
    <w:rsid w:val="00912234"/>
    <w:rsid w:val="009147EE"/>
    <w:rsid w:val="00915928"/>
    <w:rsid w:val="0091756E"/>
    <w:rsid w:val="00917CDC"/>
    <w:rsid w:val="009206E5"/>
    <w:rsid w:val="00921CE5"/>
    <w:rsid w:val="0092220C"/>
    <w:rsid w:val="00922482"/>
    <w:rsid w:val="009250C1"/>
    <w:rsid w:val="0092629A"/>
    <w:rsid w:val="0092681D"/>
    <w:rsid w:val="00927EAB"/>
    <w:rsid w:val="00930C0D"/>
    <w:rsid w:val="009317F9"/>
    <w:rsid w:val="009324BB"/>
    <w:rsid w:val="009332D9"/>
    <w:rsid w:val="0093370D"/>
    <w:rsid w:val="009339AD"/>
    <w:rsid w:val="0093502D"/>
    <w:rsid w:val="009371DE"/>
    <w:rsid w:val="00945096"/>
    <w:rsid w:val="009461F5"/>
    <w:rsid w:val="009516F7"/>
    <w:rsid w:val="00951AC8"/>
    <w:rsid w:val="0095286E"/>
    <w:rsid w:val="009529B5"/>
    <w:rsid w:val="00953F0E"/>
    <w:rsid w:val="00954B3D"/>
    <w:rsid w:val="009556D8"/>
    <w:rsid w:val="00956025"/>
    <w:rsid w:val="00956EC3"/>
    <w:rsid w:val="009618AF"/>
    <w:rsid w:val="009628F1"/>
    <w:rsid w:val="00962B4C"/>
    <w:rsid w:val="00966857"/>
    <w:rsid w:val="00971803"/>
    <w:rsid w:val="0097273B"/>
    <w:rsid w:val="0097348B"/>
    <w:rsid w:val="0097480E"/>
    <w:rsid w:val="009763D1"/>
    <w:rsid w:val="00977498"/>
    <w:rsid w:val="0098065B"/>
    <w:rsid w:val="009817C4"/>
    <w:rsid w:val="00981C34"/>
    <w:rsid w:val="00983915"/>
    <w:rsid w:val="00984684"/>
    <w:rsid w:val="00984CA2"/>
    <w:rsid w:val="00991DCC"/>
    <w:rsid w:val="00993E7C"/>
    <w:rsid w:val="009941F5"/>
    <w:rsid w:val="00994E9B"/>
    <w:rsid w:val="00995FCC"/>
    <w:rsid w:val="009A0F75"/>
    <w:rsid w:val="009A1B16"/>
    <w:rsid w:val="009A3188"/>
    <w:rsid w:val="009A395C"/>
    <w:rsid w:val="009A3C1B"/>
    <w:rsid w:val="009A46D5"/>
    <w:rsid w:val="009A50A0"/>
    <w:rsid w:val="009B2022"/>
    <w:rsid w:val="009B3EFB"/>
    <w:rsid w:val="009B401E"/>
    <w:rsid w:val="009B54F9"/>
    <w:rsid w:val="009B61FE"/>
    <w:rsid w:val="009C10C5"/>
    <w:rsid w:val="009C245A"/>
    <w:rsid w:val="009C3BD6"/>
    <w:rsid w:val="009C4ED2"/>
    <w:rsid w:val="009D0E41"/>
    <w:rsid w:val="009D2319"/>
    <w:rsid w:val="009D295C"/>
    <w:rsid w:val="009D2DC5"/>
    <w:rsid w:val="009D4AA4"/>
    <w:rsid w:val="009D4F44"/>
    <w:rsid w:val="009D68B3"/>
    <w:rsid w:val="009D6D4E"/>
    <w:rsid w:val="009D703F"/>
    <w:rsid w:val="009E106A"/>
    <w:rsid w:val="009E1EE2"/>
    <w:rsid w:val="009E3776"/>
    <w:rsid w:val="009E4918"/>
    <w:rsid w:val="009F2724"/>
    <w:rsid w:val="009F2EEB"/>
    <w:rsid w:val="009F494A"/>
    <w:rsid w:val="009F4B93"/>
    <w:rsid w:val="009F5BF0"/>
    <w:rsid w:val="009F6467"/>
    <w:rsid w:val="009F7395"/>
    <w:rsid w:val="00A008DE"/>
    <w:rsid w:val="00A0375F"/>
    <w:rsid w:val="00A05276"/>
    <w:rsid w:val="00A05331"/>
    <w:rsid w:val="00A0571F"/>
    <w:rsid w:val="00A06AF3"/>
    <w:rsid w:val="00A1093B"/>
    <w:rsid w:val="00A10E58"/>
    <w:rsid w:val="00A1158F"/>
    <w:rsid w:val="00A12E2F"/>
    <w:rsid w:val="00A156B7"/>
    <w:rsid w:val="00A16A3F"/>
    <w:rsid w:val="00A176AA"/>
    <w:rsid w:val="00A21C3A"/>
    <w:rsid w:val="00A21E50"/>
    <w:rsid w:val="00A2259F"/>
    <w:rsid w:val="00A24A7E"/>
    <w:rsid w:val="00A24B36"/>
    <w:rsid w:val="00A2551A"/>
    <w:rsid w:val="00A2627A"/>
    <w:rsid w:val="00A26982"/>
    <w:rsid w:val="00A26B2A"/>
    <w:rsid w:val="00A27DDB"/>
    <w:rsid w:val="00A27E29"/>
    <w:rsid w:val="00A30C91"/>
    <w:rsid w:val="00A3312E"/>
    <w:rsid w:val="00A358E2"/>
    <w:rsid w:val="00A36E27"/>
    <w:rsid w:val="00A37B56"/>
    <w:rsid w:val="00A4067C"/>
    <w:rsid w:val="00A42055"/>
    <w:rsid w:val="00A424A2"/>
    <w:rsid w:val="00A43DC8"/>
    <w:rsid w:val="00A45FA3"/>
    <w:rsid w:val="00A47A51"/>
    <w:rsid w:val="00A47B34"/>
    <w:rsid w:val="00A533ED"/>
    <w:rsid w:val="00A53417"/>
    <w:rsid w:val="00A539DC"/>
    <w:rsid w:val="00A53D1B"/>
    <w:rsid w:val="00A54709"/>
    <w:rsid w:val="00A55E8C"/>
    <w:rsid w:val="00A560A2"/>
    <w:rsid w:val="00A617AB"/>
    <w:rsid w:val="00A63292"/>
    <w:rsid w:val="00A6370A"/>
    <w:rsid w:val="00A638FE"/>
    <w:rsid w:val="00A643C9"/>
    <w:rsid w:val="00A65501"/>
    <w:rsid w:val="00A6750D"/>
    <w:rsid w:val="00A67C13"/>
    <w:rsid w:val="00A67F9C"/>
    <w:rsid w:val="00A70ADC"/>
    <w:rsid w:val="00A70EE9"/>
    <w:rsid w:val="00A749D5"/>
    <w:rsid w:val="00A76494"/>
    <w:rsid w:val="00A76610"/>
    <w:rsid w:val="00A7785E"/>
    <w:rsid w:val="00A77947"/>
    <w:rsid w:val="00A81848"/>
    <w:rsid w:val="00A81B9E"/>
    <w:rsid w:val="00A822A2"/>
    <w:rsid w:val="00A82A03"/>
    <w:rsid w:val="00A83310"/>
    <w:rsid w:val="00A84DA8"/>
    <w:rsid w:val="00A853E8"/>
    <w:rsid w:val="00A85A12"/>
    <w:rsid w:val="00A85EB9"/>
    <w:rsid w:val="00A86B8D"/>
    <w:rsid w:val="00A86E1A"/>
    <w:rsid w:val="00A87BB9"/>
    <w:rsid w:val="00A87BDF"/>
    <w:rsid w:val="00A91502"/>
    <w:rsid w:val="00A91F96"/>
    <w:rsid w:val="00A93775"/>
    <w:rsid w:val="00A93843"/>
    <w:rsid w:val="00A94131"/>
    <w:rsid w:val="00A945E8"/>
    <w:rsid w:val="00AA27E0"/>
    <w:rsid w:val="00AA3879"/>
    <w:rsid w:val="00AA694E"/>
    <w:rsid w:val="00AB18BE"/>
    <w:rsid w:val="00AB5027"/>
    <w:rsid w:val="00AB65CA"/>
    <w:rsid w:val="00AB7750"/>
    <w:rsid w:val="00AC0CD8"/>
    <w:rsid w:val="00AC17C2"/>
    <w:rsid w:val="00AC1E5A"/>
    <w:rsid w:val="00AC3931"/>
    <w:rsid w:val="00AC3C08"/>
    <w:rsid w:val="00AC3F32"/>
    <w:rsid w:val="00AC4729"/>
    <w:rsid w:val="00AC49B1"/>
    <w:rsid w:val="00AC5495"/>
    <w:rsid w:val="00AC7B34"/>
    <w:rsid w:val="00AD1988"/>
    <w:rsid w:val="00AD2A9E"/>
    <w:rsid w:val="00AD3489"/>
    <w:rsid w:val="00AD418B"/>
    <w:rsid w:val="00AD4A32"/>
    <w:rsid w:val="00AD509B"/>
    <w:rsid w:val="00AD6B61"/>
    <w:rsid w:val="00AD6BD7"/>
    <w:rsid w:val="00AE0DA8"/>
    <w:rsid w:val="00AE0DE5"/>
    <w:rsid w:val="00AE3CAF"/>
    <w:rsid w:val="00AE5BF7"/>
    <w:rsid w:val="00AE6FD2"/>
    <w:rsid w:val="00AF13D2"/>
    <w:rsid w:val="00AF21C0"/>
    <w:rsid w:val="00AF236D"/>
    <w:rsid w:val="00AF2D28"/>
    <w:rsid w:val="00AF2ECB"/>
    <w:rsid w:val="00AF2EF4"/>
    <w:rsid w:val="00AF6A51"/>
    <w:rsid w:val="00AF77EC"/>
    <w:rsid w:val="00B00789"/>
    <w:rsid w:val="00B012D1"/>
    <w:rsid w:val="00B01950"/>
    <w:rsid w:val="00B0523D"/>
    <w:rsid w:val="00B0550D"/>
    <w:rsid w:val="00B06B6D"/>
    <w:rsid w:val="00B12D22"/>
    <w:rsid w:val="00B13A8B"/>
    <w:rsid w:val="00B152BA"/>
    <w:rsid w:val="00B15569"/>
    <w:rsid w:val="00B16787"/>
    <w:rsid w:val="00B2169A"/>
    <w:rsid w:val="00B21F60"/>
    <w:rsid w:val="00B23E7D"/>
    <w:rsid w:val="00B25658"/>
    <w:rsid w:val="00B26FA3"/>
    <w:rsid w:val="00B2740F"/>
    <w:rsid w:val="00B27DBD"/>
    <w:rsid w:val="00B30DDE"/>
    <w:rsid w:val="00B320F9"/>
    <w:rsid w:val="00B33934"/>
    <w:rsid w:val="00B35127"/>
    <w:rsid w:val="00B3692C"/>
    <w:rsid w:val="00B40273"/>
    <w:rsid w:val="00B41DF7"/>
    <w:rsid w:val="00B42113"/>
    <w:rsid w:val="00B44B65"/>
    <w:rsid w:val="00B45FA3"/>
    <w:rsid w:val="00B502B1"/>
    <w:rsid w:val="00B5257E"/>
    <w:rsid w:val="00B52749"/>
    <w:rsid w:val="00B528DB"/>
    <w:rsid w:val="00B5391C"/>
    <w:rsid w:val="00B54183"/>
    <w:rsid w:val="00B54219"/>
    <w:rsid w:val="00B54716"/>
    <w:rsid w:val="00B55383"/>
    <w:rsid w:val="00B55630"/>
    <w:rsid w:val="00B559A7"/>
    <w:rsid w:val="00B60DC8"/>
    <w:rsid w:val="00B62AEA"/>
    <w:rsid w:val="00B643ED"/>
    <w:rsid w:val="00B65F7A"/>
    <w:rsid w:val="00B664C8"/>
    <w:rsid w:val="00B66C66"/>
    <w:rsid w:val="00B66F8C"/>
    <w:rsid w:val="00B70846"/>
    <w:rsid w:val="00B719D1"/>
    <w:rsid w:val="00B724FA"/>
    <w:rsid w:val="00B75177"/>
    <w:rsid w:val="00B76757"/>
    <w:rsid w:val="00B7787D"/>
    <w:rsid w:val="00B77D53"/>
    <w:rsid w:val="00B80ED0"/>
    <w:rsid w:val="00B83307"/>
    <w:rsid w:val="00B83C3E"/>
    <w:rsid w:val="00B84030"/>
    <w:rsid w:val="00B84C35"/>
    <w:rsid w:val="00B856A5"/>
    <w:rsid w:val="00B87560"/>
    <w:rsid w:val="00B87D30"/>
    <w:rsid w:val="00B90F78"/>
    <w:rsid w:val="00B96EAD"/>
    <w:rsid w:val="00BA1374"/>
    <w:rsid w:val="00BA153F"/>
    <w:rsid w:val="00BA15BE"/>
    <w:rsid w:val="00BA193B"/>
    <w:rsid w:val="00BA2661"/>
    <w:rsid w:val="00BA3F76"/>
    <w:rsid w:val="00BA4631"/>
    <w:rsid w:val="00BA4872"/>
    <w:rsid w:val="00BA6A95"/>
    <w:rsid w:val="00BA7640"/>
    <w:rsid w:val="00BA766E"/>
    <w:rsid w:val="00BB1894"/>
    <w:rsid w:val="00BB29CB"/>
    <w:rsid w:val="00BB539A"/>
    <w:rsid w:val="00BC03FF"/>
    <w:rsid w:val="00BC041F"/>
    <w:rsid w:val="00BC0F01"/>
    <w:rsid w:val="00BC2699"/>
    <w:rsid w:val="00BC34AF"/>
    <w:rsid w:val="00BC4085"/>
    <w:rsid w:val="00BC4594"/>
    <w:rsid w:val="00BC506C"/>
    <w:rsid w:val="00BC5A36"/>
    <w:rsid w:val="00BC5D50"/>
    <w:rsid w:val="00BD0DDB"/>
    <w:rsid w:val="00BD2F6F"/>
    <w:rsid w:val="00BD34D6"/>
    <w:rsid w:val="00BD5873"/>
    <w:rsid w:val="00BE311B"/>
    <w:rsid w:val="00BE5D68"/>
    <w:rsid w:val="00BE623A"/>
    <w:rsid w:val="00BF1552"/>
    <w:rsid w:val="00BF4490"/>
    <w:rsid w:val="00BF5E95"/>
    <w:rsid w:val="00BF6F69"/>
    <w:rsid w:val="00C02B1D"/>
    <w:rsid w:val="00C06120"/>
    <w:rsid w:val="00C067AA"/>
    <w:rsid w:val="00C11BE8"/>
    <w:rsid w:val="00C11C71"/>
    <w:rsid w:val="00C12F82"/>
    <w:rsid w:val="00C13569"/>
    <w:rsid w:val="00C151DE"/>
    <w:rsid w:val="00C16B0A"/>
    <w:rsid w:val="00C220CB"/>
    <w:rsid w:val="00C244B2"/>
    <w:rsid w:val="00C24526"/>
    <w:rsid w:val="00C2695B"/>
    <w:rsid w:val="00C30CD0"/>
    <w:rsid w:val="00C43D6B"/>
    <w:rsid w:val="00C458EE"/>
    <w:rsid w:val="00C46049"/>
    <w:rsid w:val="00C51569"/>
    <w:rsid w:val="00C557AF"/>
    <w:rsid w:val="00C55A3C"/>
    <w:rsid w:val="00C56089"/>
    <w:rsid w:val="00C602EF"/>
    <w:rsid w:val="00C6066A"/>
    <w:rsid w:val="00C60806"/>
    <w:rsid w:val="00C643C4"/>
    <w:rsid w:val="00C6515F"/>
    <w:rsid w:val="00C65665"/>
    <w:rsid w:val="00C66CA8"/>
    <w:rsid w:val="00C67E82"/>
    <w:rsid w:val="00C71782"/>
    <w:rsid w:val="00C71F04"/>
    <w:rsid w:val="00C7426C"/>
    <w:rsid w:val="00C74ABC"/>
    <w:rsid w:val="00C75F26"/>
    <w:rsid w:val="00C76E96"/>
    <w:rsid w:val="00C80C3F"/>
    <w:rsid w:val="00C81E6A"/>
    <w:rsid w:val="00C829F4"/>
    <w:rsid w:val="00C84660"/>
    <w:rsid w:val="00C85073"/>
    <w:rsid w:val="00C86877"/>
    <w:rsid w:val="00C86A1D"/>
    <w:rsid w:val="00C87BD2"/>
    <w:rsid w:val="00C91FA6"/>
    <w:rsid w:val="00C92CD8"/>
    <w:rsid w:val="00C97714"/>
    <w:rsid w:val="00C97E4A"/>
    <w:rsid w:val="00C97FC0"/>
    <w:rsid w:val="00CA0734"/>
    <w:rsid w:val="00CA09E3"/>
    <w:rsid w:val="00CA2A80"/>
    <w:rsid w:val="00CA32B1"/>
    <w:rsid w:val="00CA439E"/>
    <w:rsid w:val="00CA5B67"/>
    <w:rsid w:val="00CA6B94"/>
    <w:rsid w:val="00CA7974"/>
    <w:rsid w:val="00CB0225"/>
    <w:rsid w:val="00CB2352"/>
    <w:rsid w:val="00CB3AA6"/>
    <w:rsid w:val="00CB3BD3"/>
    <w:rsid w:val="00CB3D4E"/>
    <w:rsid w:val="00CB4780"/>
    <w:rsid w:val="00CB4876"/>
    <w:rsid w:val="00CB58DC"/>
    <w:rsid w:val="00CB5F1A"/>
    <w:rsid w:val="00CB6F30"/>
    <w:rsid w:val="00CB6FB6"/>
    <w:rsid w:val="00CC0F59"/>
    <w:rsid w:val="00CC19CE"/>
    <w:rsid w:val="00CC4881"/>
    <w:rsid w:val="00CD0528"/>
    <w:rsid w:val="00CD3F58"/>
    <w:rsid w:val="00CD57AC"/>
    <w:rsid w:val="00CD5F9A"/>
    <w:rsid w:val="00CD7034"/>
    <w:rsid w:val="00CE2132"/>
    <w:rsid w:val="00CE2B57"/>
    <w:rsid w:val="00CE3505"/>
    <w:rsid w:val="00CE52DC"/>
    <w:rsid w:val="00CE5D62"/>
    <w:rsid w:val="00CE6EA0"/>
    <w:rsid w:val="00CE7C83"/>
    <w:rsid w:val="00CF1F88"/>
    <w:rsid w:val="00CF25F0"/>
    <w:rsid w:val="00CF6412"/>
    <w:rsid w:val="00CF737E"/>
    <w:rsid w:val="00CF77E6"/>
    <w:rsid w:val="00D008B0"/>
    <w:rsid w:val="00D01F41"/>
    <w:rsid w:val="00D02715"/>
    <w:rsid w:val="00D05C09"/>
    <w:rsid w:val="00D060F3"/>
    <w:rsid w:val="00D13B70"/>
    <w:rsid w:val="00D166BF"/>
    <w:rsid w:val="00D2045D"/>
    <w:rsid w:val="00D21034"/>
    <w:rsid w:val="00D21083"/>
    <w:rsid w:val="00D22110"/>
    <w:rsid w:val="00D2669A"/>
    <w:rsid w:val="00D27081"/>
    <w:rsid w:val="00D27AE7"/>
    <w:rsid w:val="00D30D63"/>
    <w:rsid w:val="00D31EC2"/>
    <w:rsid w:val="00D323A6"/>
    <w:rsid w:val="00D34423"/>
    <w:rsid w:val="00D36E74"/>
    <w:rsid w:val="00D3793C"/>
    <w:rsid w:val="00D40179"/>
    <w:rsid w:val="00D40EA3"/>
    <w:rsid w:val="00D42E6B"/>
    <w:rsid w:val="00D43562"/>
    <w:rsid w:val="00D45F81"/>
    <w:rsid w:val="00D47542"/>
    <w:rsid w:val="00D5221B"/>
    <w:rsid w:val="00D533C4"/>
    <w:rsid w:val="00D53648"/>
    <w:rsid w:val="00D54B20"/>
    <w:rsid w:val="00D555D0"/>
    <w:rsid w:val="00D55839"/>
    <w:rsid w:val="00D55C41"/>
    <w:rsid w:val="00D55E6D"/>
    <w:rsid w:val="00D567ED"/>
    <w:rsid w:val="00D60234"/>
    <w:rsid w:val="00D62B58"/>
    <w:rsid w:val="00D65662"/>
    <w:rsid w:val="00D6623A"/>
    <w:rsid w:val="00D71248"/>
    <w:rsid w:val="00D72716"/>
    <w:rsid w:val="00D72F3B"/>
    <w:rsid w:val="00D73E48"/>
    <w:rsid w:val="00D74A0A"/>
    <w:rsid w:val="00D7520F"/>
    <w:rsid w:val="00D759C6"/>
    <w:rsid w:val="00D7690B"/>
    <w:rsid w:val="00D80D31"/>
    <w:rsid w:val="00D81A32"/>
    <w:rsid w:val="00D858FC"/>
    <w:rsid w:val="00D86100"/>
    <w:rsid w:val="00D86CB7"/>
    <w:rsid w:val="00D873AD"/>
    <w:rsid w:val="00D87960"/>
    <w:rsid w:val="00D90791"/>
    <w:rsid w:val="00D90CEB"/>
    <w:rsid w:val="00D92827"/>
    <w:rsid w:val="00D95157"/>
    <w:rsid w:val="00D95884"/>
    <w:rsid w:val="00D971DC"/>
    <w:rsid w:val="00DA01F7"/>
    <w:rsid w:val="00DA0445"/>
    <w:rsid w:val="00DA319E"/>
    <w:rsid w:val="00DA439C"/>
    <w:rsid w:val="00DA5152"/>
    <w:rsid w:val="00DA54A8"/>
    <w:rsid w:val="00DA558E"/>
    <w:rsid w:val="00DA66B0"/>
    <w:rsid w:val="00DB090D"/>
    <w:rsid w:val="00DB12AC"/>
    <w:rsid w:val="00DB157C"/>
    <w:rsid w:val="00DB6025"/>
    <w:rsid w:val="00DC1C82"/>
    <w:rsid w:val="00DC2955"/>
    <w:rsid w:val="00DC2E6D"/>
    <w:rsid w:val="00DC433D"/>
    <w:rsid w:val="00DC495F"/>
    <w:rsid w:val="00DC67E9"/>
    <w:rsid w:val="00DC6E8B"/>
    <w:rsid w:val="00DD13FF"/>
    <w:rsid w:val="00DD2B42"/>
    <w:rsid w:val="00DD330B"/>
    <w:rsid w:val="00DE345C"/>
    <w:rsid w:val="00DE373A"/>
    <w:rsid w:val="00DF1496"/>
    <w:rsid w:val="00DF1576"/>
    <w:rsid w:val="00DF1F68"/>
    <w:rsid w:val="00DF48DF"/>
    <w:rsid w:val="00DF4975"/>
    <w:rsid w:val="00DF7694"/>
    <w:rsid w:val="00E04FAB"/>
    <w:rsid w:val="00E05983"/>
    <w:rsid w:val="00E060C2"/>
    <w:rsid w:val="00E122DC"/>
    <w:rsid w:val="00E12761"/>
    <w:rsid w:val="00E15B5E"/>
    <w:rsid w:val="00E17B62"/>
    <w:rsid w:val="00E17FDD"/>
    <w:rsid w:val="00E20EAC"/>
    <w:rsid w:val="00E26F3E"/>
    <w:rsid w:val="00E27E82"/>
    <w:rsid w:val="00E30AA1"/>
    <w:rsid w:val="00E326EB"/>
    <w:rsid w:val="00E33C97"/>
    <w:rsid w:val="00E349B7"/>
    <w:rsid w:val="00E35782"/>
    <w:rsid w:val="00E358D2"/>
    <w:rsid w:val="00E47C55"/>
    <w:rsid w:val="00E50E66"/>
    <w:rsid w:val="00E52B89"/>
    <w:rsid w:val="00E55003"/>
    <w:rsid w:val="00E555B0"/>
    <w:rsid w:val="00E5719E"/>
    <w:rsid w:val="00E57E17"/>
    <w:rsid w:val="00E60B5A"/>
    <w:rsid w:val="00E60EA8"/>
    <w:rsid w:val="00E62445"/>
    <w:rsid w:val="00E62CC7"/>
    <w:rsid w:val="00E63193"/>
    <w:rsid w:val="00E6369A"/>
    <w:rsid w:val="00E63FC9"/>
    <w:rsid w:val="00E656A1"/>
    <w:rsid w:val="00E65931"/>
    <w:rsid w:val="00E67831"/>
    <w:rsid w:val="00E70305"/>
    <w:rsid w:val="00E807EE"/>
    <w:rsid w:val="00E82575"/>
    <w:rsid w:val="00E82D68"/>
    <w:rsid w:val="00E83BE1"/>
    <w:rsid w:val="00E840AE"/>
    <w:rsid w:val="00E84ED3"/>
    <w:rsid w:val="00E84F13"/>
    <w:rsid w:val="00E85288"/>
    <w:rsid w:val="00E85F5E"/>
    <w:rsid w:val="00E86104"/>
    <w:rsid w:val="00E864B2"/>
    <w:rsid w:val="00E87630"/>
    <w:rsid w:val="00E91022"/>
    <w:rsid w:val="00E91AAC"/>
    <w:rsid w:val="00E956BD"/>
    <w:rsid w:val="00E974B3"/>
    <w:rsid w:val="00E976B1"/>
    <w:rsid w:val="00EA1195"/>
    <w:rsid w:val="00EA22C7"/>
    <w:rsid w:val="00EA49D2"/>
    <w:rsid w:val="00EA78FF"/>
    <w:rsid w:val="00EB032D"/>
    <w:rsid w:val="00EB0B7B"/>
    <w:rsid w:val="00EB1937"/>
    <w:rsid w:val="00EB23C4"/>
    <w:rsid w:val="00EB43CA"/>
    <w:rsid w:val="00EC0283"/>
    <w:rsid w:val="00EC51A6"/>
    <w:rsid w:val="00ED48DA"/>
    <w:rsid w:val="00ED5411"/>
    <w:rsid w:val="00ED74C0"/>
    <w:rsid w:val="00EE0C02"/>
    <w:rsid w:val="00EE46AF"/>
    <w:rsid w:val="00EE7D1B"/>
    <w:rsid w:val="00EF1C31"/>
    <w:rsid w:val="00EF23AB"/>
    <w:rsid w:val="00EF2404"/>
    <w:rsid w:val="00EF3341"/>
    <w:rsid w:val="00EF3963"/>
    <w:rsid w:val="00EF4A57"/>
    <w:rsid w:val="00EF5070"/>
    <w:rsid w:val="00EF53B0"/>
    <w:rsid w:val="00EF65F7"/>
    <w:rsid w:val="00EF70BB"/>
    <w:rsid w:val="00EF7DF8"/>
    <w:rsid w:val="00F01D35"/>
    <w:rsid w:val="00F0424C"/>
    <w:rsid w:val="00F05DB0"/>
    <w:rsid w:val="00F05DBA"/>
    <w:rsid w:val="00F10182"/>
    <w:rsid w:val="00F112AF"/>
    <w:rsid w:val="00F1141C"/>
    <w:rsid w:val="00F124B9"/>
    <w:rsid w:val="00F1749A"/>
    <w:rsid w:val="00F21346"/>
    <w:rsid w:val="00F2453B"/>
    <w:rsid w:val="00F250BC"/>
    <w:rsid w:val="00F26A6E"/>
    <w:rsid w:val="00F32C84"/>
    <w:rsid w:val="00F33801"/>
    <w:rsid w:val="00F349A3"/>
    <w:rsid w:val="00F4001E"/>
    <w:rsid w:val="00F4047D"/>
    <w:rsid w:val="00F40B8A"/>
    <w:rsid w:val="00F41A44"/>
    <w:rsid w:val="00F41E00"/>
    <w:rsid w:val="00F4270E"/>
    <w:rsid w:val="00F427E4"/>
    <w:rsid w:val="00F45ABD"/>
    <w:rsid w:val="00F45B6E"/>
    <w:rsid w:val="00F52856"/>
    <w:rsid w:val="00F53001"/>
    <w:rsid w:val="00F53DF9"/>
    <w:rsid w:val="00F5673B"/>
    <w:rsid w:val="00F57765"/>
    <w:rsid w:val="00F602E3"/>
    <w:rsid w:val="00F608E8"/>
    <w:rsid w:val="00F61927"/>
    <w:rsid w:val="00F65DFC"/>
    <w:rsid w:val="00F67276"/>
    <w:rsid w:val="00F7015E"/>
    <w:rsid w:val="00F71ADC"/>
    <w:rsid w:val="00F75A1B"/>
    <w:rsid w:val="00F76EBE"/>
    <w:rsid w:val="00F837BB"/>
    <w:rsid w:val="00F83AF2"/>
    <w:rsid w:val="00F84665"/>
    <w:rsid w:val="00F86920"/>
    <w:rsid w:val="00F91B2E"/>
    <w:rsid w:val="00F925CB"/>
    <w:rsid w:val="00F927EF"/>
    <w:rsid w:val="00F9460B"/>
    <w:rsid w:val="00F95793"/>
    <w:rsid w:val="00F95FE7"/>
    <w:rsid w:val="00FA03D5"/>
    <w:rsid w:val="00FA48FE"/>
    <w:rsid w:val="00FA682A"/>
    <w:rsid w:val="00FA6903"/>
    <w:rsid w:val="00FA6927"/>
    <w:rsid w:val="00FB0022"/>
    <w:rsid w:val="00FB23AB"/>
    <w:rsid w:val="00FB36FC"/>
    <w:rsid w:val="00FB3721"/>
    <w:rsid w:val="00FB6351"/>
    <w:rsid w:val="00FB7992"/>
    <w:rsid w:val="00FB7A44"/>
    <w:rsid w:val="00FC17BB"/>
    <w:rsid w:val="00FC2865"/>
    <w:rsid w:val="00FC2F6F"/>
    <w:rsid w:val="00FC3B95"/>
    <w:rsid w:val="00FC4591"/>
    <w:rsid w:val="00FC5903"/>
    <w:rsid w:val="00FD0898"/>
    <w:rsid w:val="00FD0981"/>
    <w:rsid w:val="00FD0DEC"/>
    <w:rsid w:val="00FD1F9B"/>
    <w:rsid w:val="00FD3664"/>
    <w:rsid w:val="00FD5529"/>
    <w:rsid w:val="00FD5545"/>
    <w:rsid w:val="00FD61B8"/>
    <w:rsid w:val="00FD678B"/>
    <w:rsid w:val="00FD6E94"/>
    <w:rsid w:val="00FE0A2E"/>
    <w:rsid w:val="00FE0A83"/>
    <w:rsid w:val="00FE0CE3"/>
    <w:rsid w:val="00FE20D9"/>
    <w:rsid w:val="00FE2791"/>
    <w:rsid w:val="00FE27D1"/>
    <w:rsid w:val="00FE35C2"/>
    <w:rsid w:val="00FE4A94"/>
    <w:rsid w:val="00FF1EFA"/>
    <w:rsid w:val="00FF324C"/>
    <w:rsid w:val="00FF4030"/>
    <w:rsid w:val="00FF4C3B"/>
    <w:rsid w:val="00FF5703"/>
    <w:rsid w:val="00FF6B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3"/>
    <o:shapelayout v:ext="edit">
      <o:idmap v:ext="edit" data="2"/>
    </o:shapelayout>
  </w:shapeDefaults>
  <w:decimalSymbol w:val=","/>
  <w:listSeparator w:val=";"/>
  <w14:docId w14:val="2EE12CDF"/>
  <w15:chartTrackingRefBased/>
  <w15:docId w15:val="{D8060D6B-3BB4-4CAE-8609-13E9307EE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erpetua" w:eastAsia="Perpetua" w:hAnsi="Perpetua"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qFormat="1"/>
    <w:lsdException w:name="table of figures" w:uiPriority="99"/>
    <w:lsdException w:name="footnote reference" w:locked="1"/>
    <w:lsdException w:name="endnote text" w:locked="1"/>
    <w:lsdException w:name="List Bullet" w:locked="1"/>
    <w:lsdException w:name="List Bullet 2" w:locked="1"/>
    <w:lsdException w:name="List Bullet 3" w:locked="1"/>
    <w:lsdException w:name="List Bullet 4" w:locked="1"/>
    <w:lsdException w:name="List Bullet 5" w:locked="1"/>
    <w:lsdException w:name="Title" w:locked="1" w:qFormat="1"/>
    <w:lsdException w:name="Default Paragraph Font" w:locked="1"/>
    <w:lsdException w:name="Subtitle" w:locked="1" w:qFormat="1"/>
    <w:lsdException w:name="Block Text" w:locked="1"/>
    <w:lsdException w:name="Hyperlink" w:locked="1" w:uiPriority="99"/>
    <w:lsdException w:name="Strong" w:locked="1" w:qFormat="1"/>
    <w:lsdException w:name="Emphasis" w:locked="1" w:qFormat="1"/>
    <w:lsdException w:name="Normal (Web)" w:locked="1"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7E5B"/>
    <w:pPr>
      <w:tabs>
        <w:tab w:val="left" w:pos="644"/>
      </w:tabs>
      <w:suppressAutoHyphens/>
      <w:autoSpaceDE w:val="0"/>
      <w:jc w:val="both"/>
    </w:pPr>
    <w:rPr>
      <w:rFonts w:ascii="Consolas" w:eastAsia="Times New Roman" w:hAnsi="Consolas" w:cs="Arial"/>
      <w:szCs w:val="24"/>
      <w:lang w:eastAsia="ar-SA"/>
    </w:rPr>
  </w:style>
  <w:style w:type="paragraph" w:styleId="Titre1">
    <w:name w:val="heading 1"/>
    <w:basedOn w:val="Normal"/>
    <w:next w:val="Normal"/>
    <w:qFormat/>
    <w:rsid w:val="00C75F26"/>
    <w:pPr>
      <w:numPr>
        <w:numId w:val="3"/>
      </w:numPr>
      <w:pBdr>
        <w:bottom w:val="thickThinSmallGap" w:sz="12" w:space="1" w:color="993300"/>
      </w:pBdr>
      <w:tabs>
        <w:tab w:val="clear" w:pos="432"/>
        <w:tab w:val="clear" w:pos="644"/>
        <w:tab w:val="left" w:pos="425"/>
      </w:tabs>
      <w:spacing w:before="120" w:after="120"/>
      <w:ind w:left="0" w:firstLine="0"/>
      <w:outlineLvl w:val="0"/>
    </w:pPr>
    <w:rPr>
      <w:rFonts w:cs="Times New Roman"/>
      <w:b/>
      <w:bCs/>
      <w:smallCaps/>
      <w:color w:val="9D3511"/>
      <w:spacing w:val="20"/>
      <w:sz w:val="32"/>
      <w:szCs w:val="28"/>
    </w:rPr>
  </w:style>
  <w:style w:type="paragraph" w:styleId="Titre2">
    <w:name w:val="heading 2"/>
    <w:basedOn w:val="Normal"/>
    <w:next w:val="Normal"/>
    <w:link w:val="Titre2Car"/>
    <w:qFormat/>
    <w:rsid w:val="00C75F26"/>
    <w:pPr>
      <w:numPr>
        <w:ilvl w:val="1"/>
        <w:numId w:val="3"/>
      </w:numPr>
      <w:tabs>
        <w:tab w:val="clear" w:pos="576"/>
        <w:tab w:val="clear" w:pos="644"/>
        <w:tab w:val="num" w:pos="992"/>
      </w:tabs>
      <w:spacing w:before="60" w:after="60"/>
      <w:ind w:left="0" w:firstLine="0"/>
      <w:outlineLvl w:val="1"/>
    </w:pPr>
    <w:rPr>
      <w:rFonts w:cs="Times New Roman"/>
      <w:b/>
      <w:bCs/>
      <w:smallCaps/>
      <w:color w:val="333300"/>
      <w:spacing w:val="20"/>
      <w:sz w:val="28"/>
      <w:u w:val="single"/>
    </w:rPr>
  </w:style>
  <w:style w:type="paragraph" w:styleId="Titre3">
    <w:name w:val="heading 3"/>
    <w:basedOn w:val="Normal"/>
    <w:next w:val="Normal"/>
    <w:link w:val="Titre3Car"/>
    <w:qFormat/>
    <w:rsid w:val="00C75F26"/>
    <w:pPr>
      <w:numPr>
        <w:ilvl w:val="2"/>
        <w:numId w:val="3"/>
      </w:numPr>
      <w:tabs>
        <w:tab w:val="clear" w:pos="644"/>
        <w:tab w:val="clear" w:pos="720"/>
        <w:tab w:val="left" w:pos="992"/>
      </w:tabs>
      <w:spacing w:before="60" w:after="60"/>
      <w:ind w:left="0" w:firstLine="0"/>
      <w:outlineLvl w:val="2"/>
    </w:pPr>
    <w:rPr>
      <w:rFonts w:cs="Times New Roman"/>
      <w:b/>
      <w:bCs/>
      <w:smallCaps/>
      <w:color w:val="003300"/>
      <w:spacing w:val="20"/>
      <w:sz w:val="24"/>
      <w:u w:val="single"/>
    </w:rPr>
  </w:style>
  <w:style w:type="paragraph" w:styleId="Titre4">
    <w:name w:val="heading 4"/>
    <w:basedOn w:val="Normal"/>
    <w:next w:val="Normal"/>
    <w:link w:val="Titre4Car"/>
    <w:qFormat/>
    <w:rsid w:val="00CA439E"/>
    <w:pPr>
      <w:numPr>
        <w:ilvl w:val="3"/>
        <w:numId w:val="3"/>
      </w:numPr>
      <w:spacing w:before="240"/>
      <w:outlineLvl w:val="3"/>
    </w:pPr>
    <w:rPr>
      <w:rFonts w:ascii="Franklin Gothic Book" w:hAnsi="Franklin Gothic Book" w:cs="Times New Roman"/>
      <w:b/>
      <w:bCs/>
      <w:color w:val="7B6A4D"/>
      <w:spacing w:val="20"/>
    </w:rPr>
  </w:style>
  <w:style w:type="paragraph" w:styleId="Titre5">
    <w:name w:val="heading 5"/>
    <w:basedOn w:val="Normal"/>
    <w:next w:val="Normal"/>
    <w:qFormat/>
    <w:rsid w:val="00CA439E"/>
    <w:pPr>
      <w:numPr>
        <w:ilvl w:val="4"/>
        <w:numId w:val="3"/>
      </w:numPr>
      <w:spacing w:before="200"/>
      <w:outlineLvl w:val="4"/>
    </w:pPr>
    <w:rPr>
      <w:rFonts w:ascii="Franklin Gothic Book" w:hAnsi="Franklin Gothic Book" w:cs="Times New Roman"/>
      <w:b/>
      <w:bCs/>
      <w:i/>
      <w:iCs/>
      <w:color w:val="7B6A4D"/>
      <w:spacing w:val="20"/>
    </w:rPr>
  </w:style>
  <w:style w:type="paragraph" w:styleId="Titre6">
    <w:name w:val="heading 6"/>
    <w:basedOn w:val="Normal"/>
    <w:next w:val="Normal"/>
    <w:qFormat/>
    <w:rsid w:val="00CA439E"/>
    <w:pPr>
      <w:numPr>
        <w:ilvl w:val="5"/>
        <w:numId w:val="3"/>
      </w:numPr>
      <w:spacing w:before="200"/>
      <w:outlineLvl w:val="5"/>
    </w:pPr>
    <w:rPr>
      <w:rFonts w:ascii="Franklin Gothic Book" w:hAnsi="Franklin Gothic Book" w:cs="Times New Roman"/>
      <w:color w:val="524633"/>
      <w:spacing w:val="10"/>
    </w:rPr>
  </w:style>
  <w:style w:type="paragraph" w:styleId="Titre7">
    <w:name w:val="heading 7"/>
    <w:basedOn w:val="Normal"/>
    <w:next w:val="Normal"/>
    <w:qFormat/>
    <w:rsid w:val="00CA439E"/>
    <w:pPr>
      <w:numPr>
        <w:ilvl w:val="6"/>
        <w:numId w:val="3"/>
      </w:numPr>
      <w:spacing w:before="200"/>
      <w:outlineLvl w:val="6"/>
    </w:pPr>
    <w:rPr>
      <w:rFonts w:ascii="Franklin Gothic Book" w:hAnsi="Franklin Gothic Book" w:cs="Times New Roman"/>
      <w:i/>
      <w:iCs/>
      <w:color w:val="524633"/>
      <w:spacing w:val="10"/>
    </w:rPr>
  </w:style>
  <w:style w:type="paragraph" w:styleId="Titre8">
    <w:name w:val="heading 8"/>
    <w:basedOn w:val="Normal"/>
    <w:next w:val="Normal"/>
    <w:qFormat/>
    <w:rsid w:val="00CA439E"/>
    <w:pPr>
      <w:numPr>
        <w:ilvl w:val="7"/>
        <w:numId w:val="3"/>
      </w:numPr>
      <w:spacing w:before="200"/>
      <w:outlineLvl w:val="7"/>
    </w:pPr>
    <w:rPr>
      <w:rFonts w:ascii="Franklin Gothic Book" w:hAnsi="Franklin Gothic Book" w:cs="Times New Roman"/>
      <w:color w:val="D34817"/>
      <w:spacing w:val="10"/>
    </w:rPr>
  </w:style>
  <w:style w:type="paragraph" w:styleId="Titre9">
    <w:name w:val="heading 9"/>
    <w:basedOn w:val="Normal"/>
    <w:next w:val="Normal"/>
    <w:qFormat/>
    <w:rsid w:val="00CA439E"/>
    <w:pPr>
      <w:numPr>
        <w:ilvl w:val="8"/>
        <w:numId w:val="3"/>
      </w:numPr>
      <w:spacing w:before="200"/>
      <w:outlineLvl w:val="8"/>
    </w:pPr>
    <w:rPr>
      <w:rFonts w:ascii="Franklin Gothic Book" w:hAnsi="Franklin Gothic Book" w:cs="Times New Roman"/>
      <w:i/>
      <w:iCs/>
      <w:color w:val="D34817"/>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E326EB"/>
    <w:pPr>
      <w:tabs>
        <w:tab w:val="clear" w:pos="644"/>
        <w:tab w:val="center" w:pos="4536"/>
        <w:tab w:val="right" w:pos="9072"/>
      </w:tabs>
    </w:pPr>
  </w:style>
  <w:style w:type="paragraph" w:styleId="Pieddepage">
    <w:name w:val="footer"/>
    <w:basedOn w:val="Normal"/>
    <w:rsid w:val="00E326EB"/>
    <w:pPr>
      <w:tabs>
        <w:tab w:val="clear" w:pos="644"/>
        <w:tab w:val="center" w:pos="4536"/>
        <w:tab w:val="right" w:pos="9072"/>
      </w:tabs>
    </w:pPr>
  </w:style>
  <w:style w:type="paragraph" w:styleId="Titre">
    <w:name w:val="Title"/>
    <w:basedOn w:val="Normal"/>
    <w:qFormat/>
    <w:locked/>
    <w:rsid w:val="0029733B"/>
    <w:pPr>
      <w:spacing w:before="240" w:after="60"/>
      <w:jc w:val="center"/>
      <w:outlineLvl w:val="0"/>
    </w:pPr>
    <w:rPr>
      <w:bCs/>
      <w:smallCaps/>
      <w:color w:val="993300"/>
      <w:kern w:val="28"/>
      <w:sz w:val="44"/>
      <w:szCs w:val="32"/>
    </w:rPr>
  </w:style>
  <w:style w:type="paragraph" w:styleId="Notedebasdepage">
    <w:name w:val="footnote text"/>
    <w:basedOn w:val="Normal"/>
    <w:link w:val="NotedebasdepageCar"/>
    <w:semiHidden/>
    <w:locked/>
    <w:rsid w:val="00A42055"/>
    <w:rPr>
      <w:sz w:val="16"/>
      <w:szCs w:val="20"/>
    </w:rPr>
  </w:style>
  <w:style w:type="paragraph" w:styleId="Listepuces">
    <w:name w:val="List Bullet"/>
    <w:basedOn w:val="Normal"/>
    <w:rsid w:val="00E62CC7"/>
    <w:pPr>
      <w:numPr>
        <w:numId w:val="1"/>
      </w:numPr>
      <w:ind w:left="360"/>
      <w:contextualSpacing/>
    </w:pPr>
  </w:style>
  <w:style w:type="paragraph" w:styleId="Listepuces2">
    <w:name w:val="List Bullet 2"/>
    <w:basedOn w:val="Normal"/>
    <w:rsid w:val="00E62CC7"/>
    <w:pPr>
      <w:numPr>
        <w:numId w:val="2"/>
      </w:numPr>
      <w:ind w:left="720"/>
    </w:pPr>
  </w:style>
  <w:style w:type="paragraph" w:styleId="Listepuces3">
    <w:name w:val="List Bullet 3"/>
    <w:basedOn w:val="Normal"/>
    <w:rsid w:val="00E62CC7"/>
    <w:pPr>
      <w:ind w:left="1080" w:hanging="360"/>
    </w:pPr>
  </w:style>
  <w:style w:type="paragraph" w:styleId="TM1">
    <w:name w:val="toc 1"/>
    <w:basedOn w:val="Normal"/>
    <w:next w:val="Normal"/>
    <w:autoRedefine/>
    <w:uiPriority w:val="39"/>
    <w:rsid w:val="00CA439E"/>
    <w:pPr>
      <w:tabs>
        <w:tab w:val="right" w:leader="dot" w:pos="8630"/>
      </w:tabs>
      <w:spacing w:after="40"/>
    </w:pPr>
    <w:rPr>
      <w:smallCaps/>
      <w:noProof/>
      <w:color w:val="9B2D1F"/>
    </w:rPr>
  </w:style>
  <w:style w:type="paragraph" w:styleId="TM2">
    <w:name w:val="toc 2"/>
    <w:basedOn w:val="Normal"/>
    <w:next w:val="Normal"/>
    <w:autoRedefine/>
    <w:uiPriority w:val="39"/>
    <w:rsid w:val="00E62CC7"/>
    <w:pPr>
      <w:tabs>
        <w:tab w:val="right" w:leader="dot" w:pos="8630"/>
      </w:tabs>
      <w:spacing w:after="40"/>
      <w:ind w:left="216"/>
    </w:pPr>
    <w:rPr>
      <w:smallCaps/>
      <w:noProof/>
    </w:rPr>
  </w:style>
  <w:style w:type="paragraph" w:styleId="TM3">
    <w:name w:val="toc 3"/>
    <w:basedOn w:val="Normal"/>
    <w:next w:val="Normal"/>
    <w:autoRedefine/>
    <w:uiPriority w:val="39"/>
    <w:rsid w:val="00E62CC7"/>
    <w:pPr>
      <w:tabs>
        <w:tab w:val="right" w:leader="dot" w:pos="8630"/>
      </w:tabs>
      <w:spacing w:after="40"/>
      <w:ind w:left="446"/>
    </w:pPr>
    <w:rPr>
      <w:smallCaps/>
      <w:noProof/>
    </w:rPr>
  </w:style>
  <w:style w:type="paragraph" w:styleId="TM4">
    <w:name w:val="toc 4"/>
    <w:basedOn w:val="Normal"/>
    <w:next w:val="Normal"/>
    <w:autoRedefine/>
    <w:semiHidden/>
    <w:rsid w:val="00E62CC7"/>
    <w:pPr>
      <w:tabs>
        <w:tab w:val="right" w:leader="dot" w:pos="8630"/>
      </w:tabs>
      <w:spacing w:after="40"/>
      <w:ind w:left="662"/>
    </w:pPr>
    <w:rPr>
      <w:smallCaps/>
      <w:noProof/>
    </w:rPr>
  </w:style>
  <w:style w:type="paragraph" w:styleId="TM5">
    <w:name w:val="toc 5"/>
    <w:basedOn w:val="Normal"/>
    <w:next w:val="Normal"/>
    <w:autoRedefine/>
    <w:semiHidden/>
    <w:rsid w:val="00E62CC7"/>
    <w:pPr>
      <w:tabs>
        <w:tab w:val="right" w:leader="dot" w:pos="8630"/>
      </w:tabs>
      <w:spacing w:after="40"/>
      <w:ind w:left="878"/>
    </w:pPr>
    <w:rPr>
      <w:smallCaps/>
      <w:noProof/>
    </w:rPr>
  </w:style>
  <w:style w:type="paragraph" w:styleId="TM6">
    <w:name w:val="toc 6"/>
    <w:basedOn w:val="Normal"/>
    <w:next w:val="Normal"/>
    <w:autoRedefine/>
    <w:semiHidden/>
    <w:rsid w:val="00E62CC7"/>
    <w:pPr>
      <w:tabs>
        <w:tab w:val="right" w:leader="dot" w:pos="8630"/>
      </w:tabs>
      <w:spacing w:after="40"/>
      <w:ind w:left="1094"/>
    </w:pPr>
    <w:rPr>
      <w:smallCaps/>
      <w:noProof/>
    </w:rPr>
  </w:style>
  <w:style w:type="paragraph" w:styleId="TM7">
    <w:name w:val="toc 7"/>
    <w:basedOn w:val="Normal"/>
    <w:next w:val="Normal"/>
    <w:autoRedefine/>
    <w:semiHidden/>
    <w:rsid w:val="00E62CC7"/>
    <w:pPr>
      <w:tabs>
        <w:tab w:val="right" w:leader="dot" w:pos="8630"/>
      </w:tabs>
      <w:spacing w:after="40"/>
      <w:ind w:left="1325"/>
    </w:pPr>
    <w:rPr>
      <w:smallCaps/>
      <w:noProof/>
    </w:rPr>
  </w:style>
  <w:style w:type="paragraph" w:styleId="TM8">
    <w:name w:val="toc 8"/>
    <w:basedOn w:val="Normal"/>
    <w:next w:val="Normal"/>
    <w:autoRedefine/>
    <w:semiHidden/>
    <w:rsid w:val="00E62CC7"/>
    <w:pPr>
      <w:tabs>
        <w:tab w:val="right" w:leader="dot" w:pos="8630"/>
      </w:tabs>
      <w:spacing w:after="40"/>
      <w:ind w:left="1540"/>
    </w:pPr>
    <w:rPr>
      <w:smallCaps/>
      <w:noProof/>
    </w:rPr>
  </w:style>
  <w:style w:type="paragraph" w:styleId="TM9">
    <w:name w:val="toc 9"/>
    <w:basedOn w:val="Normal"/>
    <w:next w:val="Normal"/>
    <w:autoRedefine/>
    <w:semiHidden/>
    <w:rsid w:val="00E62CC7"/>
    <w:pPr>
      <w:tabs>
        <w:tab w:val="right" w:leader="dot" w:pos="8630"/>
      </w:tabs>
      <w:spacing w:after="40"/>
      <w:ind w:left="1760"/>
    </w:pPr>
    <w:rPr>
      <w:smallCaps/>
      <w:noProof/>
    </w:rPr>
  </w:style>
  <w:style w:type="character" w:styleId="Appelnotedebasdep">
    <w:name w:val="footnote reference"/>
    <w:semiHidden/>
    <w:locked/>
    <w:rsid w:val="00570B32"/>
    <w:rPr>
      <w:rFonts w:ascii="Consolas" w:hAnsi="Consolas"/>
      <w:sz w:val="24"/>
      <w:vertAlign w:val="superscript"/>
    </w:rPr>
  </w:style>
  <w:style w:type="character" w:styleId="Numrodepage">
    <w:name w:val="page number"/>
    <w:rsid w:val="009C3BD6"/>
    <w:rPr>
      <w:rFonts w:cs="Times New Roman"/>
    </w:rPr>
  </w:style>
  <w:style w:type="character" w:styleId="Lienhypertexte">
    <w:name w:val="Hyperlink"/>
    <w:uiPriority w:val="99"/>
    <w:rsid w:val="003649A6"/>
    <w:rPr>
      <w:rFonts w:ascii="Courier New" w:hAnsi="Courier New" w:cs="Times New Roman"/>
      <w:color w:val="0000FF"/>
      <w:sz w:val="16"/>
      <w:u w:val="single"/>
    </w:rPr>
  </w:style>
  <w:style w:type="paragraph" w:styleId="Lgende">
    <w:name w:val="caption"/>
    <w:basedOn w:val="Normal"/>
    <w:next w:val="Normal"/>
    <w:qFormat/>
    <w:locked/>
    <w:rsid w:val="009A1B16"/>
    <w:rPr>
      <w:b/>
      <w:bCs/>
      <w:szCs w:val="20"/>
    </w:rPr>
  </w:style>
  <w:style w:type="paragraph" w:styleId="Corpsdetexte">
    <w:name w:val="Body Text"/>
    <w:basedOn w:val="Normal"/>
    <w:rsid w:val="003649A6"/>
    <w:pPr>
      <w:spacing w:after="120"/>
    </w:pPr>
  </w:style>
  <w:style w:type="paragraph" w:customStyle="1" w:styleId="notedereference">
    <w:name w:val="note de reference"/>
    <w:basedOn w:val="Normal"/>
    <w:rsid w:val="00F927EF"/>
    <w:rPr>
      <w:sz w:val="16"/>
    </w:rPr>
  </w:style>
  <w:style w:type="character" w:styleId="CodeHTML">
    <w:name w:val="HTML Code"/>
    <w:aliases w:val="code source"/>
    <w:rsid w:val="0089177E"/>
    <w:rPr>
      <w:rFonts w:ascii="Courier New" w:hAnsi="Courier New" w:cs="Courier New"/>
      <w:sz w:val="20"/>
      <w:szCs w:val="20"/>
    </w:rPr>
  </w:style>
  <w:style w:type="paragraph" w:customStyle="1" w:styleId="Code">
    <w:name w:val="Code"/>
    <w:basedOn w:val="Normal"/>
    <w:rsid w:val="00C12F82"/>
  </w:style>
  <w:style w:type="paragraph" w:styleId="PrformatHTML">
    <w:name w:val="HTML Preformatted"/>
    <w:basedOn w:val="Normal"/>
    <w:rsid w:val="00355F16"/>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Cs w:val="20"/>
      <w:lang w:eastAsia="fr-FR"/>
    </w:rPr>
  </w:style>
  <w:style w:type="character" w:customStyle="1" w:styleId="kn">
    <w:name w:val="kn"/>
    <w:basedOn w:val="Policepardfaut"/>
    <w:rsid w:val="00355F16"/>
  </w:style>
  <w:style w:type="character" w:customStyle="1" w:styleId="nn">
    <w:name w:val="nn"/>
    <w:basedOn w:val="Policepardfaut"/>
    <w:rsid w:val="00355F16"/>
  </w:style>
  <w:style w:type="character" w:customStyle="1" w:styleId="o">
    <w:name w:val="o"/>
    <w:basedOn w:val="Policepardfaut"/>
    <w:rsid w:val="00355F16"/>
  </w:style>
  <w:style w:type="character" w:customStyle="1" w:styleId="cm">
    <w:name w:val="cm"/>
    <w:basedOn w:val="Policepardfaut"/>
    <w:rsid w:val="00355F16"/>
  </w:style>
  <w:style w:type="character" w:customStyle="1" w:styleId="kd">
    <w:name w:val="kd"/>
    <w:basedOn w:val="Policepardfaut"/>
    <w:rsid w:val="00355F16"/>
  </w:style>
  <w:style w:type="character" w:customStyle="1" w:styleId="nc">
    <w:name w:val="nc"/>
    <w:basedOn w:val="Policepardfaut"/>
    <w:rsid w:val="00355F16"/>
  </w:style>
  <w:style w:type="character" w:customStyle="1" w:styleId="kt">
    <w:name w:val="kt"/>
    <w:basedOn w:val="Policepardfaut"/>
    <w:rsid w:val="00355F16"/>
  </w:style>
  <w:style w:type="character" w:customStyle="1" w:styleId="nf">
    <w:name w:val="nf"/>
    <w:basedOn w:val="Policepardfaut"/>
    <w:rsid w:val="00355F16"/>
  </w:style>
  <w:style w:type="character" w:customStyle="1" w:styleId="n">
    <w:name w:val="n"/>
    <w:basedOn w:val="Policepardfaut"/>
    <w:rsid w:val="00355F16"/>
  </w:style>
  <w:style w:type="character" w:customStyle="1" w:styleId="k">
    <w:name w:val="k"/>
    <w:basedOn w:val="Policepardfaut"/>
    <w:rsid w:val="00355F16"/>
  </w:style>
  <w:style w:type="character" w:customStyle="1" w:styleId="s">
    <w:name w:val="s"/>
    <w:basedOn w:val="Policepardfaut"/>
    <w:rsid w:val="00355F16"/>
  </w:style>
  <w:style w:type="character" w:customStyle="1" w:styleId="na">
    <w:name w:val="na"/>
    <w:basedOn w:val="Policepardfaut"/>
    <w:rsid w:val="00355F16"/>
  </w:style>
  <w:style w:type="paragraph" w:customStyle="1" w:styleId="COULD">
    <w:name w:val="@COULD"/>
    <w:basedOn w:val="Normal"/>
    <w:link w:val="COULDCar"/>
    <w:qFormat/>
    <w:rsid w:val="00901BEC"/>
    <w:pPr>
      <w:pBdr>
        <w:top w:val="single" w:sz="4" w:space="1" w:color="auto"/>
        <w:bottom w:val="single" w:sz="4" w:space="1" w:color="auto"/>
      </w:pBdr>
      <w:shd w:val="clear" w:color="auto" w:fill="FFE599"/>
    </w:pPr>
  </w:style>
  <w:style w:type="paragraph" w:customStyle="1" w:styleId="MUST">
    <w:name w:val="@MUST"/>
    <w:basedOn w:val="COULD"/>
    <w:link w:val="MUSTCar"/>
    <w:qFormat/>
    <w:rsid w:val="00901BEC"/>
    <w:pPr>
      <w:shd w:val="clear" w:color="auto" w:fill="C5E0B3"/>
    </w:pPr>
  </w:style>
  <w:style w:type="character" w:customStyle="1" w:styleId="COULDCar">
    <w:name w:val="@COULD Car"/>
    <w:link w:val="COULD"/>
    <w:rsid w:val="00901BEC"/>
    <w:rPr>
      <w:rFonts w:ascii="Consolas" w:eastAsia="Times New Roman" w:hAnsi="Consolas" w:cs="Arial"/>
      <w:szCs w:val="24"/>
      <w:shd w:val="clear" w:color="auto" w:fill="FFE599"/>
      <w:lang w:val="fr-FR" w:eastAsia="ar-SA"/>
    </w:rPr>
  </w:style>
  <w:style w:type="paragraph" w:customStyle="1" w:styleId="SHOULD">
    <w:name w:val="@SHOULD"/>
    <w:basedOn w:val="COULD"/>
    <w:link w:val="SHOULDCar"/>
    <w:qFormat/>
    <w:rsid w:val="00901BEC"/>
    <w:pPr>
      <w:shd w:val="clear" w:color="auto" w:fill="BDD6EE"/>
    </w:pPr>
  </w:style>
  <w:style w:type="character" w:customStyle="1" w:styleId="MUSTCar">
    <w:name w:val="@MUST Car"/>
    <w:link w:val="MUST"/>
    <w:rsid w:val="00901BEC"/>
    <w:rPr>
      <w:rFonts w:ascii="Consolas" w:eastAsia="Times New Roman" w:hAnsi="Consolas" w:cs="Arial"/>
      <w:szCs w:val="24"/>
      <w:shd w:val="clear" w:color="auto" w:fill="C5E0B3"/>
      <w:lang w:val="fr-FR" w:eastAsia="ar-SA"/>
    </w:rPr>
  </w:style>
  <w:style w:type="paragraph" w:styleId="Tabledesillustrations">
    <w:name w:val="table of figures"/>
    <w:basedOn w:val="Normal"/>
    <w:next w:val="Normal"/>
    <w:uiPriority w:val="99"/>
    <w:rsid w:val="00D90CEB"/>
    <w:pPr>
      <w:tabs>
        <w:tab w:val="clear" w:pos="644"/>
      </w:tabs>
    </w:pPr>
  </w:style>
  <w:style w:type="character" w:customStyle="1" w:styleId="SHOULDCar">
    <w:name w:val="@SHOULD Car"/>
    <w:link w:val="SHOULD"/>
    <w:rsid w:val="00901BEC"/>
    <w:rPr>
      <w:rFonts w:ascii="Consolas" w:eastAsia="Times New Roman" w:hAnsi="Consolas" w:cs="Arial"/>
      <w:szCs w:val="24"/>
      <w:shd w:val="clear" w:color="auto" w:fill="BDD6EE"/>
      <w:lang w:val="fr-FR" w:eastAsia="ar-SA"/>
    </w:rPr>
  </w:style>
  <w:style w:type="character" w:styleId="Mentionnonrsolue">
    <w:name w:val="Unresolved Mention"/>
    <w:uiPriority w:val="99"/>
    <w:semiHidden/>
    <w:unhideWhenUsed/>
    <w:rsid w:val="00D90CEB"/>
    <w:rPr>
      <w:color w:val="605E5C"/>
      <w:shd w:val="clear" w:color="auto" w:fill="E1DFDD"/>
    </w:rPr>
  </w:style>
  <w:style w:type="paragraph" w:customStyle="1" w:styleId="Texte-Code">
    <w:name w:val="Texte-Code"/>
    <w:basedOn w:val="Normal"/>
    <w:link w:val="Texte-CodeCar"/>
    <w:qFormat/>
    <w:rsid w:val="00232731"/>
    <w:rPr>
      <w:rFonts w:ascii="Courier New" w:hAnsi="Courier New"/>
    </w:rPr>
  </w:style>
  <w:style w:type="paragraph" w:customStyle="1" w:styleId="Code-2">
    <w:name w:val="Code-2"/>
    <w:basedOn w:val="Normal"/>
    <w:link w:val="Code-2Car"/>
    <w:qFormat/>
    <w:rsid w:val="00EF65F7"/>
    <w:pPr>
      <w:spacing w:before="20"/>
      <w:ind w:left="284"/>
    </w:pPr>
    <w:rPr>
      <w:rFonts w:ascii="Courier New" w:hAnsi="Courier New"/>
    </w:rPr>
  </w:style>
  <w:style w:type="character" w:customStyle="1" w:styleId="Texte-CodeCar">
    <w:name w:val="Texte-Code Car"/>
    <w:link w:val="Texte-Code"/>
    <w:rsid w:val="00232731"/>
    <w:rPr>
      <w:rFonts w:ascii="Courier New" w:eastAsia="Times New Roman" w:hAnsi="Courier New" w:cs="Arial"/>
      <w:szCs w:val="24"/>
      <w:lang w:eastAsia="ar-SA"/>
    </w:rPr>
  </w:style>
  <w:style w:type="paragraph" w:styleId="Notedefin">
    <w:name w:val="endnote text"/>
    <w:basedOn w:val="Normal"/>
    <w:link w:val="NotedefinCar"/>
    <w:locked/>
    <w:rsid w:val="006A0CFA"/>
    <w:rPr>
      <w:szCs w:val="20"/>
    </w:rPr>
  </w:style>
  <w:style w:type="character" w:customStyle="1" w:styleId="Code-2Car">
    <w:name w:val="Code-2 Car"/>
    <w:link w:val="Code-2"/>
    <w:rsid w:val="00EF65F7"/>
    <w:rPr>
      <w:rFonts w:ascii="Courier New" w:eastAsia="Times New Roman" w:hAnsi="Courier New" w:cs="Arial"/>
      <w:szCs w:val="24"/>
      <w:lang w:eastAsia="ar-SA"/>
    </w:rPr>
  </w:style>
  <w:style w:type="character" w:customStyle="1" w:styleId="NotedefinCar">
    <w:name w:val="Note de fin Car"/>
    <w:link w:val="Notedefin"/>
    <w:rsid w:val="006A0CFA"/>
    <w:rPr>
      <w:rFonts w:ascii="Consolas" w:eastAsia="Times New Roman" w:hAnsi="Consolas" w:cs="Arial"/>
      <w:lang w:eastAsia="ar-SA"/>
    </w:rPr>
  </w:style>
  <w:style w:type="character" w:styleId="Appeldenotedefin">
    <w:name w:val="endnote reference"/>
    <w:rsid w:val="006A0CFA"/>
    <w:rPr>
      <w:vertAlign w:val="superscript"/>
    </w:rPr>
  </w:style>
  <w:style w:type="character" w:styleId="Lienhypertextesuivivisit">
    <w:name w:val="FollowedHyperlink"/>
    <w:rsid w:val="00464CF0"/>
    <w:rPr>
      <w:color w:val="954F72"/>
      <w:u w:val="single"/>
    </w:rPr>
  </w:style>
  <w:style w:type="character" w:customStyle="1" w:styleId="Titre3Car">
    <w:name w:val="Titre 3 Car"/>
    <w:link w:val="Titre3"/>
    <w:rsid w:val="00FE0CE3"/>
    <w:rPr>
      <w:rFonts w:ascii="Consolas" w:eastAsia="Times New Roman" w:hAnsi="Consolas"/>
      <w:b/>
      <w:bCs/>
      <w:smallCaps/>
      <w:color w:val="003300"/>
      <w:spacing w:val="20"/>
      <w:sz w:val="24"/>
      <w:szCs w:val="24"/>
      <w:u w:val="single"/>
      <w:lang w:eastAsia="ar-SA"/>
    </w:rPr>
  </w:style>
  <w:style w:type="character" w:customStyle="1" w:styleId="NotedebasdepageCar">
    <w:name w:val="Note de bas de page Car"/>
    <w:basedOn w:val="Policepardfaut"/>
    <w:link w:val="Notedebasdepage"/>
    <w:semiHidden/>
    <w:rsid w:val="00885BB6"/>
    <w:rPr>
      <w:rFonts w:ascii="Consolas" w:eastAsia="Times New Roman" w:hAnsi="Consolas" w:cs="Arial"/>
      <w:sz w:val="16"/>
      <w:lang w:eastAsia="ar-SA"/>
    </w:rPr>
  </w:style>
  <w:style w:type="character" w:customStyle="1" w:styleId="Titre2Car">
    <w:name w:val="Titre 2 Car"/>
    <w:basedOn w:val="Policepardfaut"/>
    <w:link w:val="Titre2"/>
    <w:rsid w:val="00522DF9"/>
    <w:rPr>
      <w:rFonts w:ascii="Consolas" w:eastAsia="Times New Roman" w:hAnsi="Consolas"/>
      <w:b/>
      <w:bCs/>
      <w:smallCaps/>
      <w:color w:val="333300"/>
      <w:spacing w:val="20"/>
      <w:sz w:val="28"/>
      <w:szCs w:val="24"/>
      <w:u w:val="single"/>
      <w:lang w:eastAsia="ar-SA"/>
    </w:rPr>
  </w:style>
  <w:style w:type="character" w:customStyle="1" w:styleId="Titre4Car">
    <w:name w:val="Titre 4 Car"/>
    <w:basedOn w:val="Policepardfaut"/>
    <w:link w:val="Titre4"/>
    <w:rsid w:val="00522DF9"/>
    <w:rPr>
      <w:rFonts w:ascii="Franklin Gothic Book" w:eastAsia="Times New Roman" w:hAnsi="Franklin Gothic Book"/>
      <w:b/>
      <w:bCs/>
      <w:color w:val="7B6A4D"/>
      <w:spacing w:val="20"/>
      <w:szCs w:val="24"/>
      <w:lang w:eastAsia="ar-SA"/>
    </w:rPr>
  </w:style>
  <w:style w:type="paragraph" w:styleId="NormalWeb">
    <w:name w:val="Normal (Web)"/>
    <w:basedOn w:val="Normal"/>
    <w:uiPriority w:val="99"/>
    <w:unhideWhenUsed/>
    <w:locked/>
    <w:rsid w:val="00024760"/>
    <w:pPr>
      <w:tabs>
        <w:tab w:val="clear" w:pos="644"/>
      </w:tabs>
      <w:suppressAutoHyphens w:val="0"/>
      <w:autoSpaceDE/>
      <w:spacing w:before="100" w:beforeAutospacing="1" w:after="100" w:afterAutospacing="1"/>
      <w:jc w:val="left"/>
    </w:pPr>
    <w:rPr>
      <w:rFonts w:ascii="Times New Roman" w:hAnsi="Times New Roman" w:cs="Times New Roman"/>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1177">
      <w:bodyDiv w:val="1"/>
      <w:marLeft w:val="0"/>
      <w:marRight w:val="0"/>
      <w:marTop w:val="0"/>
      <w:marBottom w:val="0"/>
      <w:divBdr>
        <w:top w:val="none" w:sz="0" w:space="0" w:color="auto"/>
        <w:left w:val="none" w:sz="0" w:space="0" w:color="auto"/>
        <w:bottom w:val="none" w:sz="0" w:space="0" w:color="auto"/>
        <w:right w:val="none" w:sz="0" w:space="0" w:color="auto"/>
      </w:divBdr>
    </w:div>
    <w:div w:id="25062329">
      <w:bodyDiv w:val="1"/>
      <w:marLeft w:val="0"/>
      <w:marRight w:val="0"/>
      <w:marTop w:val="0"/>
      <w:marBottom w:val="0"/>
      <w:divBdr>
        <w:top w:val="none" w:sz="0" w:space="0" w:color="auto"/>
        <w:left w:val="none" w:sz="0" w:space="0" w:color="auto"/>
        <w:bottom w:val="none" w:sz="0" w:space="0" w:color="auto"/>
        <w:right w:val="none" w:sz="0" w:space="0" w:color="auto"/>
      </w:divBdr>
      <w:divsChild>
        <w:div w:id="794180098">
          <w:marLeft w:val="0"/>
          <w:marRight w:val="0"/>
          <w:marTop w:val="0"/>
          <w:marBottom w:val="0"/>
          <w:divBdr>
            <w:top w:val="none" w:sz="0" w:space="0" w:color="auto"/>
            <w:left w:val="none" w:sz="0" w:space="0" w:color="auto"/>
            <w:bottom w:val="none" w:sz="0" w:space="0" w:color="auto"/>
            <w:right w:val="none" w:sz="0" w:space="0" w:color="auto"/>
          </w:divBdr>
          <w:divsChild>
            <w:div w:id="669064105">
              <w:marLeft w:val="0"/>
              <w:marRight w:val="0"/>
              <w:marTop w:val="0"/>
              <w:marBottom w:val="150"/>
              <w:divBdr>
                <w:top w:val="single" w:sz="6" w:space="0" w:color="CFEFFF"/>
                <w:left w:val="single" w:sz="6" w:space="0" w:color="CFEFFF"/>
                <w:bottom w:val="single" w:sz="6" w:space="0" w:color="CFEFFF"/>
                <w:right w:val="single" w:sz="6" w:space="0" w:color="CFEFFF"/>
              </w:divBdr>
              <w:divsChild>
                <w:div w:id="15701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2360">
      <w:bodyDiv w:val="1"/>
      <w:marLeft w:val="0"/>
      <w:marRight w:val="0"/>
      <w:marTop w:val="0"/>
      <w:marBottom w:val="0"/>
      <w:divBdr>
        <w:top w:val="none" w:sz="0" w:space="0" w:color="auto"/>
        <w:left w:val="none" w:sz="0" w:space="0" w:color="auto"/>
        <w:bottom w:val="none" w:sz="0" w:space="0" w:color="auto"/>
        <w:right w:val="none" w:sz="0" w:space="0" w:color="auto"/>
      </w:divBdr>
      <w:divsChild>
        <w:div w:id="1086029189">
          <w:marLeft w:val="0"/>
          <w:marRight w:val="0"/>
          <w:marTop w:val="0"/>
          <w:marBottom w:val="0"/>
          <w:divBdr>
            <w:top w:val="none" w:sz="0" w:space="0" w:color="auto"/>
            <w:left w:val="none" w:sz="0" w:space="0" w:color="auto"/>
            <w:bottom w:val="none" w:sz="0" w:space="0" w:color="auto"/>
            <w:right w:val="none" w:sz="0" w:space="0" w:color="auto"/>
          </w:divBdr>
          <w:divsChild>
            <w:div w:id="42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316">
      <w:bodyDiv w:val="1"/>
      <w:marLeft w:val="0"/>
      <w:marRight w:val="0"/>
      <w:marTop w:val="0"/>
      <w:marBottom w:val="0"/>
      <w:divBdr>
        <w:top w:val="none" w:sz="0" w:space="0" w:color="auto"/>
        <w:left w:val="none" w:sz="0" w:space="0" w:color="auto"/>
        <w:bottom w:val="none" w:sz="0" w:space="0" w:color="auto"/>
        <w:right w:val="none" w:sz="0" w:space="0" w:color="auto"/>
      </w:divBdr>
      <w:divsChild>
        <w:div w:id="1291203778">
          <w:marLeft w:val="0"/>
          <w:marRight w:val="0"/>
          <w:marTop w:val="0"/>
          <w:marBottom w:val="0"/>
          <w:divBdr>
            <w:top w:val="none" w:sz="0" w:space="0" w:color="auto"/>
            <w:left w:val="none" w:sz="0" w:space="0" w:color="auto"/>
            <w:bottom w:val="none" w:sz="0" w:space="0" w:color="auto"/>
            <w:right w:val="none" w:sz="0" w:space="0" w:color="auto"/>
          </w:divBdr>
          <w:divsChild>
            <w:div w:id="11522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755">
      <w:bodyDiv w:val="1"/>
      <w:marLeft w:val="0"/>
      <w:marRight w:val="0"/>
      <w:marTop w:val="0"/>
      <w:marBottom w:val="0"/>
      <w:divBdr>
        <w:top w:val="none" w:sz="0" w:space="0" w:color="auto"/>
        <w:left w:val="none" w:sz="0" w:space="0" w:color="auto"/>
        <w:bottom w:val="none" w:sz="0" w:space="0" w:color="auto"/>
        <w:right w:val="none" w:sz="0" w:space="0" w:color="auto"/>
      </w:divBdr>
      <w:divsChild>
        <w:div w:id="1833762836">
          <w:marLeft w:val="0"/>
          <w:marRight w:val="0"/>
          <w:marTop w:val="0"/>
          <w:marBottom w:val="0"/>
          <w:divBdr>
            <w:top w:val="none" w:sz="0" w:space="0" w:color="auto"/>
            <w:left w:val="none" w:sz="0" w:space="0" w:color="auto"/>
            <w:bottom w:val="none" w:sz="0" w:space="0" w:color="auto"/>
            <w:right w:val="none" w:sz="0" w:space="0" w:color="auto"/>
          </w:divBdr>
          <w:divsChild>
            <w:div w:id="6563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5223">
      <w:bodyDiv w:val="1"/>
      <w:marLeft w:val="0"/>
      <w:marRight w:val="0"/>
      <w:marTop w:val="0"/>
      <w:marBottom w:val="0"/>
      <w:divBdr>
        <w:top w:val="none" w:sz="0" w:space="0" w:color="auto"/>
        <w:left w:val="none" w:sz="0" w:space="0" w:color="auto"/>
        <w:bottom w:val="none" w:sz="0" w:space="0" w:color="auto"/>
        <w:right w:val="none" w:sz="0" w:space="0" w:color="auto"/>
      </w:divBdr>
    </w:div>
    <w:div w:id="135876251">
      <w:bodyDiv w:val="1"/>
      <w:marLeft w:val="0"/>
      <w:marRight w:val="0"/>
      <w:marTop w:val="0"/>
      <w:marBottom w:val="0"/>
      <w:divBdr>
        <w:top w:val="none" w:sz="0" w:space="0" w:color="auto"/>
        <w:left w:val="none" w:sz="0" w:space="0" w:color="auto"/>
        <w:bottom w:val="none" w:sz="0" w:space="0" w:color="auto"/>
        <w:right w:val="none" w:sz="0" w:space="0" w:color="auto"/>
      </w:divBdr>
    </w:div>
    <w:div w:id="146826013">
      <w:bodyDiv w:val="1"/>
      <w:marLeft w:val="0"/>
      <w:marRight w:val="0"/>
      <w:marTop w:val="0"/>
      <w:marBottom w:val="0"/>
      <w:divBdr>
        <w:top w:val="none" w:sz="0" w:space="0" w:color="auto"/>
        <w:left w:val="none" w:sz="0" w:space="0" w:color="auto"/>
        <w:bottom w:val="none" w:sz="0" w:space="0" w:color="auto"/>
        <w:right w:val="none" w:sz="0" w:space="0" w:color="auto"/>
      </w:divBdr>
    </w:div>
    <w:div w:id="149056627">
      <w:bodyDiv w:val="1"/>
      <w:marLeft w:val="0"/>
      <w:marRight w:val="0"/>
      <w:marTop w:val="0"/>
      <w:marBottom w:val="0"/>
      <w:divBdr>
        <w:top w:val="none" w:sz="0" w:space="0" w:color="auto"/>
        <w:left w:val="none" w:sz="0" w:space="0" w:color="auto"/>
        <w:bottom w:val="none" w:sz="0" w:space="0" w:color="auto"/>
        <w:right w:val="none" w:sz="0" w:space="0" w:color="auto"/>
      </w:divBdr>
      <w:divsChild>
        <w:div w:id="1441606819">
          <w:marLeft w:val="0"/>
          <w:marRight w:val="0"/>
          <w:marTop w:val="0"/>
          <w:marBottom w:val="0"/>
          <w:divBdr>
            <w:top w:val="none" w:sz="0" w:space="0" w:color="auto"/>
            <w:left w:val="none" w:sz="0" w:space="0" w:color="auto"/>
            <w:bottom w:val="none" w:sz="0" w:space="0" w:color="auto"/>
            <w:right w:val="none" w:sz="0" w:space="0" w:color="auto"/>
          </w:divBdr>
          <w:divsChild>
            <w:div w:id="1470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756">
      <w:bodyDiv w:val="1"/>
      <w:marLeft w:val="0"/>
      <w:marRight w:val="0"/>
      <w:marTop w:val="0"/>
      <w:marBottom w:val="0"/>
      <w:divBdr>
        <w:top w:val="none" w:sz="0" w:space="0" w:color="auto"/>
        <w:left w:val="none" w:sz="0" w:space="0" w:color="auto"/>
        <w:bottom w:val="none" w:sz="0" w:space="0" w:color="auto"/>
        <w:right w:val="none" w:sz="0" w:space="0" w:color="auto"/>
      </w:divBdr>
      <w:divsChild>
        <w:div w:id="615331634">
          <w:marLeft w:val="0"/>
          <w:marRight w:val="0"/>
          <w:marTop w:val="0"/>
          <w:marBottom w:val="0"/>
          <w:divBdr>
            <w:top w:val="none" w:sz="0" w:space="0" w:color="auto"/>
            <w:left w:val="none" w:sz="0" w:space="0" w:color="auto"/>
            <w:bottom w:val="none" w:sz="0" w:space="0" w:color="auto"/>
            <w:right w:val="none" w:sz="0" w:space="0" w:color="auto"/>
          </w:divBdr>
          <w:divsChild>
            <w:div w:id="1140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1511">
      <w:bodyDiv w:val="1"/>
      <w:marLeft w:val="0"/>
      <w:marRight w:val="0"/>
      <w:marTop w:val="0"/>
      <w:marBottom w:val="0"/>
      <w:divBdr>
        <w:top w:val="none" w:sz="0" w:space="0" w:color="auto"/>
        <w:left w:val="none" w:sz="0" w:space="0" w:color="auto"/>
        <w:bottom w:val="none" w:sz="0" w:space="0" w:color="auto"/>
        <w:right w:val="none" w:sz="0" w:space="0" w:color="auto"/>
      </w:divBdr>
      <w:divsChild>
        <w:div w:id="15424373">
          <w:marLeft w:val="0"/>
          <w:marRight w:val="0"/>
          <w:marTop w:val="0"/>
          <w:marBottom w:val="0"/>
          <w:divBdr>
            <w:top w:val="none" w:sz="0" w:space="0" w:color="auto"/>
            <w:left w:val="none" w:sz="0" w:space="0" w:color="auto"/>
            <w:bottom w:val="none" w:sz="0" w:space="0" w:color="auto"/>
            <w:right w:val="none" w:sz="0" w:space="0" w:color="auto"/>
          </w:divBdr>
        </w:div>
        <w:div w:id="692801876">
          <w:marLeft w:val="0"/>
          <w:marRight w:val="0"/>
          <w:marTop w:val="0"/>
          <w:marBottom w:val="0"/>
          <w:divBdr>
            <w:top w:val="none" w:sz="0" w:space="0" w:color="auto"/>
            <w:left w:val="none" w:sz="0" w:space="0" w:color="auto"/>
            <w:bottom w:val="none" w:sz="0" w:space="0" w:color="auto"/>
            <w:right w:val="none" w:sz="0" w:space="0" w:color="auto"/>
          </w:divBdr>
        </w:div>
        <w:div w:id="909316413">
          <w:marLeft w:val="0"/>
          <w:marRight w:val="0"/>
          <w:marTop w:val="0"/>
          <w:marBottom w:val="0"/>
          <w:divBdr>
            <w:top w:val="none" w:sz="0" w:space="0" w:color="auto"/>
            <w:left w:val="none" w:sz="0" w:space="0" w:color="auto"/>
            <w:bottom w:val="none" w:sz="0" w:space="0" w:color="auto"/>
            <w:right w:val="none" w:sz="0" w:space="0" w:color="auto"/>
          </w:divBdr>
        </w:div>
        <w:div w:id="994142263">
          <w:marLeft w:val="0"/>
          <w:marRight w:val="0"/>
          <w:marTop w:val="0"/>
          <w:marBottom w:val="0"/>
          <w:divBdr>
            <w:top w:val="none" w:sz="0" w:space="0" w:color="auto"/>
            <w:left w:val="none" w:sz="0" w:space="0" w:color="auto"/>
            <w:bottom w:val="none" w:sz="0" w:space="0" w:color="auto"/>
            <w:right w:val="none" w:sz="0" w:space="0" w:color="auto"/>
          </w:divBdr>
        </w:div>
        <w:div w:id="1319772331">
          <w:marLeft w:val="0"/>
          <w:marRight w:val="0"/>
          <w:marTop w:val="0"/>
          <w:marBottom w:val="0"/>
          <w:divBdr>
            <w:top w:val="none" w:sz="0" w:space="0" w:color="auto"/>
            <w:left w:val="none" w:sz="0" w:space="0" w:color="auto"/>
            <w:bottom w:val="none" w:sz="0" w:space="0" w:color="auto"/>
            <w:right w:val="none" w:sz="0" w:space="0" w:color="auto"/>
          </w:divBdr>
        </w:div>
        <w:div w:id="1525244399">
          <w:marLeft w:val="0"/>
          <w:marRight w:val="0"/>
          <w:marTop w:val="0"/>
          <w:marBottom w:val="0"/>
          <w:divBdr>
            <w:top w:val="none" w:sz="0" w:space="0" w:color="auto"/>
            <w:left w:val="none" w:sz="0" w:space="0" w:color="auto"/>
            <w:bottom w:val="none" w:sz="0" w:space="0" w:color="auto"/>
            <w:right w:val="none" w:sz="0" w:space="0" w:color="auto"/>
          </w:divBdr>
        </w:div>
        <w:div w:id="1690371606">
          <w:marLeft w:val="0"/>
          <w:marRight w:val="0"/>
          <w:marTop w:val="0"/>
          <w:marBottom w:val="0"/>
          <w:divBdr>
            <w:top w:val="none" w:sz="0" w:space="0" w:color="auto"/>
            <w:left w:val="none" w:sz="0" w:space="0" w:color="auto"/>
            <w:bottom w:val="none" w:sz="0" w:space="0" w:color="auto"/>
            <w:right w:val="none" w:sz="0" w:space="0" w:color="auto"/>
          </w:divBdr>
        </w:div>
        <w:div w:id="2143108894">
          <w:marLeft w:val="0"/>
          <w:marRight w:val="0"/>
          <w:marTop w:val="0"/>
          <w:marBottom w:val="0"/>
          <w:divBdr>
            <w:top w:val="none" w:sz="0" w:space="0" w:color="auto"/>
            <w:left w:val="none" w:sz="0" w:space="0" w:color="auto"/>
            <w:bottom w:val="none" w:sz="0" w:space="0" w:color="auto"/>
            <w:right w:val="none" w:sz="0" w:space="0" w:color="auto"/>
          </w:divBdr>
        </w:div>
      </w:divsChild>
    </w:div>
    <w:div w:id="428351569">
      <w:bodyDiv w:val="1"/>
      <w:marLeft w:val="0"/>
      <w:marRight w:val="0"/>
      <w:marTop w:val="0"/>
      <w:marBottom w:val="0"/>
      <w:divBdr>
        <w:top w:val="none" w:sz="0" w:space="0" w:color="auto"/>
        <w:left w:val="none" w:sz="0" w:space="0" w:color="auto"/>
        <w:bottom w:val="none" w:sz="0" w:space="0" w:color="auto"/>
        <w:right w:val="none" w:sz="0" w:space="0" w:color="auto"/>
      </w:divBdr>
      <w:divsChild>
        <w:div w:id="386221048">
          <w:marLeft w:val="0"/>
          <w:marRight w:val="0"/>
          <w:marTop w:val="0"/>
          <w:marBottom w:val="0"/>
          <w:divBdr>
            <w:top w:val="none" w:sz="0" w:space="0" w:color="auto"/>
            <w:left w:val="none" w:sz="0" w:space="0" w:color="auto"/>
            <w:bottom w:val="none" w:sz="0" w:space="0" w:color="auto"/>
            <w:right w:val="none" w:sz="0" w:space="0" w:color="auto"/>
          </w:divBdr>
          <w:divsChild>
            <w:div w:id="995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7169">
      <w:bodyDiv w:val="1"/>
      <w:marLeft w:val="0"/>
      <w:marRight w:val="0"/>
      <w:marTop w:val="0"/>
      <w:marBottom w:val="0"/>
      <w:divBdr>
        <w:top w:val="none" w:sz="0" w:space="0" w:color="auto"/>
        <w:left w:val="none" w:sz="0" w:space="0" w:color="auto"/>
        <w:bottom w:val="none" w:sz="0" w:space="0" w:color="auto"/>
        <w:right w:val="none" w:sz="0" w:space="0" w:color="auto"/>
      </w:divBdr>
    </w:div>
    <w:div w:id="497883605">
      <w:bodyDiv w:val="1"/>
      <w:marLeft w:val="0"/>
      <w:marRight w:val="0"/>
      <w:marTop w:val="0"/>
      <w:marBottom w:val="0"/>
      <w:divBdr>
        <w:top w:val="none" w:sz="0" w:space="0" w:color="auto"/>
        <w:left w:val="none" w:sz="0" w:space="0" w:color="auto"/>
        <w:bottom w:val="none" w:sz="0" w:space="0" w:color="auto"/>
        <w:right w:val="none" w:sz="0" w:space="0" w:color="auto"/>
      </w:divBdr>
      <w:divsChild>
        <w:div w:id="1089159300">
          <w:marLeft w:val="0"/>
          <w:marRight w:val="0"/>
          <w:marTop w:val="0"/>
          <w:marBottom w:val="0"/>
          <w:divBdr>
            <w:top w:val="none" w:sz="0" w:space="0" w:color="auto"/>
            <w:left w:val="none" w:sz="0" w:space="0" w:color="auto"/>
            <w:bottom w:val="none" w:sz="0" w:space="0" w:color="auto"/>
            <w:right w:val="none" w:sz="0" w:space="0" w:color="auto"/>
          </w:divBdr>
          <w:divsChild>
            <w:div w:id="1083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280">
      <w:bodyDiv w:val="1"/>
      <w:marLeft w:val="0"/>
      <w:marRight w:val="0"/>
      <w:marTop w:val="0"/>
      <w:marBottom w:val="0"/>
      <w:divBdr>
        <w:top w:val="none" w:sz="0" w:space="0" w:color="auto"/>
        <w:left w:val="none" w:sz="0" w:space="0" w:color="auto"/>
        <w:bottom w:val="none" w:sz="0" w:space="0" w:color="auto"/>
        <w:right w:val="none" w:sz="0" w:space="0" w:color="auto"/>
      </w:divBdr>
      <w:divsChild>
        <w:div w:id="578179252">
          <w:marLeft w:val="0"/>
          <w:marRight w:val="0"/>
          <w:marTop w:val="0"/>
          <w:marBottom w:val="0"/>
          <w:divBdr>
            <w:top w:val="none" w:sz="0" w:space="0" w:color="auto"/>
            <w:left w:val="none" w:sz="0" w:space="0" w:color="auto"/>
            <w:bottom w:val="none" w:sz="0" w:space="0" w:color="auto"/>
            <w:right w:val="none" w:sz="0" w:space="0" w:color="auto"/>
          </w:divBdr>
        </w:div>
        <w:div w:id="601693965">
          <w:marLeft w:val="0"/>
          <w:marRight w:val="0"/>
          <w:marTop w:val="0"/>
          <w:marBottom w:val="0"/>
          <w:divBdr>
            <w:top w:val="none" w:sz="0" w:space="0" w:color="auto"/>
            <w:left w:val="none" w:sz="0" w:space="0" w:color="auto"/>
            <w:bottom w:val="none" w:sz="0" w:space="0" w:color="auto"/>
            <w:right w:val="none" w:sz="0" w:space="0" w:color="auto"/>
          </w:divBdr>
        </w:div>
        <w:div w:id="986741981">
          <w:marLeft w:val="0"/>
          <w:marRight w:val="0"/>
          <w:marTop w:val="0"/>
          <w:marBottom w:val="0"/>
          <w:divBdr>
            <w:top w:val="none" w:sz="0" w:space="0" w:color="auto"/>
            <w:left w:val="none" w:sz="0" w:space="0" w:color="auto"/>
            <w:bottom w:val="none" w:sz="0" w:space="0" w:color="auto"/>
            <w:right w:val="none" w:sz="0" w:space="0" w:color="auto"/>
          </w:divBdr>
        </w:div>
        <w:div w:id="1053506355">
          <w:marLeft w:val="0"/>
          <w:marRight w:val="0"/>
          <w:marTop w:val="0"/>
          <w:marBottom w:val="0"/>
          <w:divBdr>
            <w:top w:val="none" w:sz="0" w:space="0" w:color="auto"/>
            <w:left w:val="none" w:sz="0" w:space="0" w:color="auto"/>
            <w:bottom w:val="none" w:sz="0" w:space="0" w:color="auto"/>
            <w:right w:val="none" w:sz="0" w:space="0" w:color="auto"/>
          </w:divBdr>
        </w:div>
        <w:div w:id="1129670025">
          <w:marLeft w:val="0"/>
          <w:marRight w:val="0"/>
          <w:marTop w:val="0"/>
          <w:marBottom w:val="0"/>
          <w:divBdr>
            <w:top w:val="none" w:sz="0" w:space="0" w:color="auto"/>
            <w:left w:val="none" w:sz="0" w:space="0" w:color="auto"/>
            <w:bottom w:val="none" w:sz="0" w:space="0" w:color="auto"/>
            <w:right w:val="none" w:sz="0" w:space="0" w:color="auto"/>
          </w:divBdr>
        </w:div>
        <w:div w:id="1296326010">
          <w:marLeft w:val="0"/>
          <w:marRight w:val="0"/>
          <w:marTop w:val="0"/>
          <w:marBottom w:val="0"/>
          <w:divBdr>
            <w:top w:val="none" w:sz="0" w:space="0" w:color="auto"/>
            <w:left w:val="none" w:sz="0" w:space="0" w:color="auto"/>
            <w:bottom w:val="none" w:sz="0" w:space="0" w:color="auto"/>
            <w:right w:val="none" w:sz="0" w:space="0" w:color="auto"/>
          </w:divBdr>
        </w:div>
        <w:div w:id="1338003939">
          <w:marLeft w:val="0"/>
          <w:marRight w:val="0"/>
          <w:marTop w:val="0"/>
          <w:marBottom w:val="0"/>
          <w:divBdr>
            <w:top w:val="none" w:sz="0" w:space="0" w:color="auto"/>
            <w:left w:val="none" w:sz="0" w:space="0" w:color="auto"/>
            <w:bottom w:val="none" w:sz="0" w:space="0" w:color="auto"/>
            <w:right w:val="none" w:sz="0" w:space="0" w:color="auto"/>
          </w:divBdr>
        </w:div>
        <w:div w:id="1346858692">
          <w:marLeft w:val="0"/>
          <w:marRight w:val="0"/>
          <w:marTop w:val="0"/>
          <w:marBottom w:val="0"/>
          <w:divBdr>
            <w:top w:val="none" w:sz="0" w:space="0" w:color="auto"/>
            <w:left w:val="none" w:sz="0" w:space="0" w:color="auto"/>
            <w:bottom w:val="none" w:sz="0" w:space="0" w:color="auto"/>
            <w:right w:val="none" w:sz="0" w:space="0" w:color="auto"/>
          </w:divBdr>
        </w:div>
        <w:div w:id="1365405106">
          <w:marLeft w:val="0"/>
          <w:marRight w:val="0"/>
          <w:marTop w:val="0"/>
          <w:marBottom w:val="0"/>
          <w:divBdr>
            <w:top w:val="none" w:sz="0" w:space="0" w:color="auto"/>
            <w:left w:val="none" w:sz="0" w:space="0" w:color="auto"/>
            <w:bottom w:val="none" w:sz="0" w:space="0" w:color="auto"/>
            <w:right w:val="none" w:sz="0" w:space="0" w:color="auto"/>
          </w:divBdr>
        </w:div>
        <w:div w:id="1804807222">
          <w:marLeft w:val="0"/>
          <w:marRight w:val="0"/>
          <w:marTop w:val="0"/>
          <w:marBottom w:val="0"/>
          <w:divBdr>
            <w:top w:val="none" w:sz="0" w:space="0" w:color="auto"/>
            <w:left w:val="none" w:sz="0" w:space="0" w:color="auto"/>
            <w:bottom w:val="none" w:sz="0" w:space="0" w:color="auto"/>
            <w:right w:val="none" w:sz="0" w:space="0" w:color="auto"/>
          </w:divBdr>
        </w:div>
        <w:div w:id="2071685476">
          <w:marLeft w:val="0"/>
          <w:marRight w:val="0"/>
          <w:marTop w:val="0"/>
          <w:marBottom w:val="0"/>
          <w:divBdr>
            <w:top w:val="none" w:sz="0" w:space="0" w:color="auto"/>
            <w:left w:val="none" w:sz="0" w:space="0" w:color="auto"/>
            <w:bottom w:val="none" w:sz="0" w:space="0" w:color="auto"/>
            <w:right w:val="none" w:sz="0" w:space="0" w:color="auto"/>
          </w:divBdr>
        </w:div>
        <w:div w:id="2074618889">
          <w:marLeft w:val="0"/>
          <w:marRight w:val="0"/>
          <w:marTop w:val="0"/>
          <w:marBottom w:val="0"/>
          <w:divBdr>
            <w:top w:val="none" w:sz="0" w:space="0" w:color="auto"/>
            <w:left w:val="none" w:sz="0" w:space="0" w:color="auto"/>
            <w:bottom w:val="none" w:sz="0" w:space="0" w:color="auto"/>
            <w:right w:val="none" w:sz="0" w:space="0" w:color="auto"/>
          </w:divBdr>
        </w:div>
      </w:divsChild>
    </w:div>
    <w:div w:id="546183081">
      <w:bodyDiv w:val="1"/>
      <w:marLeft w:val="0"/>
      <w:marRight w:val="0"/>
      <w:marTop w:val="0"/>
      <w:marBottom w:val="0"/>
      <w:divBdr>
        <w:top w:val="none" w:sz="0" w:space="0" w:color="auto"/>
        <w:left w:val="none" w:sz="0" w:space="0" w:color="auto"/>
        <w:bottom w:val="none" w:sz="0" w:space="0" w:color="auto"/>
        <w:right w:val="none" w:sz="0" w:space="0" w:color="auto"/>
      </w:divBdr>
      <w:divsChild>
        <w:div w:id="1622568351">
          <w:marLeft w:val="0"/>
          <w:marRight w:val="0"/>
          <w:marTop w:val="0"/>
          <w:marBottom w:val="0"/>
          <w:divBdr>
            <w:top w:val="none" w:sz="0" w:space="0" w:color="auto"/>
            <w:left w:val="none" w:sz="0" w:space="0" w:color="auto"/>
            <w:bottom w:val="none" w:sz="0" w:space="0" w:color="auto"/>
            <w:right w:val="none" w:sz="0" w:space="0" w:color="auto"/>
          </w:divBdr>
          <w:divsChild>
            <w:div w:id="626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51298">
      <w:bodyDiv w:val="1"/>
      <w:marLeft w:val="0"/>
      <w:marRight w:val="0"/>
      <w:marTop w:val="0"/>
      <w:marBottom w:val="0"/>
      <w:divBdr>
        <w:top w:val="none" w:sz="0" w:space="0" w:color="auto"/>
        <w:left w:val="none" w:sz="0" w:space="0" w:color="auto"/>
        <w:bottom w:val="none" w:sz="0" w:space="0" w:color="auto"/>
        <w:right w:val="none" w:sz="0" w:space="0" w:color="auto"/>
      </w:divBdr>
    </w:div>
    <w:div w:id="573052192">
      <w:bodyDiv w:val="1"/>
      <w:marLeft w:val="0"/>
      <w:marRight w:val="0"/>
      <w:marTop w:val="0"/>
      <w:marBottom w:val="0"/>
      <w:divBdr>
        <w:top w:val="none" w:sz="0" w:space="0" w:color="auto"/>
        <w:left w:val="none" w:sz="0" w:space="0" w:color="auto"/>
        <w:bottom w:val="none" w:sz="0" w:space="0" w:color="auto"/>
        <w:right w:val="none" w:sz="0" w:space="0" w:color="auto"/>
      </w:divBdr>
    </w:div>
    <w:div w:id="640766534">
      <w:bodyDiv w:val="1"/>
      <w:marLeft w:val="0"/>
      <w:marRight w:val="0"/>
      <w:marTop w:val="0"/>
      <w:marBottom w:val="0"/>
      <w:divBdr>
        <w:top w:val="none" w:sz="0" w:space="0" w:color="auto"/>
        <w:left w:val="none" w:sz="0" w:space="0" w:color="auto"/>
        <w:bottom w:val="none" w:sz="0" w:space="0" w:color="auto"/>
        <w:right w:val="none" w:sz="0" w:space="0" w:color="auto"/>
      </w:divBdr>
    </w:div>
    <w:div w:id="642272655">
      <w:bodyDiv w:val="1"/>
      <w:marLeft w:val="0"/>
      <w:marRight w:val="0"/>
      <w:marTop w:val="0"/>
      <w:marBottom w:val="0"/>
      <w:divBdr>
        <w:top w:val="none" w:sz="0" w:space="0" w:color="auto"/>
        <w:left w:val="none" w:sz="0" w:space="0" w:color="auto"/>
        <w:bottom w:val="none" w:sz="0" w:space="0" w:color="auto"/>
        <w:right w:val="none" w:sz="0" w:space="0" w:color="auto"/>
      </w:divBdr>
    </w:div>
    <w:div w:id="712584482">
      <w:bodyDiv w:val="1"/>
      <w:marLeft w:val="0"/>
      <w:marRight w:val="0"/>
      <w:marTop w:val="0"/>
      <w:marBottom w:val="0"/>
      <w:divBdr>
        <w:top w:val="none" w:sz="0" w:space="0" w:color="auto"/>
        <w:left w:val="none" w:sz="0" w:space="0" w:color="auto"/>
        <w:bottom w:val="none" w:sz="0" w:space="0" w:color="auto"/>
        <w:right w:val="none" w:sz="0" w:space="0" w:color="auto"/>
      </w:divBdr>
      <w:divsChild>
        <w:div w:id="409743237">
          <w:marLeft w:val="0"/>
          <w:marRight w:val="0"/>
          <w:marTop w:val="0"/>
          <w:marBottom w:val="0"/>
          <w:divBdr>
            <w:top w:val="none" w:sz="0" w:space="0" w:color="auto"/>
            <w:left w:val="none" w:sz="0" w:space="0" w:color="auto"/>
            <w:bottom w:val="none" w:sz="0" w:space="0" w:color="auto"/>
            <w:right w:val="none" w:sz="0" w:space="0" w:color="auto"/>
          </w:divBdr>
          <w:divsChild>
            <w:div w:id="1877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1878">
      <w:bodyDiv w:val="1"/>
      <w:marLeft w:val="0"/>
      <w:marRight w:val="0"/>
      <w:marTop w:val="0"/>
      <w:marBottom w:val="0"/>
      <w:divBdr>
        <w:top w:val="none" w:sz="0" w:space="0" w:color="auto"/>
        <w:left w:val="none" w:sz="0" w:space="0" w:color="auto"/>
        <w:bottom w:val="none" w:sz="0" w:space="0" w:color="auto"/>
        <w:right w:val="none" w:sz="0" w:space="0" w:color="auto"/>
      </w:divBdr>
      <w:divsChild>
        <w:div w:id="269289608">
          <w:marLeft w:val="0"/>
          <w:marRight w:val="0"/>
          <w:marTop w:val="0"/>
          <w:marBottom w:val="0"/>
          <w:divBdr>
            <w:top w:val="none" w:sz="0" w:space="0" w:color="auto"/>
            <w:left w:val="none" w:sz="0" w:space="0" w:color="auto"/>
            <w:bottom w:val="none" w:sz="0" w:space="0" w:color="auto"/>
            <w:right w:val="none" w:sz="0" w:space="0" w:color="auto"/>
          </w:divBdr>
        </w:div>
        <w:div w:id="1681159977">
          <w:marLeft w:val="0"/>
          <w:marRight w:val="0"/>
          <w:marTop w:val="0"/>
          <w:marBottom w:val="0"/>
          <w:divBdr>
            <w:top w:val="none" w:sz="0" w:space="0" w:color="auto"/>
            <w:left w:val="none" w:sz="0" w:space="0" w:color="auto"/>
            <w:bottom w:val="none" w:sz="0" w:space="0" w:color="auto"/>
            <w:right w:val="none" w:sz="0" w:space="0" w:color="auto"/>
          </w:divBdr>
        </w:div>
        <w:div w:id="1692754121">
          <w:marLeft w:val="0"/>
          <w:marRight w:val="0"/>
          <w:marTop w:val="0"/>
          <w:marBottom w:val="0"/>
          <w:divBdr>
            <w:top w:val="none" w:sz="0" w:space="0" w:color="auto"/>
            <w:left w:val="none" w:sz="0" w:space="0" w:color="auto"/>
            <w:bottom w:val="none" w:sz="0" w:space="0" w:color="auto"/>
            <w:right w:val="none" w:sz="0" w:space="0" w:color="auto"/>
          </w:divBdr>
        </w:div>
      </w:divsChild>
    </w:div>
    <w:div w:id="746802256">
      <w:bodyDiv w:val="1"/>
      <w:marLeft w:val="0"/>
      <w:marRight w:val="0"/>
      <w:marTop w:val="0"/>
      <w:marBottom w:val="0"/>
      <w:divBdr>
        <w:top w:val="none" w:sz="0" w:space="0" w:color="auto"/>
        <w:left w:val="none" w:sz="0" w:space="0" w:color="auto"/>
        <w:bottom w:val="none" w:sz="0" w:space="0" w:color="auto"/>
        <w:right w:val="none" w:sz="0" w:space="0" w:color="auto"/>
      </w:divBdr>
    </w:div>
    <w:div w:id="764351670">
      <w:bodyDiv w:val="1"/>
      <w:marLeft w:val="0"/>
      <w:marRight w:val="0"/>
      <w:marTop w:val="0"/>
      <w:marBottom w:val="0"/>
      <w:divBdr>
        <w:top w:val="none" w:sz="0" w:space="0" w:color="auto"/>
        <w:left w:val="none" w:sz="0" w:space="0" w:color="auto"/>
        <w:bottom w:val="none" w:sz="0" w:space="0" w:color="auto"/>
        <w:right w:val="none" w:sz="0" w:space="0" w:color="auto"/>
      </w:divBdr>
    </w:div>
    <w:div w:id="789713053">
      <w:bodyDiv w:val="1"/>
      <w:marLeft w:val="0"/>
      <w:marRight w:val="0"/>
      <w:marTop w:val="0"/>
      <w:marBottom w:val="0"/>
      <w:divBdr>
        <w:top w:val="none" w:sz="0" w:space="0" w:color="auto"/>
        <w:left w:val="none" w:sz="0" w:space="0" w:color="auto"/>
        <w:bottom w:val="none" w:sz="0" w:space="0" w:color="auto"/>
        <w:right w:val="none" w:sz="0" w:space="0" w:color="auto"/>
      </w:divBdr>
    </w:div>
    <w:div w:id="794368516">
      <w:bodyDiv w:val="1"/>
      <w:marLeft w:val="0"/>
      <w:marRight w:val="0"/>
      <w:marTop w:val="0"/>
      <w:marBottom w:val="0"/>
      <w:divBdr>
        <w:top w:val="none" w:sz="0" w:space="0" w:color="auto"/>
        <w:left w:val="none" w:sz="0" w:space="0" w:color="auto"/>
        <w:bottom w:val="none" w:sz="0" w:space="0" w:color="auto"/>
        <w:right w:val="none" w:sz="0" w:space="0" w:color="auto"/>
      </w:divBdr>
      <w:divsChild>
        <w:div w:id="958297584">
          <w:marLeft w:val="0"/>
          <w:marRight w:val="0"/>
          <w:marTop w:val="0"/>
          <w:marBottom w:val="0"/>
          <w:divBdr>
            <w:top w:val="none" w:sz="0" w:space="0" w:color="auto"/>
            <w:left w:val="none" w:sz="0" w:space="0" w:color="auto"/>
            <w:bottom w:val="none" w:sz="0" w:space="0" w:color="auto"/>
            <w:right w:val="none" w:sz="0" w:space="0" w:color="auto"/>
          </w:divBdr>
          <w:divsChild>
            <w:div w:id="147017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500">
      <w:bodyDiv w:val="1"/>
      <w:marLeft w:val="0"/>
      <w:marRight w:val="0"/>
      <w:marTop w:val="0"/>
      <w:marBottom w:val="0"/>
      <w:divBdr>
        <w:top w:val="none" w:sz="0" w:space="0" w:color="auto"/>
        <w:left w:val="none" w:sz="0" w:space="0" w:color="auto"/>
        <w:bottom w:val="none" w:sz="0" w:space="0" w:color="auto"/>
        <w:right w:val="none" w:sz="0" w:space="0" w:color="auto"/>
      </w:divBdr>
      <w:divsChild>
        <w:div w:id="456995918">
          <w:marLeft w:val="0"/>
          <w:marRight w:val="0"/>
          <w:marTop w:val="0"/>
          <w:marBottom w:val="0"/>
          <w:divBdr>
            <w:top w:val="none" w:sz="0" w:space="0" w:color="auto"/>
            <w:left w:val="none" w:sz="0" w:space="0" w:color="auto"/>
            <w:bottom w:val="none" w:sz="0" w:space="0" w:color="auto"/>
            <w:right w:val="none" w:sz="0" w:space="0" w:color="auto"/>
          </w:divBdr>
          <w:divsChild>
            <w:div w:id="19760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7248">
      <w:bodyDiv w:val="1"/>
      <w:marLeft w:val="0"/>
      <w:marRight w:val="0"/>
      <w:marTop w:val="0"/>
      <w:marBottom w:val="0"/>
      <w:divBdr>
        <w:top w:val="none" w:sz="0" w:space="0" w:color="auto"/>
        <w:left w:val="none" w:sz="0" w:space="0" w:color="auto"/>
        <w:bottom w:val="none" w:sz="0" w:space="0" w:color="auto"/>
        <w:right w:val="none" w:sz="0" w:space="0" w:color="auto"/>
      </w:divBdr>
    </w:div>
    <w:div w:id="854078936">
      <w:bodyDiv w:val="1"/>
      <w:marLeft w:val="0"/>
      <w:marRight w:val="0"/>
      <w:marTop w:val="0"/>
      <w:marBottom w:val="0"/>
      <w:divBdr>
        <w:top w:val="none" w:sz="0" w:space="0" w:color="auto"/>
        <w:left w:val="none" w:sz="0" w:space="0" w:color="auto"/>
        <w:bottom w:val="none" w:sz="0" w:space="0" w:color="auto"/>
        <w:right w:val="none" w:sz="0" w:space="0" w:color="auto"/>
      </w:divBdr>
    </w:div>
    <w:div w:id="889194076">
      <w:bodyDiv w:val="1"/>
      <w:marLeft w:val="0"/>
      <w:marRight w:val="0"/>
      <w:marTop w:val="0"/>
      <w:marBottom w:val="0"/>
      <w:divBdr>
        <w:top w:val="none" w:sz="0" w:space="0" w:color="auto"/>
        <w:left w:val="none" w:sz="0" w:space="0" w:color="auto"/>
        <w:bottom w:val="none" w:sz="0" w:space="0" w:color="auto"/>
        <w:right w:val="none" w:sz="0" w:space="0" w:color="auto"/>
      </w:divBdr>
      <w:divsChild>
        <w:div w:id="67777363">
          <w:marLeft w:val="0"/>
          <w:marRight w:val="0"/>
          <w:marTop w:val="0"/>
          <w:marBottom w:val="0"/>
          <w:divBdr>
            <w:top w:val="none" w:sz="0" w:space="0" w:color="auto"/>
            <w:left w:val="none" w:sz="0" w:space="0" w:color="auto"/>
            <w:bottom w:val="none" w:sz="0" w:space="0" w:color="auto"/>
            <w:right w:val="none" w:sz="0" w:space="0" w:color="auto"/>
          </w:divBdr>
        </w:div>
        <w:div w:id="177737123">
          <w:marLeft w:val="0"/>
          <w:marRight w:val="0"/>
          <w:marTop w:val="0"/>
          <w:marBottom w:val="0"/>
          <w:divBdr>
            <w:top w:val="none" w:sz="0" w:space="0" w:color="auto"/>
            <w:left w:val="none" w:sz="0" w:space="0" w:color="auto"/>
            <w:bottom w:val="none" w:sz="0" w:space="0" w:color="auto"/>
            <w:right w:val="none" w:sz="0" w:space="0" w:color="auto"/>
          </w:divBdr>
        </w:div>
        <w:div w:id="1119648672">
          <w:marLeft w:val="0"/>
          <w:marRight w:val="0"/>
          <w:marTop w:val="0"/>
          <w:marBottom w:val="0"/>
          <w:divBdr>
            <w:top w:val="none" w:sz="0" w:space="0" w:color="auto"/>
            <w:left w:val="none" w:sz="0" w:space="0" w:color="auto"/>
            <w:bottom w:val="none" w:sz="0" w:space="0" w:color="auto"/>
            <w:right w:val="none" w:sz="0" w:space="0" w:color="auto"/>
          </w:divBdr>
        </w:div>
        <w:div w:id="1545753989">
          <w:marLeft w:val="0"/>
          <w:marRight w:val="0"/>
          <w:marTop w:val="0"/>
          <w:marBottom w:val="0"/>
          <w:divBdr>
            <w:top w:val="none" w:sz="0" w:space="0" w:color="auto"/>
            <w:left w:val="none" w:sz="0" w:space="0" w:color="auto"/>
            <w:bottom w:val="none" w:sz="0" w:space="0" w:color="auto"/>
            <w:right w:val="none" w:sz="0" w:space="0" w:color="auto"/>
          </w:divBdr>
        </w:div>
        <w:div w:id="1961034942">
          <w:marLeft w:val="0"/>
          <w:marRight w:val="0"/>
          <w:marTop w:val="0"/>
          <w:marBottom w:val="0"/>
          <w:divBdr>
            <w:top w:val="none" w:sz="0" w:space="0" w:color="auto"/>
            <w:left w:val="none" w:sz="0" w:space="0" w:color="auto"/>
            <w:bottom w:val="none" w:sz="0" w:space="0" w:color="auto"/>
            <w:right w:val="none" w:sz="0" w:space="0" w:color="auto"/>
          </w:divBdr>
        </w:div>
        <w:div w:id="2088458116">
          <w:marLeft w:val="0"/>
          <w:marRight w:val="0"/>
          <w:marTop w:val="0"/>
          <w:marBottom w:val="0"/>
          <w:divBdr>
            <w:top w:val="none" w:sz="0" w:space="0" w:color="auto"/>
            <w:left w:val="none" w:sz="0" w:space="0" w:color="auto"/>
            <w:bottom w:val="none" w:sz="0" w:space="0" w:color="auto"/>
            <w:right w:val="none" w:sz="0" w:space="0" w:color="auto"/>
          </w:divBdr>
        </w:div>
      </w:divsChild>
    </w:div>
    <w:div w:id="889265129">
      <w:bodyDiv w:val="1"/>
      <w:marLeft w:val="0"/>
      <w:marRight w:val="0"/>
      <w:marTop w:val="0"/>
      <w:marBottom w:val="0"/>
      <w:divBdr>
        <w:top w:val="none" w:sz="0" w:space="0" w:color="auto"/>
        <w:left w:val="none" w:sz="0" w:space="0" w:color="auto"/>
        <w:bottom w:val="none" w:sz="0" w:space="0" w:color="auto"/>
        <w:right w:val="none" w:sz="0" w:space="0" w:color="auto"/>
      </w:divBdr>
      <w:divsChild>
        <w:div w:id="899245845">
          <w:marLeft w:val="0"/>
          <w:marRight w:val="0"/>
          <w:marTop w:val="0"/>
          <w:marBottom w:val="0"/>
          <w:divBdr>
            <w:top w:val="none" w:sz="0" w:space="0" w:color="auto"/>
            <w:left w:val="none" w:sz="0" w:space="0" w:color="auto"/>
            <w:bottom w:val="none" w:sz="0" w:space="0" w:color="auto"/>
            <w:right w:val="none" w:sz="0" w:space="0" w:color="auto"/>
          </w:divBdr>
          <w:divsChild>
            <w:div w:id="12168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856">
      <w:bodyDiv w:val="1"/>
      <w:marLeft w:val="0"/>
      <w:marRight w:val="0"/>
      <w:marTop w:val="0"/>
      <w:marBottom w:val="0"/>
      <w:divBdr>
        <w:top w:val="none" w:sz="0" w:space="0" w:color="auto"/>
        <w:left w:val="none" w:sz="0" w:space="0" w:color="auto"/>
        <w:bottom w:val="none" w:sz="0" w:space="0" w:color="auto"/>
        <w:right w:val="none" w:sz="0" w:space="0" w:color="auto"/>
      </w:divBdr>
    </w:div>
    <w:div w:id="982005677">
      <w:bodyDiv w:val="1"/>
      <w:marLeft w:val="0"/>
      <w:marRight w:val="0"/>
      <w:marTop w:val="0"/>
      <w:marBottom w:val="0"/>
      <w:divBdr>
        <w:top w:val="none" w:sz="0" w:space="0" w:color="auto"/>
        <w:left w:val="none" w:sz="0" w:space="0" w:color="auto"/>
        <w:bottom w:val="none" w:sz="0" w:space="0" w:color="auto"/>
        <w:right w:val="none" w:sz="0" w:space="0" w:color="auto"/>
      </w:divBdr>
    </w:div>
    <w:div w:id="1022709444">
      <w:bodyDiv w:val="1"/>
      <w:marLeft w:val="0"/>
      <w:marRight w:val="0"/>
      <w:marTop w:val="0"/>
      <w:marBottom w:val="0"/>
      <w:divBdr>
        <w:top w:val="none" w:sz="0" w:space="0" w:color="auto"/>
        <w:left w:val="none" w:sz="0" w:space="0" w:color="auto"/>
        <w:bottom w:val="none" w:sz="0" w:space="0" w:color="auto"/>
        <w:right w:val="none" w:sz="0" w:space="0" w:color="auto"/>
      </w:divBdr>
      <w:divsChild>
        <w:div w:id="1215775013">
          <w:marLeft w:val="0"/>
          <w:marRight w:val="0"/>
          <w:marTop w:val="0"/>
          <w:marBottom w:val="0"/>
          <w:divBdr>
            <w:top w:val="none" w:sz="0" w:space="0" w:color="auto"/>
            <w:left w:val="none" w:sz="0" w:space="0" w:color="auto"/>
            <w:bottom w:val="none" w:sz="0" w:space="0" w:color="auto"/>
            <w:right w:val="none" w:sz="0" w:space="0" w:color="auto"/>
          </w:divBdr>
          <w:divsChild>
            <w:div w:id="10492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5206">
      <w:bodyDiv w:val="1"/>
      <w:marLeft w:val="0"/>
      <w:marRight w:val="0"/>
      <w:marTop w:val="0"/>
      <w:marBottom w:val="0"/>
      <w:divBdr>
        <w:top w:val="none" w:sz="0" w:space="0" w:color="auto"/>
        <w:left w:val="none" w:sz="0" w:space="0" w:color="auto"/>
        <w:bottom w:val="none" w:sz="0" w:space="0" w:color="auto"/>
        <w:right w:val="none" w:sz="0" w:space="0" w:color="auto"/>
      </w:divBdr>
      <w:divsChild>
        <w:div w:id="1193957117">
          <w:marLeft w:val="0"/>
          <w:marRight w:val="0"/>
          <w:marTop w:val="0"/>
          <w:marBottom w:val="0"/>
          <w:divBdr>
            <w:top w:val="none" w:sz="0" w:space="0" w:color="auto"/>
            <w:left w:val="none" w:sz="0" w:space="0" w:color="auto"/>
            <w:bottom w:val="none" w:sz="0" w:space="0" w:color="auto"/>
            <w:right w:val="none" w:sz="0" w:space="0" w:color="auto"/>
          </w:divBdr>
          <w:divsChild>
            <w:div w:id="7177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6281">
      <w:bodyDiv w:val="1"/>
      <w:marLeft w:val="0"/>
      <w:marRight w:val="0"/>
      <w:marTop w:val="0"/>
      <w:marBottom w:val="0"/>
      <w:divBdr>
        <w:top w:val="none" w:sz="0" w:space="0" w:color="auto"/>
        <w:left w:val="none" w:sz="0" w:space="0" w:color="auto"/>
        <w:bottom w:val="none" w:sz="0" w:space="0" w:color="auto"/>
        <w:right w:val="none" w:sz="0" w:space="0" w:color="auto"/>
      </w:divBdr>
    </w:div>
    <w:div w:id="1108547203">
      <w:bodyDiv w:val="1"/>
      <w:marLeft w:val="0"/>
      <w:marRight w:val="0"/>
      <w:marTop w:val="0"/>
      <w:marBottom w:val="0"/>
      <w:divBdr>
        <w:top w:val="none" w:sz="0" w:space="0" w:color="auto"/>
        <w:left w:val="none" w:sz="0" w:space="0" w:color="auto"/>
        <w:bottom w:val="none" w:sz="0" w:space="0" w:color="auto"/>
        <w:right w:val="none" w:sz="0" w:space="0" w:color="auto"/>
      </w:divBdr>
    </w:div>
    <w:div w:id="1116563492">
      <w:bodyDiv w:val="1"/>
      <w:marLeft w:val="0"/>
      <w:marRight w:val="0"/>
      <w:marTop w:val="0"/>
      <w:marBottom w:val="0"/>
      <w:divBdr>
        <w:top w:val="none" w:sz="0" w:space="0" w:color="auto"/>
        <w:left w:val="none" w:sz="0" w:space="0" w:color="auto"/>
        <w:bottom w:val="none" w:sz="0" w:space="0" w:color="auto"/>
        <w:right w:val="none" w:sz="0" w:space="0" w:color="auto"/>
      </w:divBdr>
      <w:divsChild>
        <w:div w:id="2088532511">
          <w:marLeft w:val="0"/>
          <w:marRight w:val="0"/>
          <w:marTop w:val="0"/>
          <w:marBottom w:val="0"/>
          <w:divBdr>
            <w:top w:val="single" w:sz="2" w:space="0" w:color="393E40"/>
            <w:left w:val="single" w:sz="2" w:space="0" w:color="393E40"/>
            <w:bottom w:val="single" w:sz="2" w:space="0" w:color="393E40"/>
            <w:right w:val="single" w:sz="2" w:space="0" w:color="393E40"/>
          </w:divBdr>
          <w:divsChild>
            <w:div w:id="1252467624">
              <w:marLeft w:val="0"/>
              <w:marRight w:val="0"/>
              <w:marTop w:val="0"/>
              <w:marBottom w:val="0"/>
              <w:divBdr>
                <w:top w:val="single" w:sz="2" w:space="0" w:color="393E40"/>
                <w:left w:val="single" w:sz="2" w:space="0" w:color="393E40"/>
                <w:bottom w:val="single" w:sz="2" w:space="0" w:color="393E40"/>
                <w:right w:val="single" w:sz="2" w:space="0" w:color="393E40"/>
              </w:divBdr>
              <w:divsChild>
                <w:div w:id="637029974">
                  <w:marLeft w:val="0"/>
                  <w:marRight w:val="0"/>
                  <w:marTop w:val="0"/>
                  <w:marBottom w:val="0"/>
                  <w:divBdr>
                    <w:top w:val="single" w:sz="2" w:space="0" w:color="393E40"/>
                    <w:left w:val="single" w:sz="2" w:space="0" w:color="393E40"/>
                    <w:bottom w:val="single" w:sz="2" w:space="0" w:color="393E40"/>
                    <w:right w:val="single" w:sz="2" w:space="0" w:color="393E40"/>
                  </w:divBdr>
                  <w:divsChild>
                    <w:div w:id="361320895">
                      <w:marLeft w:val="0"/>
                      <w:marRight w:val="0"/>
                      <w:marTop w:val="0"/>
                      <w:marBottom w:val="0"/>
                      <w:divBdr>
                        <w:top w:val="single" w:sz="2" w:space="0" w:color="393E40"/>
                        <w:left w:val="single" w:sz="2" w:space="0" w:color="393E40"/>
                        <w:bottom w:val="single" w:sz="2" w:space="0" w:color="393E40"/>
                        <w:right w:val="single" w:sz="2" w:space="0" w:color="393E40"/>
                      </w:divBdr>
                      <w:divsChild>
                        <w:div w:id="2005087576">
                          <w:marLeft w:val="0"/>
                          <w:marRight w:val="0"/>
                          <w:marTop w:val="0"/>
                          <w:marBottom w:val="0"/>
                          <w:divBdr>
                            <w:top w:val="single" w:sz="2" w:space="0" w:color="auto"/>
                            <w:left w:val="single" w:sz="2" w:space="0" w:color="auto"/>
                            <w:bottom w:val="single" w:sz="6" w:space="0" w:color="auto"/>
                            <w:right w:val="single" w:sz="2" w:space="0" w:color="auto"/>
                          </w:divBdr>
                          <w:divsChild>
                            <w:div w:id="82848664">
                              <w:marLeft w:val="0"/>
                              <w:marRight w:val="0"/>
                              <w:marTop w:val="100"/>
                              <w:marBottom w:val="100"/>
                              <w:divBdr>
                                <w:top w:val="single" w:sz="2" w:space="0" w:color="393E40"/>
                                <w:left w:val="single" w:sz="2" w:space="0" w:color="393E40"/>
                                <w:bottom w:val="single" w:sz="2" w:space="0" w:color="393E40"/>
                                <w:right w:val="single" w:sz="2" w:space="0" w:color="393E40"/>
                              </w:divBdr>
                              <w:divsChild>
                                <w:div w:id="331835830">
                                  <w:marLeft w:val="0"/>
                                  <w:marRight w:val="0"/>
                                  <w:marTop w:val="0"/>
                                  <w:marBottom w:val="0"/>
                                  <w:divBdr>
                                    <w:top w:val="single" w:sz="2" w:space="0" w:color="393E40"/>
                                    <w:left w:val="single" w:sz="2" w:space="0" w:color="393E40"/>
                                    <w:bottom w:val="single" w:sz="2" w:space="0" w:color="393E40"/>
                                    <w:right w:val="single" w:sz="2" w:space="0" w:color="393E40"/>
                                  </w:divBdr>
                                  <w:divsChild>
                                    <w:div w:id="1580217328">
                                      <w:marLeft w:val="0"/>
                                      <w:marRight w:val="0"/>
                                      <w:marTop w:val="0"/>
                                      <w:marBottom w:val="0"/>
                                      <w:divBdr>
                                        <w:top w:val="single" w:sz="2" w:space="0" w:color="393E40"/>
                                        <w:left w:val="single" w:sz="2" w:space="0" w:color="393E40"/>
                                        <w:bottom w:val="single" w:sz="2" w:space="0" w:color="393E40"/>
                                        <w:right w:val="single" w:sz="2" w:space="0" w:color="393E40"/>
                                      </w:divBdr>
                                      <w:divsChild>
                                        <w:div w:id="1713841257">
                                          <w:marLeft w:val="0"/>
                                          <w:marRight w:val="0"/>
                                          <w:marTop w:val="0"/>
                                          <w:marBottom w:val="0"/>
                                          <w:divBdr>
                                            <w:top w:val="single" w:sz="2" w:space="0" w:color="393E40"/>
                                            <w:left w:val="single" w:sz="2" w:space="0" w:color="393E40"/>
                                            <w:bottom w:val="single" w:sz="2" w:space="0" w:color="393E40"/>
                                            <w:right w:val="single" w:sz="2" w:space="0" w:color="393E40"/>
                                          </w:divBdr>
                                          <w:divsChild>
                                            <w:div w:id="2098359289">
                                              <w:marLeft w:val="0"/>
                                              <w:marRight w:val="0"/>
                                              <w:marTop w:val="0"/>
                                              <w:marBottom w:val="0"/>
                                              <w:divBdr>
                                                <w:top w:val="single" w:sz="2" w:space="0" w:color="393E40"/>
                                                <w:left w:val="single" w:sz="2" w:space="0" w:color="393E40"/>
                                                <w:bottom w:val="single" w:sz="2" w:space="0" w:color="393E40"/>
                                                <w:right w:val="single" w:sz="2" w:space="0" w:color="393E40"/>
                                              </w:divBdr>
                                              <w:divsChild>
                                                <w:div w:id="1039207518">
                                                  <w:marLeft w:val="0"/>
                                                  <w:marRight w:val="0"/>
                                                  <w:marTop w:val="0"/>
                                                  <w:marBottom w:val="0"/>
                                                  <w:divBdr>
                                                    <w:top w:val="single" w:sz="2" w:space="0" w:color="393E40"/>
                                                    <w:left w:val="single" w:sz="2" w:space="0" w:color="393E40"/>
                                                    <w:bottom w:val="single" w:sz="2" w:space="0" w:color="393E40"/>
                                                    <w:right w:val="single" w:sz="2" w:space="0" w:color="393E40"/>
                                                  </w:divBdr>
                                                  <w:divsChild>
                                                    <w:div w:id="94916971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536578267">
          <w:marLeft w:val="0"/>
          <w:marRight w:val="0"/>
          <w:marTop w:val="0"/>
          <w:marBottom w:val="0"/>
          <w:divBdr>
            <w:top w:val="none" w:sz="0" w:space="0" w:color="auto"/>
            <w:left w:val="none" w:sz="0" w:space="0" w:color="auto"/>
            <w:bottom w:val="none" w:sz="0" w:space="0" w:color="auto"/>
            <w:right w:val="none" w:sz="0" w:space="0" w:color="auto"/>
          </w:divBdr>
        </w:div>
      </w:divsChild>
    </w:div>
    <w:div w:id="1151216800">
      <w:bodyDiv w:val="1"/>
      <w:marLeft w:val="0"/>
      <w:marRight w:val="0"/>
      <w:marTop w:val="0"/>
      <w:marBottom w:val="0"/>
      <w:divBdr>
        <w:top w:val="none" w:sz="0" w:space="0" w:color="auto"/>
        <w:left w:val="none" w:sz="0" w:space="0" w:color="auto"/>
        <w:bottom w:val="none" w:sz="0" w:space="0" w:color="auto"/>
        <w:right w:val="none" w:sz="0" w:space="0" w:color="auto"/>
      </w:divBdr>
      <w:divsChild>
        <w:div w:id="766658683">
          <w:marLeft w:val="0"/>
          <w:marRight w:val="0"/>
          <w:marTop w:val="0"/>
          <w:marBottom w:val="0"/>
          <w:divBdr>
            <w:top w:val="none" w:sz="0" w:space="0" w:color="auto"/>
            <w:left w:val="none" w:sz="0" w:space="0" w:color="auto"/>
            <w:bottom w:val="none" w:sz="0" w:space="0" w:color="auto"/>
            <w:right w:val="none" w:sz="0" w:space="0" w:color="auto"/>
          </w:divBdr>
          <w:divsChild>
            <w:div w:id="16298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047">
      <w:bodyDiv w:val="1"/>
      <w:marLeft w:val="0"/>
      <w:marRight w:val="0"/>
      <w:marTop w:val="0"/>
      <w:marBottom w:val="0"/>
      <w:divBdr>
        <w:top w:val="none" w:sz="0" w:space="0" w:color="auto"/>
        <w:left w:val="none" w:sz="0" w:space="0" w:color="auto"/>
        <w:bottom w:val="none" w:sz="0" w:space="0" w:color="auto"/>
        <w:right w:val="none" w:sz="0" w:space="0" w:color="auto"/>
      </w:divBdr>
    </w:div>
    <w:div w:id="1199901510">
      <w:bodyDiv w:val="1"/>
      <w:marLeft w:val="0"/>
      <w:marRight w:val="0"/>
      <w:marTop w:val="0"/>
      <w:marBottom w:val="0"/>
      <w:divBdr>
        <w:top w:val="none" w:sz="0" w:space="0" w:color="auto"/>
        <w:left w:val="none" w:sz="0" w:space="0" w:color="auto"/>
        <w:bottom w:val="none" w:sz="0" w:space="0" w:color="auto"/>
        <w:right w:val="none" w:sz="0" w:space="0" w:color="auto"/>
      </w:divBdr>
      <w:divsChild>
        <w:div w:id="954361788">
          <w:marLeft w:val="0"/>
          <w:marRight w:val="0"/>
          <w:marTop w:val="0"/>
          <w:marBottom w:val="0"/>
          <w:divBdr>
            <w:top w:val="none" w:sz="0" w:space="0" w:color="auto"/>
            <w:left w:val="none" w:sz="0" w:space="0" w:color="auto"/>
            <w:bottom w:val="none" w:sz="0" w:space="0" w:color="auto"/>
            <w:right w:val="none" w:sz="0" w:space="0" w:color="auto"/>
          </w:divBdr>
          <w:divsChild>
            <w:div w:id="9794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1256">
      <w:bodyDiv w:val="1"/>
      <w:marLeft w:val="0"/>
      <w:marRight w:val="0"/>
      <w:marTop w:val="0"/>
      <w:marBottom w:val="0"/>
      <w:divBdr>
        <w:top w:val="none" w:sz="0" w:space="0" w:color="auto"/>
        <w:left w:val="none" w:sz="0" w:space="0" w:color="auto"/>
        <w:bottom w:val="none" w:sz="0" w:space="0" w:color="auto"/>
        <w:right w:val="none" w:sz="0" w:space="0" w:color="auto"/>
      </w:divBdr>
    </w:div>
    <w:div w:id="1213690419">
      <w:bodyDiv w:val="1"/>
      <w:marLeft w:val="0"/>
      <w:marRight w:val="0"/>
      <w:marTop w:val="0"/>
      <w:marBottom w:val="0"/>
      <w:divBdr>
        <w:top w:val="none" w:sz="0" w:space="0" w:color="auto"/>
        <w:left w:val="none" w:sz="0" w:space="0" w:color="auto"/>
        <w:bottom w:val="none" w:sz="0" w:space="0" w:color="auto"/>
        <w:right w:val="none" w:sz="0" w:space="0" w:color="auto"/>
      </w:divBdr>
    </w:div>
    <w:div w:id="1233345911">
      <w:bodyDiv w:val="1"/>
      <w:marLeft w:val="0"/>
      <w:marRight w:val="0"/>
      <w:marTop w:val="0"/>
      <w:marBottom w:val="0"/>
      <w:divBdr>
        <w:top w:val="none" w:sz="0" w:space="0" w:color="auto"/>
        <w:left w:val="none" w:sz="0" w:space="0" w:color="auto"/>
        <w:bottom w:val="none" w:sz="0" w:space="0" w:color="auto"/>
        <w:right w:val="none" w:sz="0" w:space="0" w:color="auto"/>
      </w:divBdr>
      <w:divsChild>
        <w:div w:id="157774057">
          <w:marLeft w:val="0"/>
          <w:marRight w:val="0"/>
          <w:marTop w:val="0"/>
          <w:marBottom w:val="0"/>
          <w:divBdr>
            <w:top w:val="none" w:sz="0" w:space="0" w:color="auto"/>
            <w:left w:val="none" w:sz="0" w:space="0" w:color="auto"/>
            <w:bottom w:val="none" w:sz="0" w:space="0" w:color="auto"/>
            <w:right w:val="none" w:sz="0" w:space="0" w:color="auto"/>
          </w:divBdr>
          <w:divsChild>
            <w:div w:id="772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766">
      <w:bodyDiv w:val="1"/>
      <w:marLeft w:val="0"/>
      <w:marRight w:val="0"/>
      <w:marTop w:val="0"/>
      <w:marBottom w:val="0"/>
      <w:divBdr>
        <w:top w:val="none" w:sz="0" w:space="0" w:color="auto"/>
        <w:left w:val="none" w:sz="0" w:space="0" w:color="auto"/>
        <w:bottom w:val="none" w:sz="0" w:space="0" w:color="auto"/>
        <w:right w:val="none" w:sz="0" w:space="0" w:color="auto"/>
      </w:divBdr>
      <w:divsChild>
        <w:div w:id="1955167646">
          <w:marLeft w:val="0"/>
          <w:marRight w:val="0"/>
          <w:marTop w:val="0"/>
          <w:marBottom w:val="0"/>
          <w:divBdr>
            <w:top w:val="none" w:sz="0" w:space="0" w:color="auto"/>
            <w:left w:val="none" w:sz="0" w:space="0" w:color="auto"/>
            <w:bottom w:val="none" w:sz="0" w:space="0" w:color="auto"/>
            <w:right w:val="none" w:sz="0" w:space="0" w:color="auto"/>
          </w:divBdr>
          <w:divsChild>
            <w:div w:id="184929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7984">
      <w:bodyDiv w:val="1"/>
      <w:marLeft w:val="0"/>
      <w:marRight w:val="0"/>
      <w:marTop w:val="0"/>
      <w:marBottom w:val="0"/>
      <w:divBdr>
        <w:top w:val="none" w:sz="0" w:space="0" w:color="auto"/>
        <w:left w:val="none" w:sz="0" w:space="0" w:color="auto"/>
        <w:bottom w:val="none" w:sz="0" w:space="0" w:color="auto"/>
        <w:right w:val="none" w:sz="0" w:space="0" w:color="auto"/>
      </w:divBdr>
    </w:div>
    <w:div w:id="1283531988">
      <w:bodyDiv w:val="1"/>
      <w:marLeft w:val="0"/>
      <w:marRight w:val="0"/>
      <w:marTop w:val="0"/>
      <w:marBottom w:val="0"/>
      <w:divBdr>
        <w:top w:val="none" w:sz="0" w:space="0" w:color="auto"/>
        <w:left w:val="none" w:sz="0" w:space="0" w:color="auto"/>
        <w:bottom w:val="none" w:sz="0" w:space="0" w:color="auto"/>
        <w:right w:val="none" w:sz="0" w:space="0" w:color="auto"/>
      </w:divBdr>
    </w:div>
    <w:div w:id="1307978578">
      <w:bodyDiv w:val="1"/>
      <w:marLeft w:val="0"/>
      <w:marRight w:val="0"/>
      <w:marTop w:val="0"/>
      <w:marBottom w:val="0"/>
      <w:divBdr>
        <w:top w:val="none" w:sz="0" w:space="0" w:color="auto"/>
        <w:left w:val="none" w:sz="0" w:space="0" w:color="auto"/>
        <w:bottom w:val="none" w:sz="0" w:space="0" w:color="auto"/>
        <w:right w:val="none" w:sz="0" w:space="0" w:color="auto"/>
      </w:divBdr>
      <w:divsChild>
        <w:div w:id="762334439">
          <w:marLeft w:val="0"/>
          <w:marRight w:val="0"/>
          <w:marTop w:val="0"/>
          <w:marBottom w:val="0"/>
          <w:divBdr>
            <w:top w:val="none" w:sz="0" w:space="0" w:color="auto"/>
            <w:left w:val="none" w:sz="0" w:space="0" w:color="auto"/>
            <w:bottom w:val="none" w:sz="0" w:space="0" w:color="auto"/>
            <w:right w:val="none" w:sz="0" w:space="0" w:color="auto"/>
          </w:divBdr>
          <w:divsChild>
            <w:div w:id="10884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461918245">
      <w:bodyDiv w:val="1"/>
      <w:marLeft w:val="0"/>
      <w:marRight w:val="0"/>
      <w:marTop w:val="0"/>
      <w:marBottom w:val="0"/>
      <w:divBdr>
        <w:top w:val="none" w:sz="0" w:space="0" w:color="auto"/>
        <w:left w:val="none" w:sz="0" w:space="0" w:color="auto"/>
        <w:bottom w:val="none" w:sz="0" w:space="0" w:color="auto"/>
        <w:right w:val="none" w:sz="0" w:space="0" w:color="auto"/>
      </w:divBdr>
    </w:div>
    <w:div w:id="1476989809">
      <w:bodyDiv w:val="1"/>
      <w:marLeft w:val="0"/>
      <w:marRight w:val="0"/>
      <w:marTop w:val="0"/>
      <w:marBottom w:val="0"/>
      <w:divBdr>
        <w:top w:val="none" w:sz="0" w:space="0" w:color="auto"/>
        <w:left w:val="none" w:sz="0" w:space="0" w:color="auto"/>
        <w:bottom w:val="none" w:sz="0" w:space="0" w:color="auto"/>
        <w:right w:val="none" w:sz="0" w:space="0" w:color="auto"/>
      </w:divBdr>
      <w:divsChild>
        <w:div w:id="1443037767">
          <w:marLeft w:val="0"/>
          <w:marRight w:val="0"/>
          <w:marTop w:val="0"/>
          <w:marBottom w:val="0"/>
          <w:divBdr>
            <w:top w:val="none" w:sz="0" w:space="0" w:color="auto"/>
            <w:left w:val="none" w:sz="0" w:space="0" w:color="auto"/>
            <w:bottom w:val="none" w:sz="0" w:space="0" w:color="auto"/>
            <w:right w:val="none" w:sz="0" w:space="0" w:color="auto"/>
          </w:divBdr>
          <w:divsChild>
            <w:div w:id="19236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0051">
      <w:bodyDiv w:val="1"/>
      <w:marLeft w:val="0"/>
      <w:marRight w:val="0"/>
      <w:marTop w:val="0"/>
      <w:marBottom w:val="0"/>
      <w:divBdr>
        <w:top w:val="none" w:sz="0" w:space="0" w:color="auto"/>
        <w:left w:val="none" w:sz="0" w:space="0" w:color="auto"/>
        <w:bottom w:val="none" w:sz="0" w:space="0" w:color="auto"/>
        <w:right w:val="none" w:sz="0" w:space="0" w:color="auto"/>
      </w:divBdr>
    </w:div>
    <w:div w:id="1524320588">
      <w:bodyDiv w:val="1"/>
      <w:marLeft w:val="0"/>
      <w:marRight w:val="0"/>
      <w:marTop w:val="0"/>
      <w:marBottom w:val="0"/>
      <w:divBdr>
        <w:top w:val="none" w:sz="0" w:space="0" w:color="auto"/>
        <w:left w:val="none" w:sz="0" w:space="0" w:color="auto"/>
        <w:bottom w:val="none" w:sz="0" w:space="0" w:color="auto"/>
        <w:right w:val="none" w:sz="0" w:space="0" w:color="auto"/>
      </w:divBdr>
      <w:divsChild>
        <w:div w:id="525943455">
          <w:marLeft w:val="0"/>
          <w:marRight w:val="0"/>
          <w:marTop w:val="0"/>
          <w:marBottom w:val="0"/>
          <w:divBdr>
            <w:top w:val="none" w:sz="0" w:space="0" w:color="auto"/>
            <w:left w:val="none" w:sz="0" w:space="0" w:color="auto"/>
            <w:bottom w:val="none" w:sz="0" w:space="0" w:color="auto"/>
            <w:right w:val="none" w:sz="0" w:space="0" w:color="auto"/>
          </w:divBdr>
          <w:divsChild>
            <w:div w:id="20515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6921">
      <w:bodyDiv w:val="1"/>
      <w:marLeft w:val="0"/>
      <w:marRight w:val="0"/>
      <w:marTop w:val="0"/>
      <w:marBottom w:val="0"/>
      <w:divBdr>
        <w:top w:val="none" w:sz="0" w:space="0" w:color="auto"/>
        <w:left w:val="none" w:sz="0" w:space="0" w:color="auto"/>
        <w:bottom w:val="none" w:sz="0" w:space="0" w:color="auto"/>
        <w:right w:val="none" w:sz="0" w:space="0" w:color="auto"/>
      </w:divBdr>
      <w:divsChild>
        <w:div w:id="1589851405">
          <w:marLeft w:val="0"/>
          <w:marRight w:val="0"/>
          <w:marTop w:val="0"/>
          <w:marBottom w:val="0"/>
          <w:divBdr>
            <w:top w:val="none" w:sz="0" w:space="0" w:color="auto"/>
            <w:left w:val="none" w:sz="0" w:space="0" w:color="auto"/>
            <w:bottom w:val="none" w:sz="0" w:space="0" w:color="auto"/>
            <w:right w:val="none" w:sz="0" w:space="0" w:color="auto"/>
          </w:divBdr>
          <w:divsChild>
            <w:div w:id="10306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8129">
      <w:bodyDiv w:val="1"/>
      <w:marLeft w:val="0"/>
      <w:marRight w:val="0"/>
      <w:marTop w:val="0"/>
      <w:marBottom w:val="0"/>
      <w:divBdr>
        <w:top w:val="none" w:sz="0" w:space="0" w:color="auto"/>
        <w:left w:val="none" w:sz="0" w:space="0" w:color="auto"/>
        <w:bottom w:val="none" w:sz="0" w:space="0" w:color="auto"/>
        <w:right w:val="none" w:sz="0" w:space="0" w:color="auto"/>
      </w:divBdr>
      <w:divsChild>
        <w:div w:id="159931758">
          <w:marLeft w:val="0"/>
          <w:marRight w:val="0"/>
          <w:marTop w:val="0"/>
          <w:marBottom w:val="0"/>
          <w:divBdr>
            <w:top w:val="none" w:sz="0" w:space="0" w:color="auto"/>
            <w:left w:val="none" w:sz="0" w:space="0" w:color="auto"/>
            <w:bottom w:val="none" w:sz="0" w:space="0" w:color="auto"/>
            <w:right w:val="none" w:sz="0" w:space="0" w:color="auto"/>
          </w:divBdr>
        </w:div>
        <w:div w:id="561137926">
          <w:marLeft w:val="0"/>
          <w:marRight w:val="0"/>
          <w:marTop w:val="0"/>
          <w:marBottom w:val="0"/>
          <w:divBdr>
            <w:top w:val="none" w:sz="0" w:space="0" w:color="auto"/>
            <w:left w:val="none" w:sz="0" w:space="0" w:color="auto"/>
            <w:bottom w:val="none" w:sz="0" w:space="0" w:color="auto"/>
            <w:right w:val="none" w:sz="0" w:space="0" w:color="auto"/>
          </w:divBdr>
        </w:div>
        <w:div w:id="1448500166">
          <w:marLeft w:val="0"/>
          <w:marRight w:val="0"/>
          <w:marTop w:val="0"/>
          <w:marBottom w:val="0"/>
          <w:divBdr>
            <w:top w:val="none" w:sz="0" w:space="0" w:color="auto"/>
            <w:left w:val="none" w:sz="0" w:space="0" w:color="auto"/>
            <w:bottom w:val="none" w:sz="0" w:space="0" w:color="auto"/>
            <w:right w:val="none" w:sz="0" w:space="0" w:color="auto"/>
          </w:divBdr>
        </w:div>
        <w:div w:id="1932659640">
          <w:marLeft w:val="0"/>
          <w:marRight w:val="0"/>
          <w:marTop w:val="0"/>
          <w:marBottom w:val="0"/>
          <w:divBdr>
            <w:top w:val="none" w:sz="0" w:space="0" w:color="auto"/>
            <w:left w:val="none" w:sz="0" w:space="0" w:color="auto"/>
            <w:bottom w:val="none" w:sz="0" w:space="0" w:color="auto"/>
            <w:right w:val="none" w:sz="0" w:space="0" w:color="auto"/>
          </w:divBdr>
        </w:div>
        <w:div w:id="2100903567">
          <w:marLeft w:val="0"/>
          <w:marRight w:val="0"/>
          <w:marTop w:val="0"/>
          <w:marBottom w:val="0"/>
          <w:divBdr>
            <w:top w:val="none" w:sz="0" w:space="0" w:color="auto"/>
            <w:left w:val="none" w:sz="0" w:space="0" w:color="auto"/>
            <w:bottom w:val="none" w:sz="0" w:space="0" w:color="auto"/>
            <w:right w:val="none" w:sz="0" w:space="0" w:color="auto"/>
          </w:divBdr>
        </w:div>
      </w:divsChild>
    </w:div>
    <w:div w:id="1596206414">
      <w:bodyDiv w:val="1"/>
      <w:marLeft w:val="0"/>
      <w:marRight w:val="0"/>
      <w:marTop w:val="0"/>
      <w:marBottom w:val="0"/>
      <w:divBdr>
        <w:top w:val="none" w:sz="0" w:space="0" w:color="auto"/>
        <w:left w:val="none" w:sz="0" w:space="0" w:color="auto"/>
        <w:bottom w:val="none" w:sz="0" w:space="0" w:color="auto"/>
        <w:right w:val="none" w:sz="0" w:space="0" w:color="auto"/>
      </w:divBdr>
      <w:divsChild>
        <w:div w:id="480804411">
          <w:marLeft w:val="0"/>
          <w:marRight w:val="0"/>
          <w:marTop w:val="0"/>
          <w:marBottom w:val="0"/>
          <w:divBdr>
            <w:top w:val="none" w:sz="0" w:space="0" w:color="auto"/>
            <w:left w:val="none" w:sz="0" w:space="0" w:color="auto"/>
            <w:bottom w:val="none" w:sz="0" w:space="0" w:color="auto"/>
            <w:right w:val="none" w:sz="0" w:space="0" w:color="auto"/>
          </w:divBdr>
        </w:div>
        <w:div w:id="609355602">
          <w:marLeft w:val="0"/>
          <w:marRight w:val="0"/>
          <w:marTop w:val="0"/>
          <w:marBottom w:val="0"/>
          <w:divBdr>
            <w:top w:val="none" w:sz="0" w:space="0" w:color="auto"/>
            <w:left w:val="none" w:sz="0" w:space="0" w:color="auto"/>
            <w:bottom w:val="none" w:sz="0" w:space="0" w:color="auto"/>
            <w:right w:val="none" w:sz="0" w:space="0" w:color="auto"/>
          </w:divBdr>
        </w:div>
        <w:div w:id="637689457">
          <w:marLeft w:val="0"/>
          <w:marRight w:val="0"/>
          <w:marTop w:val="0"/>
          <w:marBottom w:val="0"/>
          <w:divBdr>
            <w:top w:val="none" w:sz="0" w:space="0" w:color="auto"/>
            <w:left w:val="none" w:sz="0" w:space="0" w:color="auto"/>
            <w:bottom w:val="none" w:sz="0" w:space="0" w:color="auto"/>
            <w:right w:val="none" w:sz="0" w:space="0" w:color="auto"/>
          </w:divBdr>
        </w:div>
        <w:div w:id="652683798">
          <w:marLeft w:val="0"/>
          <w:marRight w:val="0"/>
          <w:marTop w:val="0"/>
          <w:marBottom w:val="0"/>
          <w:divBdr>
            <w:top w:val="none" w:sz="0" w:space="0" w:color="auto"/>
            <w:left w:val="none" w:sz="0" w:space="0" w:color="auto"/>
            <w:bottom w:val="none" w:sz="0" w:space="0" w:color="auto"/>
            <w:right w:val="none" w:sz="0" w:space="0" w:color="auto"/>
          </w:divBdr>
        </w:div>
        <w:div w:id="1005936310">
          <w:marLeft w:val="0"/>
          <w:marRight w:val="0"/>
          <w:marTop w:val="0"/>
          <w:marBottom w:val="0"/>
          <w:divBdr>
            <w:top w:val="none" w:sz="0" w:space="0" w:color="auto"/>
            <w:left w:val="none" w:sz="0" w:space="0" w:color="auto"/>
            <w:bottom w:val="none" w:sz="0" w:space="0" w:color="auto"/>
            <w:right w:val="none" w:sz="0" w:space="0" w:color="auto"/>
          </w:divBdr>
        </w:div>
        <w:div w:id="1562861759">
          <w:marLeft w:val="0"/>
          <w:marRight w:val="0"/>
          <w:marTop w:val="0"/>
          <w:marBottom w:val="0"/>
          <w:divBdr>
            <w:top w:val="none" w:sz="0" w:space="0" w:color="auto"/>
            <w:left w:val="none" w:sz="0" w:space="0" w:color="auto"/>
            <w:bottom w:val="none" w:sz="0" w:space="0" w:color="auto"/>
            <w:right w:val="none" w:sz="0" w:space="0" w:color="auto"/>
          </w:divBdr>
        </w:div>
      </w:divsChild>
    </w:div>
    <w:div w:id="1605112248">
      <w:bodyDiv w:val="1"/>
      <w:marLeft w:val="0"/>
      <w:marRight w:val="0"/>
      <w:marTop w:val="0"/>
      <w:marBottom w:val="0"/>
      <w:divBdr>
        <w:top w:val="none" w:sz="0" w:space="0" w:color="auto"/>
        <w:left w:val="none" w:sz="0" w:space="0" w:color="auto"/>
        <w:bottom w:val="none" w:sz="0" w:space="0" w:color="auto"/>
        <w:right w:val="none" w:sz="0" w:space="0" w:color="auto"/>
      </w:divBdr>
    </w:div>
    <w:div w:id="1631008784">
      <w:bodyDiv w:val="1"/>
      <w:marLeft w:val="0"/>
      <w:marRight w:val="0"/>
      <w:marTop w:val="0"/>
      <w:marBottom w:val="0"/>
      <w:divBdr>
        <w:top w:val="none" w:sz="0" w:space="0" w:color="auto"/>
        <w:left w:val="none" w:sz="0" w:space="0" w:color="auto"/>
        <w:bottom w:val="none" w:sz="0" w:space="0" w:color="auto"/>
        <w:right w:val="none" w:sz="0" w:space="0" w:color="auto"/>
      </w:divBdr>
    </w:div>
    <w:div w:id="1652712413">
      <w:bodyDiv w:val="1"/>
      <w:marLeft w:val="0"/>
      <w:marRight w:val="0"/>
      <w:marTop w:val="0"/>
      <w:marBottom w:val="0"/>
      <w:divBdr>
        <w:top w:val="none" w:sz="0" w:space="0" w:color="auto"/>
        <w:left w:val="none" w:sz="0" w:space="0" w:color="auto"/>
        <w:bottom w:val="none" w:sz="0" w:space="0" w:color="auto"/>
        <w:right w:val="none" w:sz="0" w:space="0" w:color="auto"/>
      </w:divBdr>
    </w:div>
    <w:div w:id="1701322007">
      <w:bodyDiv w:val="1"/>
      <w:marLeft w:val="0"/>
      <w:marRight w:val="0"/>
      <w:marTop w:val="0"/>
      <w:marBottom w:val="0"/>
      <w:divBdr>
        <w:top w:val="none" w:sz="0" w:space="0" w:color="auto"/>
        <w:left w:val="none" w:sz="0" w:space="0" w:color="auto"/>
        <w:bottom w:val="none" w:sz="0" w:space="0" w:color="auto"/>
        <w:right w:val="none" w:sz="0" w:space="0" w:color="auto"/>
      </w:divBdr>
      <w:divsChild>
        <w:div w:id="846599899">
          <w:marLeft w:val="0"/>
          <w:marRight w:val="0"/>
          <w:marTop w:val="0"/>
          <w:marBottom w:val="0"/>
          <w:divBdr>
            <w:top w:val="none" w:sz="0" w:space="0" w:color="auto"/>
            <w:left w:val="none" w:sz="0" w:space="0" w:color="auto"/>
            <w:bottom w:val="none" w:sz="0" w:space="0" w:color="auto"/>
            <w:right w:val="none" w:sz="0" w:space="0" w:color="auto"/>
          </w:divBdr>
          <w:divsChild>
            <w:div w:id="3147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0963">
      <w:bodyDiv w:val="1"/>
      <w:marLeft w:val="0"/>
      <w:marRight w:val="0"/>
      <w:marTop w:val="0"/>
      <w:marBottom w:val="0"/>
      <w:divBdr>
        <w:top w:val="none" w:sz="0" w:space="0" w:color="auto"/>
        <w:left w:val="none" w:sz="0" w:space="0" w:color="auto"/>
        <w:bottom w:val="none" w:sz="0" w:space="0" w:color="auto"/>
        <w:right w:val="none" w:sz="0" w:space="0" w:color="auto"/>
      </w:divBdr>
    </w:div>
    <w:div w:id="1736734144">
      <w:bodyDiv w:val="1"/>
      <w:marLeft w:val="0"/>
      <w:marRight w:val="0"/>
      <w:marTop w:val="0"/>
      <w:marBottom w:val="0"/>
      <w:divBdr>
        <w:top w:val="none" w:sz="0" w:space="0" w:color="auto"/>
        <w:left w:val="none" w:sz="0" w:space="0" w:color="auto"/>
        <w:bottom w:val="none" w:sz="0" w:space="0" w:color="auto"/>
        <w:right w:val="none" w:sz="0" w:space="0" w:color="auto"/>
      </w:divBdr>
      <w:divsChild>
        <w:div w:id="1076781222">
          <w:marLeft w:val="0"/>
          <w:marRight w:val="0"/>
          <w:marTop w:val="0"/>
          <w:marBottom w:val="0"/>
          <w:divBdr>
            <w:top w:val="none" w:sz="0" w:space="0" w:color="auto"/>
            <w:left w:val="none" w:sz="0" w:space="0" w:color="auto"/>
            <w:bottom w:val="none" w:sz="0" w:space="0" w:color="auto"/>
            <w:right w:val="none" w:sz="0" w:space="0" w:color="auto"/>
          </w:divBdr>
          <w:divsChild>
            <w:div w:id="18942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754">
      <w:bodyDiv w:val="1"/>
      <w:marLeft w:val="0"/>
      <w:marRight w:val="0"/>
      <w:marTop w:val="0"/>
      <w:marBottom w:val="0"/>
      <w:divBdr>
        <w:top w:val="none" w:sz="0" w:space="0" w:color="auto"/>
        <w:left w:val="none" w:sz="0" w:space="0" w:color="auto"/>
        <w:bottom w:val="none" w:sz="0" w:space="0" w:color="auto"/>
        <w:right w:val="none" w:sz="0" w:space="0" w:color="auto"/>
      </w:divBdr>
    </w:div>
    <w:div w:id="1810172835">
      <w:bodyDiv w:val="1"/>
      <w:marLeft w:val="0"/>
      <w:marRight w:val="0"/>
      <w:marTop w:val="0"/>
      <w:marBottom w:val="0"/>
      <w:divBdr>
        <w:top w:val="none" w:sz="0" w:space="0" w:color="auto"/>
        <w:left w:val="none" w:sz="0" w:space="0" w:color="auto"/>
        <w:bottom w:val="none" w:sz="0" w:space="0" w:color="auto"/>
        <w:right w:val="none" w:sz="0" w:space="0" w:color="auto"/>
      </w:divBdr>
    </w:div>
    <w:div w:id="1817062480">
      <w:bodyDiv w:val="1"/>
      <w:marLeft w:val="0"/>
      <w:marRight w:val="0"/>
      <w:marTop w:val="0"/>
      <w:marBottom w:val="0"/>
      <w:divBdr>
        <w:top w:val="none" w:sz="0" w:space="0" w:color="auto"/>
        <w:left w:val="none" w:sz="0" w:space="0" w:color="auto"/>
        <w:bottom w:val="none" w:sz="0" w:space="0" w:color="auto"/>
        <w:right w:val="none" w:sz="0" w:space="0" w:color="auto"/>
      </w:divBdr>
      <w:divsChild>
        <w:div w:id="735470178">
          <w:marLeft w:val="0"/>
          <w:marRight w:val="0"/>
          <w:marTop w:val="0"/>
          <w:marBottom w:val="0"/>
          <w:divBdr>
            <w:top w:val="none" w:sz="0" w:space="0" w:color="auto"/>
            <w:left w:val="none" w:sz="0" w:space="0" w:color="auto"/>
            <w:bottom w:val="none" w:sz="0" w:space="0" w:color="auto"/>
            <w:right w:val="none" w:sz="0" w:space="0" w:color="auto"/>
          </w:divBdr>
          <w:divsChild>
            <w:div w:id="11525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3790">
      <w:bodyDiv w:val="1"/>
      <w:marLeft w:val="0"/>
      <w:marRight w:val="0"/>
      <w:marTop w:val="0"/>
      <w:marBottom w:val="0"/>
      <w:divBdr>
        <w:top w:val="none" w:sz="0" w:space="0" w:color="auto"/>
        <w:left w:val="none" w:sz="0" w:space="0" w:color="auto"/>
        <w:bottom w:val="none" w:sz="0" w:space="0" w:color="auto"/>
        <w:right w:val="none" w:sz="0" w:space="0" w:color="auto"/>
      </w:divBdr>
    </w:div>
    <w:div w:id="1857842303">
      <w:bodyDiv w:val="1"/>
      <w:marLeft w:val="0"/>
      <w:marRight w:val="0"/>
      <w:marTop w:val="0"/>
      <w:marBottom w:val="0"/>
      <w:divBdr>
        <w:top w:val="none" w:sz="0" w:space="0" w:color="auto"/>
        <w:left w:val="none" w:sz="0" w:space="0" w:color="auto"/>
        <w:bottom w:val="none" w:sz="0" w:space="0" w:color="auto"/>
        <w:right w:val="none" w:sz="0" w:space="0" w:color="auto"/>
      </w:divBdr>
    </w:div>
    <w:div w:id="1882016467">
      <w:bodyDiv w:val="1"/>
      <w:marLeft w:val="0"/>
      <w:marRight w:val="0"/>
      <w:marTop w:val="0"/>
      <w:marBottom w:val="0"/>
      <w:divBdr>
        <w:top w:val="none" w:sz="0" w:space="0" w:color="auto"/>
        <w:left w:val="none" w:sz="0" w:space="0" w:color="auto"/>
        <w:bottom w:val="none" w:sz="0" w:space="0" w:color="auto"/>
        <w:right w:val="none" w:sz="0" w:space="0" w:color="auto"/>
      </w:divBdr>
      <w:divsChild>
        <w:div w:id="2121413952">
          <w:marLeft w:val="0"/>
          <w:marRight w:val="0"/>
          <w:marTop w:val="0"/>
          <w:marBottom w:val="0"/>
          <w:divBdr>
            <w:top w:val="none" w:sz="0" w:space="0" w:color="auto"/>
            <w:left w:val="none" w:sz="0" w:space="0" w:color="auto"/>
            <w:bottom w:val="none" w:sz="0" w:space="0" w:color="auto"/>
            <w:right w:val="none" w:sz="0" w:space="0" w:color="auto"/>
          </w:divBdr>
          <w:divsChild>
            <w:div w:id="1662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6136">
      <w:bodyDiv w:val="1"/>
      <w:marLeft w:val="0"/>
      <w:marRight w:val="0"/>
      <w:marTop w:val="0"/>
      <w:marBottom w:val="0"/>
      <w:divBdr>
        <w:top w:val="none" w:sz="0" w:space="0" w:color="auto"/>
        <w:left w:val="none" w:sz="0" w:space="0" w:color="auto"/>
        <w:bottom w:val="none" w:sz="0" w:space="0" w:color="auto"/>
        <w:right w:val="none" w:sz="0" w:space="0" w:color="auto"/>
      </w:divBdr>
      <w:divsChild>
        <w:div w:id="1745712713">
          <w:marLeft w:val="0"/>
          <w:marRight w:val="0"/>
          <w:marTop w:val="0"/>
          <w:marBottom w:val="0"/>
          <w:divBdr>
            <w:top w:val="none" w:sz="0" w:space="0" w:color="auto"/>
            <w:left w:val="none" w:sz="0" w:space="0" w:color="auto"/>
            <w:bottom w:val="none" w:sz="0" w:space="0" w:color="auto"/>
            <w:right w:val="none" w:sz="0" w:space="0" w:color="auto"/>
          </w:divBdr>
          <w:divsChild>
            <w:div w:id="9591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3825">
      <w:bodyDiv w:val="1"/>
      <w:marLeft w:val="0"/>
      <w:marRight w:val="0"/>
      <w:marTop w:val="0"/>
      <w:marBottom w:val="0"/>
      <w:divBdr>
        <w:top w:val="none" w:sz="0" w:space="0" w:color="auto"/>
        <w:left w:val="none" w:sz="0" w:space="0" w:color="auto"/>
        <w:bottom w:val="none" w:sz="0" w:space="0" w:color="auto"/>
        <w:right w:val="none" w:sz="0" w:space="0" w:color="auto"/>
      </w:divBdr>
      <w:divsChild>
        <w:div w:id="826214840">
          <w:marLeft w:val="0"/>
          <w:marRight w:val="0"/>
          <w:marTop w:val="0"/>
          <w:marBottom w:val="0"/>
          <w:divBdr>
            <w:top w:val="none" w:sz="0" w:space="0" w:color="auto"/>
            <w:left w:val="none" w:sz="0" w:space="0" w:color="auto"/>
            <w:bottom w:val="none" w:sz="0" w:space="0" w:color="auto"/>
            <w:right w:val="none" w:sz="0" w:space="0" w:color="auto"/>
          </w:divBdr>
          <w:divsChild>
            <w:div w:id="18891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3228">
      <w:bodyDiv w:val="1"/>
      <w:marLeft w:val="0"/>
      <w:marRight w:val="0"/>
      <w:marTop w:val="0"/>
      <w:marBottom w:val="0"/>
      <w:divBdr>
        <w:top w:val="none" w:sz="0" w:space="0" w:color="auto"/>
        <w:left w:val="none" w:sz="0" w:space="0" w:color="auto"/>
        <w:bottom w:val="none" w:sz="0" w:space="0" w:color="auto"/>
        <w:right w:val="none" w:sz="0" w:space="0" w:color="auto"/>
      </w:divBdr>
      <w:divsChild>
        <w:div w:id="687296954">
          <w:marLeft w:val="0"/>
          <w:marRight w:val="0"/>
          <w:marTop w:val="0"/>
          <w:marBottom w:val="0"/>
          <w:divBdr>
            <w:top w:val="none" w:sz="0" w:space="0" w:color="auto"/>
            <w:left w:val="none" w:sz="0" w:space="0" w:color="auto"/>
            <w:bottom w:val="none" w:sz="0" w:space="0" w:color="auto"/>
            <w:right w:val="none" w:sz="0" w:space="0" w:color="auto"/>
          </w:divBdr>
          <w:divsChild>
            <w:div w:id="1643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1184">
      <w:bodyDiv w:val="1"/>
      <w:marLeft w:val="0"/>
      <w:marRight w:val="0"/>
      <w:marTop w:val="0"/>
      <w:marBottom w:val="0"/>
      <w:divBdr>
        <w:top w:val="none" w:sz="0" w:space="0" w:color="auto"/>
        <w:left w:val="none" w:sz="0" w:space="0" w:color="auto"/>
        <w:bottom w:val="none" w:sz="0" w:space="0" w:color="auto"/>
        <w:right w:val="none" w:sz="0" w:space="0" w:color="auto"/>
      </w:divBdr>
    </w:div>
    <w:div w:id="2026905761">
      <w:bodyDiv w:val="1"/>
      <w:marLeft w:val="0"/>
      <w:marRight w:val="0"/>
      <w:marTop w:val="0"/>
      <w:marBottom w:val="0"/>
      <w:divBdr>
        <w:top w:val="none" w:sz="0" w:space="0" w:color="auto"/>
        <w:left w:val="none" w:sz="0" w:space="0" w:color="auto"/>
        <w:bottom w:val="none" w:sz="0" w:space="0" w:color="auto"/>
        <w:right w:val="none" w:sz="0" w:space="0" w:color="auto"/>
      </w:divBdr>
      <w:divsChild>
        <w:div w:id="1806193670">
          <w:marLeft w:val="0"/>
          <w:marRight w:val="0"/>
          <w:marTop w:val="0"/>
          <w:marBottom w:val="0"/>
          <w:divBdr>
            <w:top w:val="none" w:sz="0" w:space="0" w:color="auto"/>
            <w:left w:val="none" w:sz="0" w:space="0" w:color="auto"/>
            <w:bottom w:val="none" w:sz="0" w:space="0" w:color="auto"/>
            <w:right w:val="none" w:sz="0" w:space="0" w:color="auto"/>
          </w:divBdr>
          <w:divsChild>
            <w:div w:id="19487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2842">
      <w:bodyDiv w:val="1"/>
      <w:marLeft w:val="0"/>
      <w:marRight w:val="0"/>
      <w:marTop w:val="0"/>
      <w:marBottom w:val="0"/>
      <w:divBdr>
        <w:top w:val="none" w:sz="0" w:space="0" w:color="auto"/>
        <w:left w:val="none" w:sz="0" w:space="0" w:color="auto"/>
        <w:bottom w:val="none" w:sz="0" w:space="0" w:color="auto"/>
        <w:right w:val="none" w:sz="0" w:space="0" w:color="auto"/>
      </w:divBdr>
      <w:divsChild>
        <w:div w:id="2114396179">
          <w:marLeft w:val="0"/>
          <w:marRight w:val="0"/>
          <w:marTop w:val="0"/>
          <w:marBottom w:val="0"/>
          <w:divBdr>
            <w:top w:val="none" w:sz="0" w:space="0" w:color="auto"/>
            <w:left w:val="none" w:sz="0" w:space="0" w:color="auto"/>
            <w:bottom w:val="none" w:sz="0" w:space="0" w:color="auto"/>
            <w:right w:val="none" w:sz="0" w:space="0" w:color="auto"/>
          </w:divBdr>
          <w:divsChild>
            <w:div w:id="6548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3990">
      <w:bodyDiv w:val="1"/>
      <w:marLeft w:val="0"/>
      <w:marRight w:val="0"/>
      <w:marTop w:val="0"/>
      <w:marBottom w:val="0"/>
      <w:divBdr>
        <w:top w:val="none" w:sz="0" w:space="0" w:color="auto"/>
        <w:left w:val="none" w:sz="0" w:space="0" w:color="auto"/>
        <w:bottom w:val="none" w:sz="0" w:space="0" w:color="auto"/>
        <w:right w:val="none" w:sz="0" w:space="0" w:color="auto"/>
      </w:divBdr>
    </w:div>
    <w:div w:id="2088112025">
      <w:bodyDiv w:val="1"/>
      <w:marLeft w:val="0"/>
      <w:marRight w:val="0"/>
      <w:marTop w:val="0"/>
      <w:marBottom w:val="0"/>
      <w:divBdr>
        <w:top w:val="none" w:sz="0" w:space="0" w:color="auto"/>
        <w:left w:val="none" w:sz="0" w:space="0" w:color="auto"/>
        <w:bottom w:val="none" w:sz="0" w:space="0" w:color="auto"/>
        <w:right w:val="none" w:sz="0" w:space="0" w:color="auto"/>
      </w:divBdr>
    </w:div>
    <w:div w:id="2090689850">
      <w:bodyDiv w:val="1"/>
      <w:marLeft w:val="0"/>
      <w:marRight w:val="0"/>
      <w:marTop w:val="0"/>
      <w:marBottom w:val="0"/>
      <w:divBdr>
        <w:top w:val="none" w:sz="0" w:space="0" w:color="auto"/>
        <w:left w:val="none" w:sz="0" w:space="0" w:color="auto"/>
        <w:bottom w:val="none" w:sz="0" w:space="0" w:color="auto"/>
        <w:right w:val="none" w:sz="0" w:space="0" w:color="auto"/>
      </w:divBdr>
      <w:divsChild>
        <w:div w:id="1677731175">
          <w:marLeft w:val="0"/>
          <w:marRight w:val="0"/>
          <w:marTop w:val="0"/>
          <w:marBottom w:val="0"/>
          <w:divBdr>
            <w:top w:val="none" w:sz="0" w:space="0" w:color="auto"/>
            <w:left w:val="none" w:sz="0" w:space="0" w:color="auto"/>
            <w:bottom w:val="none" w:sz="0" w:space="0" w:color="auto"/>
            <w:right w:val="none" w:sz="0" w:space="0" w:color="auto"/>
          </w:divBdr>
          <w:divsChild>
            <w:div w:id="2184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0491">
      <w:bodyDiv w:val="1"/>
      <w:marLeft w:val="0"/>
      <w:marRight w:val="0"/>
      <w:marTop w:val="0"/>
      <w:marBottom w:val="0"/>
      <w:divBdr>
        <w:top w:val="none" w:sz="0" w:space="0" w:color="auto"/>
        <w:left w:val="none" w:sz="0" w:space="0" w:color="auto"/>
        <w:bottom w:val="none" w:sz="0" w:space="0" w:color="auto"/>
        <w:right w:val="none" w:sz="0" w:space="0" w:color="auto"/>
      </w:divBdr>
    </w:div>
    <w:div w:id="210495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https://1.bp.blogspot.com/-JGv38rAQoRQ/W1riwRQ1nBI/AAAAAAAACAs/z3Ad7dnIsBEp__hUZwD4ITyF-C3X22zbACLcBGAs/s400/Diff%C3%A9rence+entre+hachage+et+cryptage.png" TargetMode="Externa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https://3.bp.blogspot.com/-Xs6skBMf5uQ/W1rj1AlK1NI/AAAAAAAACA0/yhDGVVUCGLYGk71-RnVXAUunGIG63GL0QCEwYBhgL/s400/Diff%C3%A9rence+entre+hachage+et+cryptage.png"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indrot.org/projects/jBCrypt/" TargetMode="External"/><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http://www.networking-solutions.com/logo.jpg" TargetMode="External"/><Relationship Id="rId1"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cps.u-strasbg.fr/~bastoul/teaching/java/docs/Swing.pdf" TargetMode="External"/><Relationship Id="rId13" Type="http://schemas.openxmlformats.org/officeDocument/2006/relationships/hyperlink" Target="https://openclassrooms.com/courses/apprenez-a-programmer-en-java/les-champs-de-formulaire" TargetMode="External"/><Relationship Id="rId18" Type="http://schemas.openxmlformats.org/officeDocument/2006/relationships/hyperlink" Target="https://harrymoreno.com/assets/greatPapersInCompSci/A_Future-Adaptable_Password_Scheme_-_provos_(1999).pdf" TargetMode="External"/><Relationship Id="rId3" Type="http://schemas.openxmlformats.org/officeDocument/2006/relationships/hyperlink" Target="https://fr.wikipedia.org/wiki/.properties" TargetMode="External"/><Relationship Id="rId21" Type="http://schemas.openxmlformats.org/officeDocument/2006/relationships/hyperlink" Target="https://en.wikipedia.org/wiki/JAR_%28file_format%29" TargetMode="External"/><Relationship Id="rId7" Type="http://schemas.openxmlformats.org/officeDocument/2006/relationships/hyperlink" Target="http://www.jmdoudoux.fr/java/dej/chap-collections.html" TargetMode="External"/><Relationship Id="rId12" Type="http://schemas.openxmlformats.org/officeDocument/2006/relationships/hyperlink" Target="http://baptiste-wicht.developpez.com/tutoriels/java/swing/debutant/?page=listes" TargetMode="External"/><Relationship Id="rId17" Type="http://schemas.openxmlformats.org/officeDocument/2006/relationships/hyperlink" Target="https://fr.wikipedia.org/wiki/Bcrypt" TargetMode="External"/><Relationship Id="rId2" Type="http://schemas.openxmlformats.org/officeDocument/2006/relationships/hyperlink" Target="https://fr.wikipedia.org/wiki/Objet_d'acc%C3%A8s_aux_donn%C3%A9es" TargetMode="External"/><Relationship Id="rId16" Type="http://schemas.openxmlformats.org/officeDocument/2006/relationships/hyperlink" Target="https://www.javadoc.io/doc/org.mindrot/jbcrypt/0.4/org/mindrot/jbcrypt/BCrypt.html" TargetMode="External"/><Relationship Id="rId20" Type="http://schemas.openxmlformats.org/officeDocument/2006/relationships/hyperlink" Target="https://www.devglan.com/online-tools/jasypt-online-encryption-decryption" TargetMode="External"/><Relationship Id="rId1" Type="http://schemas.openxmlformats.org/officeDocument/2006/relationships/hyperlink" Target="http://www.infres.enst.fr/~hudry/coursJava/interSwing/boutons5.html" TargetMode="External"/><Relationship Id="rId6" Type="http://schemas.openxmlformats.org/officeDocument/2006/relationships/hyperlink" Target="https://openclassrooms.com/courses/apprenez-a-programmer-en-java/les-collections-d-objets" TargetMode="External"/><Relationship Id="rId11" Type="http://schemas.openxmlformats.org/officeDocument/2006/relationships/hyperlink" Target="https://docs.oracle.com/javase/tutorial/uiswing/components/combobox.html" TargetMode="External"/><Relationship Id="rId5" Type="http://schemas.openxmlformats.org/officeDocument/2006/relationships/hyperlink" Target="https://devstory.net/10167/java-jdbc" TargetMode="External"/><Relationship Id="rId15" Type="http://schemas.openxmlformats.org/officeDocument/2006/relationships/hyperlink" Target="https://waytolearnx.com/2018/07/difference-entre-cryptage-et-hachage.html" TargetMode="External"/><Relationship Id="rId23" Type="http://schemas.openxmlformats.org/officeDocument/2006/relationships/hyperlink" Target="https://docs.oracle.com/javase/tutorial/deployment/jar/" TargetMode="External"/><Relationship Id="rId10" Type="http://schemas.openxmlformats.org/officeDocument/2006/relationships/hyperlink" Target="http://codes-sources.commentcamarche.net/faq/360-swinguez-jframe-jpanel-jcomponent-layoutmanager-borderlayout" TargetMode="External"/><Relationship Id="rId19" Type="http://schemas.openxmlformats.org/officeDocument/2006/relationships/hyperlink" Target="http://www.jasypt.org/" TargetMode="External"/><Relationship Id="rId4" Type="http://schemas.openxmlformats.org/officeDocument/2006/relationships/hyperlink" Target="https://www.techiedelight.com/fr/read-properties-files-java/" TargetMode="External"/><Relationship Id="rId9" Type="http://schemas.openxmlformats.org/officeDocument/2006/relationships/hyperlink" Target="http://www.jmdoudoux.fr/java/dej/chap-swing.html" TargetMode="External"/><Relationship Id="rId14" Type="http://schemas.openxmlformats.org/officeDocument/2006/relationships/hyperlink" Target="https://www.cnil.fr/fr/comprendre-les-grands-principes-de-la-cryptologie-et-du-chiffrement" TargetMode="External"/><Relationship Id="rId22" Type="http://schemas.openxmlformats.org/officeDocument/2006/relationships/hyperlink" Target="https://koor.fr/Java/Tutorial/java_archive_jar.w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H:\SIO_1.0.1.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57C91-E9AB-4828-8CCD-EB4865129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SIO_1.0.1.dot</Template>
  <TotalTime>200</TotalTime>
  <Pages>29</Pages>
  <Words>6869</Words>
  <Characters>48781</Characters>
  <Application>Microsoft Office Word</Application>
  <DocSecurity>0</DocSecurity>
  <Lines>406</Lines>
  <Paragraphs>111</Paragraphs>
  <ScaleCrop>false</ScaleCrop>
  <HeadingPairs>
    <vt:vector size="2" baseType="variant">
      <vt:variant>
        <vt:lpstr>Titre</vt:lpstr>
      </vt:variant>
      <vt:variant>
        <vt:i4>1</vt:i4>
      </vt:variant>
    </vt:vector>
  </HeadingPairs>
  <TitlesOfParts>
    <vt:vector size="1" baseType="lpstr">
      <vt:lpstr>E5-SISR : CHRU de Brest</vt:lpstr>
    </vt:vector>
  </TitlesOfParts>
  <Company>BTS Services Informatiques aux Organisations</Company>
  <LinksUpToDate>false</LinksUpToDate>
  <CharactersWithSpaces>55539</CharactersWithSpaces>
  <SharedDoc>false</SharedDoc>
  <HLinks>
    <vt:vector size="438" baseType="variant">
      <vt:variant>
        <vt:i4>1638457</vt:i4>
      </vt:variant>
      <vt:variant>
        <vt:i4>380</vt:i4>
      </vt:variant>
      <vt:variant>
        <vt:i4>0</vt:i4>
      </vt:variant>
      <vt:variant>
        <vt:i4>5</vt:i4>
      </vt:variant>
      <vt:variant>
        <vt:lpwstr/>
      </vt:variant>
      <vt:variant>
        <vt:lpwstr>_Toc118638319</vt:lpwstr>
      </vt:variant>
      <vt:variant>
        <vt:i4>1638457</vt:i4>
      </vt:variant>
      <vt:variant>
        <vt:i4>374</vt:i4>
      </vt:variant>
      <vt:variant>
        <vt:i4>0</vt:i4>
      </vt:variant>
      <vt:variant>
        <vt:i4>5</vt:i4>
      </vt:variant>
      <vt:variant>
        <vt:lpwstr/>
      </vt:variant>
      <vt:variant>
        <vt:lpwstr>_Toc118638318</vt:lpwstr>
      </vt:variant>
      <vt:variant>
        <vt:i4>1638457</vt:i4>
      </vt:variant>
      <vt:variant>
        <vt:i4>368</vt:i4>
      </vt:variant>
      <vt:variant>
        <vt:i4>0</vt:i4>
      </vt:variant>
      <vt:variant>
        <vt:i4>5</vt:i4>
      </vt:variant>
      <vt:variant>
        <vt:lpwstr/>
      </vt:variant>
      <vt:variant>
        <vt:lpwstr>_Toc118638317</vt:lpwstr>
      </vt:variant>
      <vt:variant>
        <vt:i4>1638457</vt:i4>
      </vt:variant>
      <vt:variant>
        <vt:i4>362</vt:i4>
      </vt:variant>
      <vt:variant>
        <vt:i4>0</vt:i4>
      </vt:variant>
      <vt:variant>
        <vt:i4>5</vt:i4>
      </vt:variant>
      <vt:variant>
        <vt:lpwstr/>
      </vt:variant>
      <vt:variant>
        <vt:lpwstr>_Toc118638316</vt:lpwstr>
      </vt:variant>
      <vt:variant>
        <vt:i4>1638457</vt:i4>
      </vt:variant>
      <vt:variant>
        <vt:i4>356</vt:i4>
      </vt:variant>
      <vt:variant>
        <vt:i4>0</vt:i4>
      </vt:variant>
      <vt:variant>
        <vt:i4>5</vt:i4>
      </vt:variant>
      <vt:variant>
        <vt:lpwstr/>
      </vt:variant>
      <vt:variant>
        <vt:lpwstr>_Toc118638315</vt:lpwstr>
      </vt:variant>
      <vt:variant>
        <vt:i4>1638457</vt:i4>
      </vt:variant>
      <vt:variant>
        <vt:i4>350</vt:i4>
      </vt:variant>
      <vt:variant>
        <vt:i4>0</vt:i4>
      </vt:variant>
      <vt:variant>
        <vt:i4>5</vt:i4>
      </vt:variant>
      <vt:variant>
        <vt:lpwstr/>
      </vt:variant>
      <vt:variant>
        <vt:lpwstr>_Toc118638314</vt:lpwstr>
      </vt:variant>
      <vt:variant>
        <vt:i4>1638457</vt:i4>
      </vt:variant>
      <vt:variant>
        <vt:i4>344</vt:i4>
      </vt:variant>
      <vt:variant>
        <vt:i4>0</vt:i4>
      </vt:variant>
      <vt:variant>
        <vt:i4>5</vt:i4>
      </vt:variant>
      <vt:variant>
        <vt:lpwstr/>
      </vt:variant>
      <vt:variant>
        <vt:lpwstr>_Toc118638313</vt:lpwstr>
      </vt:variant>
      <vt:variant>
        <vt:i4>1638457</vt:i4>
      </vt:variant>
      <vt:variant>
        <vt:i4>338</vt:i4>
      </vt:variant>
      <vt:variant>
        <vt:i4>0</vt:i4>
      </vt:variant>
      <vt:variant>
        <vt:i4>5</vt:i4>
      </vt:variant>
      <vt:variant>
        <vt:lpwstr/>
      </vt:variant>
      <vt:variant>
        <vt:lpwstr>_Toc118638312</vt:lpwstr>
      </vt:variant>
      <vt:variant>
        <vt:i4>1638457</vt:i4>
      </vt:variant>
      <vt:variant>
        <vt:i4>332</vt:i4>
      </vt:variant>
      <vt:variant>
        <vt:i4>0</vt:i4>
      </vt:variant>
      <vt:variant>
        <vt:i4>5</vt:i4>
      </vt:variant>
      <vt:variant>
        <vt:lpwstr/>
      </vt:variant>
      <vt:variant>
        <vt:lpwstr>_Toc118638311</vt:lpwstr>
      </vt:variant>
      <vt:variant>
        <vt:i4>1638457</vt:i4>
      </vt:variant>
      <vt:variant>
        <vt:i4>326</vt:i4>
      </vt:variant>
      <vt:variant>
        <vt:i4>0</vt:i4>
      </vt:variant>
      <vt:variant>
        <vt:i4>5</vt:i4>
      </vt:variant>
      <vt:variant>
        <vt:lpwstr/>
      </vt:variant>
      <vt:variant>
        <vt:lpwstr>_Toc118638310</vt:lpwstr>
      </vt:variant>
      <vt:variant>
        <vt:i4>1572921</vt:i4>
      </vt:variant>
      <vt:variant>
        <vt:i4>320</vt:i4>
      </vt:variant>
      <vt:variant>
        <vt:i4>0</vt:i4>
      </vt:variant>
      <vt:variant>
        <vt:i4>5</vt:i4>
      </vt:variant>
      <vt:variant>
        <vt:lpwstr/>
      </vt:variant>
      <vt:variant>
        <vt:lpwstr>_Toc118638309</vt:lpwstr>
      </vt:variant>
      <vt:variant>
        <vt:i4>1572921</vt:i4>
      </vt:variant>
      <vt:variant>
        <vt:i4>314</vt:i4>
      </vt:variant>
      <vt:variant>
        <vt:i4>0</vt:i4>
      </vt:variant>
      <vt:variant>
        <vt:i4>5</vt:i4>
      </vt:variant>
      <vt:variant>
        <vt:lpwstr/>
      </vt:variant>
      <vt:variant>
        <vt:lpwstr>_Toc118638308</vt:lpwstr>
      </vt:variant>
      <vt:variant>
        <vt:i4>1572921</vt:i4>
      </vt:variant>
      <vt:variant>
        <vt:i4>308</vt:i4>
      </vt:variant>
      <vt:variant>
        <vt:i4>0</vt:i4>
      </vt:variant>
      <vt:variant>
        <vt:i4>5</vt:i4>
      </vt:variant>
      <vt:variant>
        <vt:lpwstr/>
      </vt:variant>
      <vt:variant>
        <vt:lpwstr>_Toc118638307</vt:lpwstr>
      </vt:variant>
      <vt:variant>
        <vt:i4>1572921</vt:i4>
      </vt:variant>
      <vt:variant>
        <vt:i4>302</vt:i4>
      </vt:variant>
      <vt:variant>
        <vt:i4>0</vt:i4>
      </vt:variant>
      <vt:variant>
        <vt:i4>5</vt:i4>
      </vt:variant>
      <vt:variant>
        <vt:lpwstr/>
      </vt:variant>
      <vt:variant>
        <vt:lpwstr>_Toc118638306</vt:lpwstr>
      </vt:variant>
      <vt:variant>
        <vt:i4>1572921</vt:i4>
      </vt:variant>
      <vt:variant>
        <vt:i4>296</vt:i4>
      </vt:variant>
      <vt:variant>
        <vt:i4>0</vt:i4>
      </vt:variant>
      <vt:variant>
        <vt:i4>5</vt:i4>
      </vt:variant>
      <vt:variant>
        <vt:lpwstr/>
      </vt:variant>
      <vt:variant>
        <vt:lpwstr>_Toc118638305</vt:lpwstr>
      </vt:variant>
      <vt:variant>
        <vt:i4>1572921</vt:i4>
      </vt:variant>
      <vt:variant>
        <vt:i4>290</vt:i4>
      </vt:variant>
      <vt:variant>
        <vt:i4>0</vt:i4>
      </vt:variant>
      <vt:variant>
        <vt:i4>5</vt:i4>
      </vt:variant>
      <vt:variant>
        <vt:lpwstr/>
      </vt:variant>
      <vt:variant>
        <vt:lpwstr>_Toc118638304</vt:lpwstr>
      </vt:variant>
      <vt:variant>
        <vt:i4>1572921</vt:i4>
      </vt:variant>
      <vt:variant>
        <vt:i4>284</vt:i4>
      </vt:variant>
      <vt:variant>
        <vt:i4>0</vt:i4>
      </vt:variant>
      <vt:variant>
        <vt:i4>5</vt:i4>
      </vt:variant>
      <vt:variant>
        <vt:lpwstr/>
      </vt:variant>
      <vt:variant>
        <vt:lpwstr>_Toc118638303</vt:lpwstr>
      </vt:variant>
      <vt:variant>
        <vt:i4>1572921</vt:i4>
      </vt:variant>
      <vt:variant>
        <vt:i4>278</vt:i4>
      </vt:variant>
      <vt:variant>
        <vt:i4>0</vt:i4>
      </vt:variant>
      <vt:variant>
        <vt:i4>5</vt:i4>
      </vt:variant>
      <vt:variant>
        <vt:lpwstr/>
      </vt:variant>
      <vt:variant>
        <vt:lpwstr>_Toc118638302</vt:lpwstr>
      </vt:variant>
      <vt:variant>
        <vt:i4>1245235</vt:i4>
      </vt:variant>
      <vt:variant>
        <vt:i4>224</vt:i4>
      </vt:variant>
      <vt:variant>
        <vt:i4>0</vt:i4>
      </vt:variant>
      <vt:variant>
        <vt:i4>5</vt:i4>
      </vt:variant>
      <vt:variant>
        <vt:lpwstr/>
      </vt:variant>
      <vt:variant>
        <vt:lpwstr>_Toc122244400</vt:lpwstr>
      </vt:variant>
      <vt:variant>
        <vt:i4>1703988</vt:i4>
      </vt:variant>
      <vt:variant>
        <vt:i4>218</vt:i4>
      </vt:variant>
      <vt:variant>
        <vt:i4>0</vt:i4>
      </vt:variant>
      <vt:variant>
        <vt:i4>5</vt:i4>
      </vt:variant>
      <vt:variant>
        <vt:lpwstr/>
      </vt:variant>
      <vt:variant>
        <vt:lpwstr>_Toc122244399</vt:lpwstr>
      </vt:variant>
      <vt:variant>
        <vt:i4>1703988</vt:i4>
      </vt:variant>
      <vt:variant>
        <vt:i4>212</vt:i4>
      </vt:variant>
      <vt:variant>
        <vt:i4>0</vt:i4>
      </vt:variant>
      <vt:variant>
        <vt:i4>5</vt:i4>
      </vt:variant>
      <vt:variant>
        <vt:lpwstr/>
      </vt:variant>
      <vt:variant>
        <vt:lpwstr>_Toc122244398</vt:lpwstr>
      </vt:variant>
      <vt:variant>
        <vt:i4>1703988</vt:i4>
      </vt:variant>
      <vt:variant>
        <vt:i4>206</vt:i4>
      </vt:variant>
      <vt:variant>
        <vt:i4>0</vt:i4>
      </vt:variant>
      <vt:variant>
        <vt:i4>5</vt:i4>
      </vt:variant>
      <vt:variant>
        <vt:lpwstr/>
      </vt:variant>
      <vt:variant>
        <vt:lpwstr>_Toc122244397</vt:lpwstr>
      </vt:variant>
      <vt:variant>
        <vt:i4>1703988</vt:i4>
      </vt:variant>
      <vt:variant>
        <vt:i4>200</vt:i4>
      </vt:variant>
      <vt:variant>
        <vt:i4>0</vt:i4>
      </vt:variant>
      <vt:variant>
        <vt:i4>5</vt:i4>
      </vt:variant>
      <vt:variant>
        <vt:lpwstr/>
      </vt:variant>
      <vt:variant>
        <vt:lpwstr>_Toc122244396</vt:lpwstr>
      </vt:variant>
      <vt:variant>
        <vt:i4>1703988</vt:i4>
      </vt:variant>
      <vt:variant>
        <vt:i4>194</vt:i4>
      </vt:variant>
      <vt:variant>
        <vt:i4>0</vt:i4>
      </vt:variant>
      <vt:variant>
        <vt:i4>5</vt:i4>
      </vt:variant>
      <vt:variant>
        <vt:lpwstr/>
      </vt:variant>
      <vt:variant>
        <vt:lpwstr>_Toc122244395</vt:lpwstr>
      </vt:variant>
      <vt:variant>
        <vt:i4>1703988</vt:i4>
      </vt:variant>
      <vt:variant>
        <vt:i4>188</vt:i4>
      </vt:variant>
      <vt:variant>
        <vt:i4>0</vt:i4>
      </vt:variant>
      <vt:variant>
        <vt:i4>5</vt:i4>
      </vt:variant>
      <vt:variant>
        <vt:lpwstr/>
      </vt:variant>
      <vt:variant>
        <vt:lpwstr>_Toc122244394</vt:lpwstr>
      </vt:variant>
      <vt:variant>
        <vt:i4>1703988</vt:i4>
      </vt:variant>
      <vt:variant>
        <vt:i4>182</vt:i4>
      </vt:variant>
      <vt:variant>
        <vt:i4>0</vt:i4>
      </vt:variant>
      <vt:variant>
        <vt:i4>5</vt:i4>
      </vt:variant>
      <vt:variant>
        <vt:lpwstr/>
      </vt:variant>
      <vt:variant>
        <vt:lpwstr>_Toc122244393</vt:lpwstr>
      </vt:variant>
      <vt:variant>
        <vt:i4>1703988</vt:i4>
      </vt:variant>
      <vt:variant>
        <vt:i4>176</vt:i4>
      </vt:variant>
      <vt:variant>
        <vt:i4>0</vt:i4>
      </vt:variant>
      <vt:variant>
        <vt:i4>5</vt:i4>
      </vt:variant>
      <vt:variant>
        <vt:lpwstr/>
      </vt:variant>
      <vt:variant>
        <vt:lpwstr>_Toc122244392</vt:lpwstr>
      </vt:variant>
      <vt:variant>
        <vt:i4>1703988</vt:i4>
      </vt:variant>
      <vt:variant>
        <vt:i4>170</vt:i4>
      </vt:variant>
      <vt:variant>
        <vt:i4>0</vt:i4>
      </vt:variant>
      <vt:variant>
        <vt:i4>5</vt:i4>
      </vt:variant>
      <vt:variant>
        <vt:lpwstr/>
      </vt:variant>
      <vt:variant>
        <vt:lpwstr>_Toc122244391</vt:lpwstr>
      </vt:variant>
      <vt:variant>
        <vt:i4>1703988</vt:i4>
      </vt:variant>
      <vt:variant>
        <vt:i4>164</vt:i4>
      </vt:variant>
      <vt:variant>
        <vt:i4>0</vt:i4>
      </vt:variant>
      <vt:variant>
        <vt:i4>5</vt:i4>
      </vt:variant>
      <vt:variant>
        <vt:lpwstr/>
      </vt:variant>
      <vt:variant>
        <vt:lpwstr>_Toc122244390</vt:lpwstr>
      </vt:variant>
      <vt:variant>
        <vt:i4>1769524</vt:i4>
      </vt:variant>
      <vt:variant>
        <vt:i4>158</vt:i4>
      </vt:variant>
      <vt:variant>
        <vt:i4>0</vt:i4>
      </vt:variant>
      <vt:variant>
        <vt:i4>5</vt:i4>
      </vt:variant>
      <vt:variant>
        <vt:lpwstr/>
      </vt:variant>
      <vt:variant>
        <vt:lpwstr>_Toc122244389</vt:lpwstr>
      </vt:variant>
      <vt:variant>
        <vt:i4>1769524</vt:i4>
      </vt:variant>
      <vt:variant>
        <vt:i4>152</vt:i4>
      </vt:variant>
      <vt:variant>
        <vt:i4>0</vt:i4>
      </vt:variant>
      <vt:variant>
        <vt:i4>5</vt:i4>
      </vt:variant>
      <vt:variant>
        <vt:lpwstr/>
      </vt:variant>
      <vt:variant>
        <vt:lpwstr>_Toc122244388</vt:lpwstr>
      </vt:variant>
      <vt:variant>
        <vt:i4>1769524</vt:i4>
      </vt:variant>
      <vt:variant>
        <vt:i4>146</vt:i4>
      </vt:variant>
      <vt:variant>
        <vt:i4>0</vt:i4>
      </vt:variant>
      <vt:variant>
        <vt:i4>5</vt:i4>
      </vt:variant>
      <vt:variant>
        <vt:lpwstr/>
      </vt:variant>
      <vt:variant>
        <vt:lpwstr>_Toc122244387</vt:lpwstr>
      </vt:variant>
      <vt:variant>
        <vt:i4>1769524</vt:i4>
      </vt:variant>
      <vt:variant>
        <vt:i4>140</vt:i4>
      </vt:variant>
      <vt:variant>
        <vt:i4>0</vt:i4>
      </vt:variant>
      <vt:variant>
        <vt:i4>5</vt:i4>
      </vt:variant>
      <vt:variant>
        <vt:lpwstr/>
      </vt:variant>
      <vt:variant>
        <vt:lpwstr>_Toc122244386</vt:lpwstr>
      </vt:variant>
      <vt:variant>
        <vt:i4>1769524</vt:i4>
      </vt:variant>
      <vt:variant>
        <vt:i4>134</vt:i4>
      </vt:variant>
      <vt:variant>
        <vt:i4>0</vt:i4>
      </vt:variant>
      <vt:variant>
        <vt:i4>5</vt:i4>
      </vt:variant>
      <vt:variant>
        <vt:lpwstr/>
      </vt:variant>
      <vt:variant>
        <vt:lpwstr>_Toc122244385</vt:lpwstr>
      </vt:variant>
      <vt:variant>
        <vt:i4>1769524</vt:i4>
      </vt:variant>
      <vt:variant>
        <vt:i4>128</vt:i4>
      </vt:variant>
      <vt:variant>
        <vt:i4>0</vt:i4>
      </vt:variant>
      <vt:variant>
        <vt:i4>5</vt:i4>
      </vt:variant>
      <vt:variant>
        <vt:lpwstr/>
      </vt:variant>
      <vt:variant>
        <vt:lpwstr>_Toc122244384</vt:lpwstr>
      </vt:variant>
      <vt:variant>
        <vt:i4>1769524</vt:i4>
      </vt:variant>
      <vt:variant>
        <vt:i4>122</vt:i4>
      </vt:variant>
      <vt:variant>
        <vt:i4>0</vt:i4>
      </vt:variant>
      <vt:variant>
        <vt:i4>5</vt:i4>
      </vt:variant>
      <vt:variant>
        <vt:lpwstr/>
      </vt:variant>
      <vt:variant>
        <vt:lpwstr>_Toc122244383</vt:lpwstr>
      </vt:variant>
      <vt:variant>
        <vt:i4>1769524</vt:i4>
      </vt:variant>
      <vt:variant>
        <vt:i4>116</vt:i4>
      </vt:variant>
      <vt:variant>
        <vt:i4>0</vt:i4>
      </vt:variant>
      <vt:variant>
        <vt:i4>5</vt:i4>
      </vt:variant>
      <vt:variant>
        <vt:lpwstr/>
      </vt:variant>
      <vt:variant>
        <vt:lpwstr>_Toc122244382</vt:lpwstr>
      </vt:variant>
      <vt:variant>
        <vt:i4>1769524</vt:i4>
      </vt:variant>
      <vt:variant>
        <vt:i4>110</vt:i4>
      </vt:variant>
      <vt:variant>
        <vt:i4>0</vt:i4>
      </vt:variant>
      <vt:variant>
        <vt:i4>5</vt:i4>
      </vt:variant>
      <vt:variant>
        <vt:lpwstr/>
      </vt:variant>
      <vt:variant>
        <vt:lpwstr>_Toc122244381</vt:lpwstr>
      </vt:variant>
      <vt:variant>
        <vt:i4>1769524</vt:i4>
      </vt:variant>
      <vt:variant>
        <vt:i4>104</vt:i4>
      </vt:variant>
      <vt:variant>
        <vt:i4>0</vt:i4>
      </vt:variant>
      <vt:variant>
        <vt:i4>5</vt:i4>
      </vt:variant>
      <vt:variant>
        <vt:lpwstr/>
      </vt:variant>
      <vt:variant>
        <vt:lpwstr>_Toc122244380</vt:lpwstr>
      </vt:variant>
      <vt:variant>
        <vt:i4>1310772</vt:i4>
      </vt:variant>
      <vt:variant>
        <vt:i4>98</vt:i4>
      </vt:variant>
      <vt:variant>
        <vt:i4>0</vt:i4>
      </vt:variant>
      <vt:variant>
        <vt:i4>5</vt:i4>
      </vt:variant>
      <vt:variant>
        <vt:lpwstr/>
      </vt:variant>
      <vt:variant>
        <vt:lpwstr>_Toc122244379</vt:lpwstr>
      </vt:variant>
      <vt:variant>
        <vt:i4>1310772</vt:i4>
      </vt:variant>
      <vt:variant>
        <vt:i4>92</vt:i4>
      </vt:variant>
      <vt:variant>
        <vt:i4>0</vt:i4>
      </vt:variant>
      <vt:variant>
        <vt:i4>5</vt:i4>
      </vt:variant>
      <vt:variant>
        <vt:lpwstr/>
      </vt:variant>
      <vt:variant>
        <vt:lpwstr>_Toc122244378</vt:lpwstr>
      </vt:variant>
      <vt:variant>
        <vt:i4>1310772</vt:i4>
      </vt:variant>
      <vt:variant>
        <vt:i4>86</vt:i4>
      </vt:variant>
      <vt:variant>
        <vt:i4>0</vt:i4>
      </vt:variant>
      <vt:variant>
        <vt:i4>5</vt:i4>
      </vt:variant>
      <vt:variant>
        <vt:lpwstr/>
      </vt:variant>
      <vt:variant>
        <vt:lpwstr>_Toc122244377</vt:lpwstr>
      </vt:variant>
      <vt:variant>
        <vt:i4>1310772</vt:i4>
      </vt:variant>
      <vt:variant>
        <vt:i4>80</vt:i4>
      </vt:variant>
      <vt:variant>
        <vt:i4>0</vt:i4>
      </vt:variant>
      <vt:variant>
        <vt:i4>5</vt:i4>
      </vt:variant>
      <vt:variant>
        <vt:lpwstr/>
      </vt:variant>
      <vt:variant>
        <vt:lpwstr>_Toc122244376</vt:lpwstr>
      </vt:variant>
      <vt:variant>
        <vt:i4>1310772</vt:i4>
      </vt:variant>
      <vt:variant>
        <vt:i4>74</vt:i4>
      </vt:variant>
      <vt:variant>
        <vt:i4>0</vt:i4>
      </vt:variant>
      <vt:variant>
        <vt:i4>5</vt:i4>
      </vt:variant>
      <vt:variant>
        <vt:lpwstr/>
      </vt:variant>
      <vt:variant>
        <vt:lpwstr>_Toc122244375</vt:lpwstr>
      </vt:variant>
      <vt:variant>
        <vt:i4>1310772</vt:i4>
      </vt:variant>
      <vt:variant>
        <vt:i4>68</vt:i4>
      </vt:variant>
      <vt:variant>
        <vt:i4>0</vt:i4>
      </vt:variant>
      <vt:variant>
        <vt:i4>5</vt:i4>
      </vt:variant>
      <vt:variant>
        <vt:lpwstr/>
      </vt:variant>
      <vt:variant>
        <vt:lpwstr>_Toc122244374</vt:lpwstr>
      </vt:variant>
      <vt:variant>
        <vt:i4>1310772</vt:i4>
      </vt:variant>
      <vt:variant>
        <vt:i4>62</vt:i4>
      </vt:variant>
      <vt:variant>
        <vt:i4>0</vt:i4>
      </vt:variant>
      <vt:variant>
        <vt:i4>5</vt:i4>
      </vt:variant>
      <vt:variant>
        <vt:lpwstr/>
      </vt:variant>
      <vt:variant>
        <vt:lpwstr>_Toc122244373</vt:lpwstr>
      </vt:variant>
      <vt:variant>
        <vt:i4>1310772</vt:i4>
      </vt:variant>
      <vt:variant>
        <vt:i4>56</vt:i4>
      </vt:variant>
      <vt:variant>
        <vt:i4>0</vt:i4>
      </vt:variant>
      <vt:variant>
        <vt:i4>5</vt:i4>
      </vt:variant>
      <vt:variant>
        <vt:lpwstr/>
      </vt:variant>
      <vt:variant>
        <vt:lpwstr>_Toc122244372</vt:lpwstr>
      </vt:variant>
      <vt:variant>
        <vt:i4>1310772</vt:i4>
      </vt:variant>
      <vt:variant>
        <vt:i4>50</vt:i4>
      </vt:variant>
      <vt:variant>
        <vt:i4>0</vt:i4>
      </vt:variant>
      <vt:variant>
        <vt:i4>5</vt:i4>
      </vt:variant>
      <vt:variant>
        <vt:lpwstr/>
      </vt:variant>
      <vt:variant>
        <vt:lpwstr>_Toc122244371</vt:lpwstr>
      </vt:variant>
      <vt:variant>
        <vt:i4>1310772</vt:i4>
      </vt:variant>
      <vt:variant>
        <vt:i4>44</vt:i4>
      </vt:variant>
      <vt:variant>
        <vt:i4>0</vt:i4>
      </vt:variant>
      <vt:variant>
        <vt:i4>5</vt:i4>
      </vt:variant>
      <vt:variant>
        <vt:lpwstr/>
      </vt:variant>
      <vt:variant>
        <vt:lpwstr>_Toc122244370</vt:lpwstr>
      </vt:variant>
      <vt:variant>
        <vt:i4>1376308</vt:i4>
      </vt:variant>
      <vt:variant>
        <vt:i4>38</vt:i4>
      </vt:variant>
      <vt:variant>
        <vt:i4>0</vt:i4>
      </vt:variant>
      <vt:variant>
        <vt:i4>5</vt:i4>
      </vt:variant>
      <vt:variant>
        <vt:lpwstr/>
      </vt:variant>
      <vt:variant>
        <vt:lpwstr>_Toc122244369</vt:lpwstr>
      </vt:variant>
      <vt:variant>
        <vt:i4>1376308</vt:i4>
      </vt:variant>
      <vt:variant>
        <vt:i4>32</vt:i4>
      </vt:variant>
      <vt:variant>
        <vt:i4>0</vt:i4>
      </vt:variant>
      <vt:variant>
        <vt:i4>5</vt:i4>
      </vt:variant>
      <vt:variant>
        <vt:lpwstr/>
      </vt:variant>
      <vt:variant>
        <vt:lpwstr>_Toc122244368</vt:lpwstr>
      </vt:variant>
      <vt:variant>
        <vt:i4>1376308</vt:i4>
      </vt:variant>
      <vt:variant>
        <vt:i4>26</vt:i4>
      </vt:variant>
      <vt:variant>
        <vt:i4>0</vt:i4>
      </vt:variant>
      <vt:variant>
        <vt:i4>5</vt:i4>
      </vt:variant>
      <vt:variant>
        <vt:lpwstr/>
      </vt:variant>
      <vt:variant>
        <vt:lpwstr>_Toc122244367</vt:lpwstr>
      </vt:variant>
      <vt:variant>
        <vt:i4>1376308</vt:i4>
      </vt:variant>
      <vt:variant>
        <vt:i4>20</vt:i4>
      </vt:variant>
      <vt:variant>
        <vt:i4>0</vt:i4>
      </vt:variant>
      <vt:variant>
        <vt:i4>5</vt:i4>
      </vt:variant>
      <vt:variant>
        <vt:lpwstr/>
      </vt:variant>
      <vt:variant>
        <vt:lpwstr>_Toc122244366</vt:lpwstr>
      </vt:variant>
      <vt:variant>
        <vt:i4>1376308</vt:i4>
      </vt:variant>
      <vt:variant>
        <vt:i4>14</vt:i4>
      </vt:variant>
      <vt:variant>
        <vt:i4>0</vt:i4>
      </vt:variant>
      <vt:variant>
        <vt:i4>5</vt:i4>
      </vt:variant>
      <vt:variant>
        <vt:lpwstr/>
      </vt:variant>
      <vt:variant>
        <vt:lpwstr>_Toc122244365</vt:lpwstr>
      </vt:variant>
      <vt:variant>
        <vt:i4>1376308</vt:i4>
      </vt:variant>
      <vt:variant>
        <vt:i4>8</vt:i4>
      </vt:variant>
      <vt:variant>
        <vt:i4>0</vt:i4>
      </vt:variant>
      <vt:variant>
        <vt:i4>5</vt:i4>
      </vt:variant>
      <vt:variant>
        <vt:lpwstr/>
      </vt:variant>
      <vt:variant>
        <vt:lpwstr>_Toc122244364</vt:lpwstr>
      </vt:variant>
      <vt:variant>
        <vt:i4>1376308</vt:i4>
      </vt:variant>
      <vt:variant>
        <vt:i4>2</vt:i4>
      </vt:variant>
      <vt:variant>
        <vt:i4>0</vt:i4>
      </vt:variant>
      <vt:variant>
        <vt:i4>5</vt:i4>
      </vt:variant>
      <vt:variant>
        <vt:lpwstr/>
      </vt:variant>
      <vt:variant>
        <vt:lpwstr>_Toc122244363</vt:lpwstr>
      </vt:variant>
      <vt:variant>
        <vt:i4>2162810</vt:i4>
      </vt:variant>
      <vt:variant>
        <vt:i4>45</vt:i4>
      </vt:variant>
      <vt:variant>
        <vt:i4>0</vt:i4>
      </vt:variant>
      <vt:variant>
        <vt:i4>5</vt:i4>
      </vt:variant>
      <vt:variant>
        <vt:lpwstr>https://docs.oracle.com/javase/tutorial/deployment/jar/</vt:lpwstr>
      </vt:variant>
      <vt:variant>
        <vt:lpwstr/>
      </vt:variant>
      <vt:variant>
        <vt:i4>6750332</vt:i4>
      </vt:variant>
      <vt:variant>
        <vt:i4>42</vt:i4>
      </vt:variant>
      <vt:variant>
        <vt:i4>0</vt:i4>
      </vt:variant>
      <vt:variant>
        <vt:i4>5</vt:i4>
      </vt:variant>
      <vt:variant>
        <vt:lpwstr>https://koor.fr/Java/Tutorial/java_archive_jar.wp</vt:lpwstr>
      </vt:variant>
      <vt:variant>
        <vt:lpwstr>create_command_line</vt:lpwstr>
      </vt:variant>
      <vt:variant>
        <vt:i4>3145773</vt:i4>
      </vt:variant>
      <vt:variant>
        <vt:i4>39</vt:i4>
      </vt:variant>
      <vt:variant>
        <vt:i4>0</vt:i4>
      </vt:variant>
      <vt:variant>
        <vt:i4>5</vt:i4>
      </vt:variant>
      <vt:variant>
        <vt:lpwstr>https://en.wikipedia.org/wiki/JAR_%28file_format%29</vt:lpwstr>
      </vt:variant>
      <vt:variant>
        <vt:lpwstr/>
      </vt:variant>
      <vt:variant>
        <vt:i4>196626</vt:i4>
      </vt:variant>
      <vt:variant>
        <vt:i4>36</vt:i4>
      </vt:variant>
      <vt:variant>
        <vt:i4>0</vt:i4>
      </vt:variant>
      <vt:variant>
        <vt:i4>5</vt:i4>
      </vt:variant>
      <vt:variant>
        <vt:lpwstr>https://openclassrooms.com/courses/apprenez-a-programmer-en-java/les-champs-de-formulaire</vt:lpwstr>
      </vt:variant>
      <vt:variant>
        <vt:lpwstr/>
      </vt:variant>
      <vt:variant>
        <vt:i4>6815782</vt:i4>
      </vt:variant>
      <vt:variant>
        <vt:i4>33</vt:i4>
      </vt:variant>
      <vt:variant>
        <vt:i4>0</vt:i4>
      </vt:variant>
      <vt:variant>
        <vt:i4>5</vt:i4>
      </vt:variant>
      <vt:variant>
        <vt:lpwstr>http://baptiste-wicht.developpez.com/tutoriels/java/swing/debutant/?page=listes</vt:lpwstr>
      </vt:variant>
      <vt:variant>
        <vt:lpwstr/>
      </vt:variant>
      <vt:variant>
        <vt:i4>5439497</vt:i4>
      </vt:variant>
      <vt:variant>
        <vt:i4>30</vt:i4>
      </vt:variant>
      <vt:variant>
        <vt:i4>0</vt:i4>
      </vt:variant>
      <vt:variant>
        <vt:i4>5</vt:i4>
      </vt:variant>
      <vt:variant>
        <vt:lpwstr>https://docs.oracle.com/javase/tutorial/uiswing/components/combobox.html</vt:lpwstr>
      </vt:variant>
      <vt:variant>
        <vt:lpwstr/>
      </vt:variant>
      <vt:variant>
        <vt:i4>5832720</vt:i4>
      </vt:variant>
      <vt:variant>
        <vt:i4>27</vt:i4>
      </vt:variant>
      <vt:variant>
        <vt:i4>0</vt:i4>
      </vt:variant>
      <vt:variant>
        <vt:i4>5</vt:i4>
      </vt:variant>
      <vt:variant>
        <vt:lpwstr>http://codes-sources.commentcamarche.net/faq/360-swinguez-jframe-jpanel-jcomponent-layoutmanager-borderlayout</vt:lpwstr>
      </vt:variant>
      <vt:variant>
        <vt:lpwstr/>
      </vt:variant>
      <vt:variant>
        <vt:i4>6</vt:i4>
      </vt:variant>
      <vt:variant>
        <vt:i4>24</vt:i4>
      </vt:variant>
      <vt:variant>
        <vt:i4>0</vt:i4>
      </vt:variant>
      <vt:variant>
        <vt:i4>5</vt:i4>
      </vt:variant>
      <vt:variant>
        <vt:lpwstr>http://www.jmdoudoux.fr/java/dej/chap-swing.html</vt:lpwstr>
      </vt:variant>
      <vt:variant>
        <vt:lpwstr/>
      </vt:variant>
      <vt:variant>
        <vt:i4>6750309</vt:i4>
      </vt:variant>
      <vt:variant>
        <vt:i4>21</vt:i4>
      </vt:variant>
      <vt:variant>
        <vt:i4>0</vt:i4>
      </vt:variant>
      <vt:variant>
        <vt:i4>5</vt:i4>
      </vt:variant>
      <vt:variant>
        <vt:lpwstr>http://icps.u-strasbg.fr/~bastoul/teaching/java/docs/Swing.pdf</vt:lpwstr>
      </vt:variant>
      <vt:variant>
        <vt:lpwstr/>
      </vt:variant>
      <vt:variant>
        <vt:i4>8257657</vt:i4>
      </vt:variant>
      <vt:variant>
        <vt:i4>18</vt:i4>
      </vt:variant>
      <vt:variant>
        <vt:i4>0</vt:i4>
      </vt:variant>
      <vt:variant>
        <vt:i4>5</vt:i4>
      </vt:variant>
      <vt:variant>
        <vt:lpwstr>http://www.jmdoudoux.fr/java/dej/chap-collections.html</vt:lpwstr>
      </vt:variant>
      <vt:variant>
        <vt:lpwstr/>
      </vt:variant>
      <vt:variant>
        <vt:i4>6029386</vt:i4>
      </vt:variant>
      <vt:variant>
        <vt:i4>15</vt:i4>
      </vt:variant>
      <vt:variant>
        <vt:i4>0</vt:i4>
      </vt:variant>
      <vt:variant>
        <vt:i4>5</vt:i4>
      </vt:variant>
      <vt:variant>
        <vt:lpwstr>https://openclassrooms.com/courses/apprenez-a-programmer-en-java/les-collections-d-objets</vt:lpwstr>
      </vt:variant>
      <vt:variant>
        <vt:lpwstr/>
      </vt:variant>
      <vt:variant>
        <vt:i4>3407990</vt:i4>
      </vt:variant>
      <vt:variant>
        <vt:i4>12</vt:i4>
      </vt:variant>
      <vt:variant>
        <vt:i4>0</vt:i4>
      </vt:variant>
      <vt:variant>
        <vt:i4>5</vt:i4>
      </vt:variant>
      <vt:variant>
        <vt:lpwstr>https://devstory.net/10167/java-jdbc</vt:lpwstr>
      </vt:variant>
      <vt:variant>
        <vt:lpwstr>a12649</vt:lpwstr>
      </vt:variant>
      <vt:variant>
        <vt:i4>4587524</vt:i4>
      </vt:variant>
      <vt:variant>
        <vt:i4>9</vt:i4>
      </vt:variant>
      <vt:variant>
        <vt:i4>0</vt:i4>
      </vt:variant>
      <vt:variant>
        <vt:i4>5</vt:i4>
      </vt:variant>
      <vt:variant>
        <vt:lpwstr>https://www.techiedelight.com/fr/read-properties-files-java/</vt:lpwstr>
      </vt:variant>
      <vt:variant>
        <vt:lpwstr/>
      </vt:variant>
      <vt:variant>
        <vt:i4>5898304</vt:i4>
      </vt:variant>
      <vt:variant>
        <vt:i4>6</vt:i4>
      </vt:variant>
      <vt:variant>
        <vt:i4>0</vt:i4>
      </vt:variant>
      <vt:variant>
        <vt:i4>5</vt:i4>
      </vt:variant>
      <vt:variant>
        <vt:lpwstr>https://fr.wikipedia.org/wiki/.properties</vt:lpwstr>
      </vt:variant>
      <vt:variant>
        <vt:lpwstr/>
      </vt:variant>
      <vt:variant>
        <vt:i4>2621461</vt:i4>
      </vt:variant>
      <vt:variant>
        <vt:i4>3</vt:i4>
      </vt:variant>
      <vt:variant>
        <vt:i4>0</vt:i4>
      </vt:variant>
      <vt:variant>
        <vt:i4>5</vt:i4>
      </vt:variant>
      <vt:variant>
        <vt:lpwstr>https://fr.wikipedia.org/wiki/Objet_d'acc%C3%A8s_aux_donn%C3%A9es</vt:lpwstr>
      </vt:variant>
      <vt:variant>
        <vt:lpwstr/>
      </vt:variant>
      <vt:variant>
        <vt:i4>3145770</vt:i4>
      </vt:variant>
      <vt:variant>
        <vt:i4>0</vt:i4>
      </vt:variant>
      <vt:variant>
        <vt:i4>0</vt:i4>
      </vt:variant>
      <vt:variant>
        <vt:i4>5</vt:i4>
      </vt:variant>
      <vt:variant>
        <vt:lpwstr>http://www.infres.enst.fr/~hudry/coursJava/interSwing/boutons5.html</vt:lpwstr>
      </vt:variant>
      <vt:variant>
        <vt:lpwstr/>
      </vt:variant>
      <vt:variant>
        <vt:i4>524306</vt:i4>
      </vt:variant>
      <vt:variant>
        <vt:i4>-1</vt:i4>
      </vt:variant>
      <vt:variant>
        <vt:i4>1036</vt:i4>
      </vt:variant>
      <vt:variant>
        <vt:i4>1</vt:i4>
      </vt:variant>
      <vt:variant>
        <vt:lpwstr>http://www.networking-solutions.com/logo.jpg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E5-SISR : CHRU de Brest</dc:title>
  <dc:subject>CHRU de Brest</dc:subject>
  <dc:creator>VALENTI Jérôme</dc:creator>
  <cp:keywords/>
  <dc:description/>
  <cp:lastModifiedBy>PONSON Nathan</cp:lastModifiedBy>
  <cp:revision>64</cp:revision>
  <cp:lastPrinted>2022-12-18T18:03:00Z</cp:lastPrinted>
  <dcterms:created xsi:type="dcterms:W3CDTF">2022-12-18T18:03:00Z</dcterms:created>
  <dcterms:modified xsi:type="dcterms:W3CDTF">2023-04-22T06:59:00Z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